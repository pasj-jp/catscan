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65FFF" w14:textId="77777777" w:rsidR="00182E9A" w:rsidRPr="001A7742" w:rsidRDefault="00BC2968" w:rsidP="00073AA0">
      <w:pPr>
        <w:pStyle w:val="011pasj-MSP"/>
      </w:pPr>
      <w:r w:rsidRPr="001A7742">
        <w:rPr>
          <w:noProof/>
        </w:rPr>
        <mc:AlternateContent>
          <mc:Choice Requires="wps">
            <w:drawing>
              <wp:anchor distT="0" distB="0" distL="114300" distR="114300" simplePos="0" relativeHeight="251657216" behindDoc="0" locked="0" layoutInCell="1" allowOverlap="0" wp14:anchorId="56CE3EA1" wp14:editId="41458B6B">
                <wp:simplePos x="0" y="0"/>
                <wp:positionH relativeFrom="page">
                  <wp:posOffset>742950</wp:posOffset>
                </wp:positionH>
                <wp:positionV relativeFrom="page">
                  <wp:posOffset>9782175</wp:posOffset>
                </wp:positionV>
                <wp:extent cx="2926080" cy="238125"/>
                <wp:effectExtent l="0" t="0" r="0" b="0"/>
                <wp:wrapTopAndBottom/>
                <wp:docPr id="8"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E7D14" w14:textId="77777777" w:rsidR="00D51298" w:rsidRPr="00DA1DE3" w:rsidRDefault="00D51298" w:rsidP="003A1FB3">
                            <w:pPr>
                              <w:pStyle w:val="aa"/>
                              <w:tabs>
                                <w:tab w:val="left" w:leader="underscore" w:pos="1800"/>
                              </w:tabs>
                              <w:ind w:firstLine="0"/>
                              <w:rPr>
                                <w:rFonts w:ascii="Times" w:hAnsi="Times" w:cs="Times"/>
                                <w:kern w:val="16"/>
                                <w:sz w:val="8"/>
                              </w:rPr>
                            </w:pPr>
                            <w:r w:rsidRPr="00DA1DE3">
                              <w:rPr>
                                <w:rFonts w:ascii="Times" w:hAnsi="Times" w:cs="Times"/>
                                <w:kern w:val="16"/>
                                <w:sz w:val="8"/>
                              </w:rPr>
                              <w:tab/>
                            </w:r>
                          </w:p>
                          <w:p w14:paraId="0DE14B79" w14:textId="77777777" w:rsidR="00D51298" w:rsidRPr="00021E44" w:rsidRDefault="00D51298" w:rsidP="003A1FB3">
                            <w:pPr>
                              <w:pStyle w:val="022pasj-"/>
                              <w:rPr>
                                <w:kern w:val="16"/>
                              </w:rPr>
                            </w:pPr>
                            <w:r>
                              <w:rPr>
                                <w:kern w:val="16"/>
                                <w:vertAlign w:val="superscript"/>
                              </w:rPr>
                              <w:t>#</w:t>
                            </w:r>
                            <w:r w:rsidRPr="00021E44">
                              <w:t xml:space="preserve"> </w:t>
                            </w:r>
                            <w:r w:rsidRPr="00C86147">
                              <w:t>pasj-desk@</w:t>
                            </w:r>
                            <w:r>
                              <w:t>conf.</w:t>
                            </w:r>
                            <w:r w:rsidRPr="00C86147">
                              <w:t>bunken.co.jp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CE3EA1" id="_x0000_t202" coordsize="21600,21600" o:spt="202" path="m,l,21600r21600,l21600,xe">
                <v:stroke joinstyle="miter"/>
                <v:path gradientshapeok="t" o:connecttype="rect"/>
              </v:shapetype>
              <v:shape id="Text Box 86" o:spid="_x0000_s1026" type="#_x0000_t202" style="position:absolute;left:0;text-align:left;margin-left:58.5pt;margin-top:770.25pt;width:230.4pt;height:18.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" o:allowoverlap="f" filled="f" stroked="f">
                <v:textbox inset="0,0,0,0">
                  <w:txbxContent>
                    <w:p w14:paraId="730E7D14" w14:textId="77777777" w:rsidR="00D51298" w:rsidRPr="00DA1DE3" w:rsidRDefault="00D51298" w:rsidP="003A1FB3">
                      <w:pPr>
                        <w:pStyle w:val="aa"/>
                        <w:tabs>
                          <w:tab w:val="left" w:leader="underscore" w:pos="1800"/>
                        </w:tabs>
                        <w:ind w:firstLine="0"/>
                        <w:rPr>
                          <w:rFonts w:ascii="Times" w:hAnsi="Times" w:cs="Times"/>
                          <w:kern w:val="16"/>
                          <w:sz w:val="8"/>
                        </w:rPr>
                      </w:pPr>
                      <w:r w:rsidRPr="00DA1DE3">
                        <w:rPr>
                          <w:rFonts w:ascii="Times" w:hAnsi="Times" w:cs="Times"/>
                          <w:kern w:val="16"/>
                          <w:sz w:val="8"/>
                        </w:rPr>
                        <w:tab/>
                      </w:r>
                    </w:p>
                    <w:p w14:paraId="0DE14B79" w14:textId="77777777" w:rsidR="00D51298" w:rsidRPr="00021E44" w:rsidRDefault="00D51298" w:rsidP="003A1FB3">
                      <w:pPr>
                        <w:pStyle w:val="022pasj-"/>
                        <w:rPr>
                          <w:kern w:val="16"/>
                        </w:rPr>
                      </w:pPr>
                      <w:r>
                        <w:rPr>
                          <w:kern w:val="16"/>
                          <w:vertAlign w:val="superscript"/>
                        </w:rPr>
                        <w:t>#</w:t>
                      </w:r>
                      <w:r w:rsidRPr="00021E44">
                        <w:t xml:space="preserve"> </w:t>
                      </w:r>
                      <w:r w:rsidRPr="00C86147">
                        <w:t>pasj-desk@</w:t>
                      </w:r>
                      <w:r>
                        <w:t>conf.</w:t>
                      </w:r>
                      <w:r w:rsidRPr="00C86147">
                        <w:t>bunken.co.jp</w:t>
                      </w:r>
                    </w:p>
                  </w:txbxContent>
                </v:textbox>
                <w10:wrap type="topAndBottom" anchorx="page" anchory="page"/>
              </v:shape>
            </w:pict>
          </mc:Fallback>
        </mc:AlternateContent>
      </w:r>
      <w:r w:rsidR="00182E9A" w:rsidRPr="001A7742">
        <w:rPr>
          <w:rFonts w:hint="eastAsia"/>
        </w:rPr>
        <w:t>日本加速器学会年会</w:t>
      </w:r>
      <w:r w:rsidR="002C3420" w:rsidRPr="001A7742">
        <w:rPr>
          <w:rFonts w:hint="eastAsia"/>
        </w:rPr>
        <w:t>・論文投稿要領</w:t>
      </w:r>
    </w:p>
    <w:p w14:paraId="6DAD94E6" w14:textId="77777777" w:rsidR="003A1FB3" w:rsidRPr="001A7742" w:rsidRDefault="002C3420" w:rsidP="003A1FB3">
      <w:pPr>
        <w:pStyle w:val="012pasj-"/>
        <w:rPr>
          <w:rFonts w:ascii="Times New Roman" w:hAnsi="Times New Roman"/>
          <w:color w:val="000000" w:themeColor="text1"/>
        </w:rPr>
      </w:pPr>
      <w:r/>
    </w:p>
    <w:p w14:paraId="37361E89" w14:textId="77777777" w:rsidR="00BF6168" w:rsidRPr="001A7742" w:rsidRDefault="007826E6" w:rsidP="00C83F83">
      <w:pPr>
        <w:pStyle w:val="020pasj-"/>
        <w:rPr>
          <w:color w:val="000000" w:themeColor="text1"/>
        </w:rPr>
      </w:pPr>
      <w:r>
        <w:t>加速太郎，粒子花子</w:t>
      </w:r>
    </w:p>
    <w:p w14:paraId="323E45A9" w14:textId="77777777" w:rsidR="003A1FB3" w:rsidRPr="001A7742" w:rsidRDefault="003A1FB3" w:rsidP="00C83F83">
      <w:pPr>
        <w:pStyle w:val="020pasj-"/>
        <w:rPr>
          <w:color w:val="000000" w:themeColor="text1"/>
        </w:rPr>
      </w:pPr>
      <w:r w:rsidRPr="001A7742">
        <w:rPr>
          <w:rFonts w:hint="eastAsia"/>
          <w:color w:val="000000" w:themeColor="text1"/>
        </w:rPr>
        <w:t>Hanako Maru</w:t>
      </w:r>
      <w:r w:rsidRPr="001A7742">
        <w:rPr>
          <w:color w:val="000000" w:themeColor="text1"/>
        </w:rPr>
        <w:t xml:space="preserve">i </w:t>
      </w:r>
      <w:r w:rsidRPr="001A7742">
        <w:rPr>
          <w:rStyle w:val="021pasj-0"/>
          <w:rFonts w:eastAsia="ＭＳ Ｐ明朝"/>
          <w:color w:val="000000" w:themeColor="text1"/>
        </w:rPr>
        <w:t>#,</w:t>
      </w:r>
      <w:r w:rsidR="007826E6" w:rsidRPr="001A7742">
        <w:rPr>
          <w:rStyle w:val="021pasj-0"/>
          <w:rFonts w:eastAsia="ＭＳ Ｐ明朝"/>
          <w:color w:val="000000" w:themeColor="text1"/>
        </w:rPr>
        <w:t xml:space="preserve"> </w:t>
      </w:r>
      <w:r w:rsidRPr="001A7742">
        <w:rPr>
          <w:rStyle w:val="021pasj-0"/>
          <w:rFonts w:eastAsia="ＭＳ Ｐ明朝"/>
          <w:color w:val="000000" w:themeColor="text1"/>
        </w:rPr>
        <w:t>A)</w:t>
      </w:r>
      <w:r w:rsidRPr="001A7742">
        <w:rPr>
          <w:rFonts w:hint="eastAsia"/>
          <w:color w:val="000000" w:themeColor="text1"/>
        </w:rPr>
        <w:t>, Taro Masugu</w:t>
      </w:r>
      <w:r w:rsidRPr="001A7742">
        <w:rPr>
          <w:rStyle w:val="021pasj-0"/>
          <w:rFonts w:eastAsia="ＭＳ Ｐ明朝"/>
          <w:color w:val="000000" w:themeColor="text1"/>
        </w:rPr>
        <w:t>A)</w:t>
      </w:r>
      <w:r w:rsidRPr="001A7742">
        <w:rPr>
          <w:rFonts w:hint="eastAsia"/>
          <w:color w:val="000000" w:themeColor="text1"/>
        </w:rPr>
        <w:t>, Ryushi Kasoku</w:t>
      </w:r>
      <w:r w:rsidRPr="001A7742">
        <w:rPr>
          <w:rStyle w:val="021pasj-0"/>
          <w:rFonts w:eastAsia="ＭＳ Ｐ明朝"/>
          <w:color w:val="000000" w:themeColor="text1"/>
        </w:rPr>
        <w:t>B)</w:t>
      </w:r>
    </w:p>
    <w:p w14:paraId="1A0340B5" w14:textId="77777777" w:rsidR="00B51878" w:rsidRPr="001A7742" w:rsidRDefault="003A1FB3" w:rsidP="00C83F83">
      <w:pPr>
        <w:pStyle w:val="020pasj-"/>
        <w:rPr>
          <w:color w:val="000000" w:themeColor="text1"/>
        </w:rPr>
      </w:pPr>
      <w:r w:rsidRPr="001A7742">
        <w:rPr>
          <w:rStyle w:val="021pasj-0"/>
          <w:rFonts w:eastAsia="ＭＳ Ｐ明朝"/>
          <w:color w:val="000000" w:themeColor="text1"/>
        </w:rPr>
        <w:t>A)</w:t>
      </w:r>
      <w:r w:rsidRPr="001A7742">
        <w:rPr>
          <w:color w:val="000000" w:themeColor="text1"/>
        </w:rPr>
        <w:t xml:space="preserve"> </w:t>
      </w:r>
      <w:r w:rsidRPr="001A7742">
        <w:rPr>
          <w:rFonts w:hint="eastAsia"/>
          <w:color w:val="000000" w:themeColor="text1"/>
        </w:rPr>
        <w:t>One of Accelerator Facilities</w:t>
      </w:r>
    </w:p>
    <w:p w14:paraId="09D63134" w14:textId="77777777" w:rsidR="003A1FB3" w:rsidRPr="001A7742" w:rsidRDefault="003A1FB3" w:rsidP="00C83F83">
      <w:pPr>
        <w:pStyle w:val="020pasj-"/>
        <w:rPr>
          <w:color w:val="000000" w:themeColor="text1"/>
        </w:rPr>
      </w:pPr>
      <w:r w:rsidRPr="001A7742">
        <w:rPr>
          <w:rStyle w:val="021pasj-0"/>
          <w:rFonts w:eastAsia="ＭＳ Ｐ明朝"/>
          <w:color w:val="000000" w:themeColor="text1"/>
        </w:rPr>
        <w:t>B)</w:t>
      </w:r>
      <w:r w:rsidRPr="001A7742">
        <w:rPr>
          <w:color w:val="000000" w:themeColor="text1"/>
        </w:rPr>
        <w:t xml:space="preserve"> </w:t>
      </w:r>
      <w:r w:rsidRPr="001A7742">
        <w:rPr>
          <w:rFonts w:hint="eastAsia"/>
          <w:color w:val="000000" w:themeColor="text1"/>
        </w:rPr>
        <w:t>Office of Particle Accelerator Society of Japan</w:t>
      </w:r>
    </w:p>
    <w:p w14:paraId="792A5C5F" w14:textId="77777777" w:rsidR="003A1FB3" w:rsidRPr="001A7742" w:rsidRDefault="003A1FB3" w:rsidP="003A1FB3">
      <w:pPr>
        <w:pStyle w:val="03pasj-Abstract"/>
        <w:rPr>
          <w:rFonts w:ascii="Times New Roman" w:hAnsi="Times New Roman"/>
          <w:color w:val="000000" w:themeColor="text1"/>
        </w:rPr>
      </w:pPr>
      <w:r w:rsidRPr="001A7742">
        <w:rPr>
          <w:rFonts w:ascii="Times New Roman" w:hAnsi="Times New Roman" w:hint="eastAsia"/>
          <w:color w:val="000000" w:themeColor="text1"/>
        </w:rPr>
        <w:t>Abstract</w:t>
      </w:r>
    </w:p>
    <w:p w14:paraId="6926A976" w14:textId="77777777" w:rsidR="003A1FB3" w:rsidRPr="001A7742" w:rsidRDefault="00501D81" w:rsidP="00C2237D">
      <w:pPr>
        <w:pStyle w:val="00pasj-"/>
        <w:ind w:firstLine="200"/>
        <w:rPr>
          <w:color w:val="000000" w:themeColor="text1"/>
        </w:rPr>
      </w:pPr>
      <w:r>
        <w:t>これは和文の要旨です．This abstract contains Japanese characters.</w:t>
      </w:r>
    </w:p>
    <w:p w14:paraId="0B4004F0" w14:textId="77777777" w:rsidR="002C3420" w:rsidRPr="001A7742" w:rsidRDefault="002C3420" w:rsidP="00916038">
      <w:pPr>
        <w:pStyle w:val="00pasj-"/>
        <w:ind w:firstLine="200"/>
        <w:rPr>
          <w:rFonts w:ascii="Times New Roman" w:hAnsi="Times New Roman"/>
          <w:color w:val="000000" w:themeColor="text1"/>
        </w:rPr>
      </w:pPr>
    </w:p>
    <w:p w14:paraId="320A2256" w14:textId="77777777" w:rsidR="003A1FB3" w:rsidRPr="001A7742" w:rsidRDefault="003A1FB3" w:rsidP="00916038">
      <w:pPr>
        <w:pStyle w:val="00pasj-"/>
        <w:ind w:firstLine="200"/>
        <w:rPr>
          <w:rFonts w:ascii="Times New Roman" w:hAnsi="Times New Roman"/>
          <w:color w:val="000000" w:themeColor="text1"/>
        </w:rPr>
        <w:sectPr w:rsidR="003A1FB3" w:rsidRPr="001A7742" w:rsidSect="004A7767">
          <w:type w:val="continuous"/>
          <w:pgSz w:w="11907" w:h="16840"/>
          <w:pgMar w:top="2098" w:right="1134" w:bottom="1077" w:left="1134" w:header="2098" w:footer="1077" w:gutter="0"/>
          <w:cols w:space="425"/>
        </w:sectPr>
      </w:pPr>
    </w:p>
    <w:p w14:paraId="49D40B18" w14:textId="77777777" w:rsidR="00930FFF" w:rsidRPr="001A7742" w:rsidRDefault="003A1FB3" w:rsidP="00EE413A">
      <w:pPr>
        <w:pStyle w:val="04pasj-"/>
      </w:pPr>
      <w:r w:rsidRPr="001A7742">
        <w:t>1.</w:t>
      </w:r>
      <w:r w:rsidRPr="001A7742">
        <w:tab/>
      </w:r>
      <w:r w:rsidRPr="001A7742">
        <w:rPr>
          <w:rFonts w:hint="eastAsia"/>
        </w:rPr>
        <w:t>はじめに</w:t>
      </w:r>
    </w:p>
    <w:p w14:paraId="66BA66FE" w14:textId="77777777" w:rsidR="00E71028" w:rsidRPr="001A7742" w:rsidRDefault="00036D48" w:rsidP="00C2237D">
      <w:pPr>
        <w:pStyle w:val="00pasj-"/>
        <w:ind w:firstLine="200"/>
      </w:pPr>
      <w:r>
        <w:t>論文執筆にあたっては，必ず最新の年会プロシーディングスのテンプレートを使用してください．このテンプレートを使うと，メニューからスタイルを開いてスタイルリストから選択するだけで，原稿のカーソル位置にスタイルが設定できます．このテンプレートを使わないと適切なスタイルが設定できずに，編集作業に非常に手間がかかってしまう場合があります．</w:t>
      </w:r>
    </w:p>
    <w:p w14:paraId="180DFEDC" w14:textId="77777777" w:rsidR="00686F9B" w:rsidRPr="001A7742" w:rsidRDefault="00686F9B" w:rsidP="00C2237D">
      <w:pPr>
        <w:pStyle w:val="00pasj-"/>
        <w:ind w:firstLine="200"/>
      </w:pPr>
      <w:r>
        <w:t>PASJ2023以降のテンプレートでは論文のフォーマットの修正のほか，いくつかの変更点や注意点の追記があります．特に以下の要点に十分ご注意ください．</w:t>
      </w:r>
    </w:p>
    <w:p w14:paraId="6BF6F691" w14:textId="77777777" w:rsidR="00686F9B" w:rsidRDefault="00686F9B" w:rsidP="00952E54">
      <w:pPr>
        <w:pStyle w:val="07pasj-051"/>
        <w:ind w:left="300" w:hanging="200"/>
      </w:pPr>
      <w:r w:rsidRPr="001A7742">
        <w:rPr>
          <w:rFonts w:hint="eastAsia"/>
        </w:rPr>
        <w:t>タイトルおよび著者名は日本語と英語を併記</w:t>
      </w:r>
      <w:r w:rsidR="00BE72EF" w:rsidRPr="001A7742">
        <w:rPr>
          <w:rFonts w:hint="eastAsia"/>
        </w:rPr>
        <w:t>、日本語英語とも著者名の区切りは半角カンマ（その後ろに半角スペース</w:t>
      </w:r>
      <w:r w:rsidR="00BE72EF" w:rsidRPr="001A7742">
        <w:rPr>
          <w:rFonts w:hint="eastAsia"/>
        </w:rPr>
        <w:t>1</w:t>
      </w:r>
      <w:r w:rsidR="00BE72EF" w:rsidRPr="001A7742">
        <w:rPr>
          <w:rFonts w:hint="eastAsia"/>
        </w:rPr>
        <w:t>個）、所属参照記号は全て半角</w:t>
      </w:r>
      <w:r w:rsidR="00BE72EF" w:rsidRPr="001A7742">
        <w:rPr>
          <w:rFonts w:hint="eastAsia"/>
        </w:rPr>
        <w:t>Times</w:t>
      </w:r>
      <w:r w:rsidR="00BE72EF" w:rsidRPr="001A7742">
        <w:rPr>
          <w:rFonts w:hint="eastAsia"/>
        </w:rPr>
        <w:t>系フォントで上付き</w:t>
      </w:r>
      <w:r w:rsidRPr="001A7742">
        <w:rPr>
          <w:rFonts w:hint="eastAsia"/>
        </w:rPr>
        <w:t>。</w:t>
      </w:r>
    </w:p>
    <w:p w14:paraId="7C5DFECD" w14:textId="77777777" w:rsidR="00486F4F" w:rsidRPr="00601040" w:rsidRDefault="00486F4F" w:rsidP="00952E54">
      <w:pPr>
        <w:pStyle w:val="07pasj-051"/>
        <w:ind w:left="300" w:hanging="200"/>
        <w:rPr>
          <w:color w:val="000000" w:themeColor="text1"/>
        </w:rPr>
      </w:pPr>
      <w:r w:rsidRPr="00601040">
        <w:rPr>
          <w:rFonts w:hint="eastAsia"/>
          <w:color w:val="000000" w:themeColor="text1"/>
        </w:rPr>
        <w:t>日本語の文章は句読点（「。」と「、」）を使って記述。</w:t>
      </w:r>
    </w:p>
    <w:p w14:paraId="3D04EE7E" w14:textId="77777777" w:rsidR="00BE72EF" w:rsidRPr="001A7742" w:rsidRDefault="00BE72EF" w:rsidP="00952E54">
      <w:pPr>
        <w:pStyle w:val="07pasj-051"/>
        <w:ind w:left="300" w:hanging="200"/>
      </w:pPr>
      <w:r w:rsidRPr="001A7742">
        <w:rPr>
          <w:rFonts w:hint="eastAsia"/>
        </w:rPr>
        <w:t>数値と単位記号の間</w:t>
      </w:r>
      <w:r w:rsidR="00580F48" w:rsidRPr="001A7742">
        <w:rPr>
          <w:rFonts w:hint="eastAsia"/>
        </w:rPr>
        <w:t>は詰めず、通常の半角スペースではなく</w:t>
      </w:r>
      <w:r w:rsidRPr="001A7742">
        <w:rPr>
          <w:rFonts w:hint="eastAsia"/>
        </w:rPr>
        <w:t>n</w:t>
      </w:r>
      <w:r w:rsidRPr="001A7742">
        <w:t>on-breaking space</w:t>
      </w:r>
      <w:r w:rsidRPr="001A7742">
        <w:rPr>
          <w:rFonts w:hint="eastAsia"/>
        </w:rPr>
        <w:t>を挿入</w:t>
      </w:r>
      <w:r w:rsidR="00470965">
        <w:rPr>
          <w:lang w:val="en-US"/>
        </w:rPr>
        <w:t xml:space="preserve"> (</w:t>
      </w:r>
      <w:r w:rsidR="00470965">
        <w:rPr>
          <w:rFonts w:hint="eastAsia"/>
          <w:lang w:val="en-US"/>
        </w:rPr>
        <w:t>または、挿入</w:t>
      </w:r>
      <w:r w:rsidR="00470965">
        <w:rPr>
          <w:lang w:val="en-US"/>
        </w:rPr>
        <w:t xml:space="preserve"> – </w:t>
      </w:r>
      <w:r w:rsidR="00470965">
        <w:rPr>
          <w:rFonts w:hint="eastAsia"/>
          <w:lang w:val="en-US"/>
        </w:rPr>
        <w:t>特殊文字</w:t>
      </w:r>
      <w:r w:rsidR="00470965">
        <w:rPr>
          <w:lang w:val="en-US"/>
        </w:rPr>
        <w:t xml:space="preserve"> </w:t>
      </w:r>
      <w:r w:rsidR="00470965">
        <w:rPr>
          <w:rFonts w:hint="eastAsia"/>
          <w:lang w:val="en-US"/>
        </w:rPr>
        <w:t>で挿入できる</w:t>
      </w:r>
      <w:r w:rsidR="00470965">
        <w:rPr>
          <w:lang w:val="en-US"/>
        </w:rPr>
        <w:t xml:space="preserve"> 1/4 </w:t>
      </w:r>
      <w:r w:rsidR="00470965">
        <w:rPr>
          <w:rFonts w:hint="eastAsia"/>
          <w:lang w:val="en-US"/>
        </w:rPr>
        <w:t>スペース</w:t>
      </w:r>
      <w:r w:rsidR="00470965">
        <w:rPr>
          <w:lang w:val="en-US"/>
        </w:rPr>
        <w:t>)</w:t>
      </w:r>
      <w:r w:rsidRPr="001A7742">
        <w:rPr>
          <w:rFonts w:hint="eastAsia"/>
        </w:rPr>
        <w:t>。</w:t>
      </w:r>
    </w:p>
    <w:p w14:paraId="013E2088" w14:textId="77777777" w:rsidR="00200E70" w:rsidRPr="001A7742" w:rsidRDefault="00686F9B" w:rsidP="00952E54">
      <w:pPr>
        <w:pStyle w:val="07pasj-051"/>
        <w:ind w:left="300" w:hanging="200"/>
      </w:pPr>
      <w:r w:rsidRPr="001A7742">
        <w:rPr>
          <w:rFonts w:hint="eastAsia"/>
        </w:rPr>
        <w:t>図表とその説明文は英語で記述。</w:t>
      </w:r>
      <w:r w:rsidR="00837360" w:rsidRPr="001A7742">
        <w:rPr>
          <w:rFonts w:hint="eastAsia"/>
        </w:rPr>
        <w:t>図や写真は</w:t>
      </w:r>
      <w:r w:rsidR="00837360" w:rsidRPr="001A7742">
        <w:rPr>
          <w:rFonts w:cs="Times New Roman" w:hint="eastAsia"/>
        </w:rPr>
        <w:t>Figure</w:t>
      </w:r>
      <w:r w:rsidR="00493727" w:rsidRPr="001A7742">
        <w:rPr>
          <w:rFonts w:cs="Times New Roman" w:hint="eastAsia"/>
        </w:rPr>
        <w:t>（短縮は</w:t>
      </w:r>
      <w:r w:rsidR="00493727" w:rsidRPr="001A7742">
        <w:rPr>
          <w:rFonts w:cs="Times New Roman"/>
        </w:rPr>
        <w:t>Fig.</w:t>
      </w:r>
      <w:r w:rsidR="00493727" w:rsidRPr="001A7742">
        <w:rPr>
          <w:rFonts w:cs="Times New Roman" w:hint="eastAsia"/>
        </w:rPr>
        <w:t>）</w:t>
      </w:r>
      <w:r w:rsidR="00837360" w:rsidRPr="001A7742">
        <w:rPr>
          <w:rFonts w:hint="eastAsia"/>
        </w:rPr>
        <w:t>、表は</w:t>
      </w:r>
      <w:r w:rsidR="00837360" w:rsidRPr="001A7742">
        <w:rPr>
          <w:rFonts w:hint="eastAsia"/>
        </w:rPr>
        <w:t>Table</w:t>
      </w:r>
      <w:r w:rsidR="00837360" w:rsidRPr="001A7742">
        <w:rPr>
          <w:rFonts w:hint="eastAsia"/>
        </w:rPr>
        <w:t>と記して参照。</w:t>
      </w:r>
    </w:p>
    <w:p w14:paraId="4772C331" w14:textId="77777777" w:rsidR="000C3889" w:rsidRPr="001A7742" w:rsidRDefault="00F161F3" w:rsidP="00C2237D">
      <w:pPr>
        <w:pStyle w:val="00pasj-"/>
        <w:ind w:firstLine="200"/>
      </w:pPr>
      <w:r>
        <w:rPr>
          <w:rFonts w:hint="eastAsia"/>
        </w:rPr>
        <w:t>なお</w:t>
      </w:r>
      <w:r w:rsidR="000C3889" w:rsidRPr="001A7742">
        <w:rPr>
          <w:rFonts w:hint="eastAsia"/>
        </w:rPr>
        <w:t>、</w:t>
      </w:r>
      <w:r w:rsidR="00686F9B" w:rsidRPr="001A7742">
        <w:rPr>
          <w:rFonts w:hint="eastAsia"/>
        </w:rPr>
        <w:t>翻訳ソフトを使用して</w:t>
      </w:r>
      <w:r w:rsidR="00580F48" w:rsidRPr="001A7742">
        <w:rPr>
          <w:rFonts w:hint="eastAsia"/>
        </w:rPr>
        <w:t>要旨や図表の英文を</w:t>
      </w:r>
      <w:r w:rsidR="00686F9B" w:rsidRPr="001A7742">
        <w:rPr>
          <w:rFonts w:hint="eastAsia"/>
        </w:rPr>
        <w:t>作成する場合は、</w:t>
      </w:r>
      <w:r w:rsidR="00686F9B" w:rsidRPr="001A7742">
        <w:rPr>
          <w:rFonts w:hint="eastAsia"/>
        </w:rPr>
        <w:t>3.1</w:t>
      </w:r>
      <w:r w:rsidR="00A63571" w:rsidRPr="001A7742">
        <w:rPr>
          <w:rFonts w:hint="eastAsia"/>
        </w:rPr>
        <w:t>5</w:t>
      </w:r>
      <w:r w:rsidR="00686F9B" w:rsidRPr="001A7742">
        <w:rPr>
          <w:rFonts w:hint="eastAsia"/>
        </w:rPr>
        <w:t>を参考にしてください。</w:t>
      </w:r>
    </w:p>
    <w:p w14:paraId="18B71B13" w14:textId="77777777" w:rsidR="000C3889" w:rsidRPr="001A7742" w:rsidRDefault="00BA4205" w:rsidP="00C2237D">
      <w:pPr>
        <w:pStyle w:val="00pasj-"/>
        <w:ind w:firstLine="200"/>
      </w:pPr>
      <w:r w:rsidRPr="001A7742">
        <w:rPr>
          <w:rFonts w:hint="eastAsia"/>
        </w:rPr>
        <w:t>その他、以下についてもご注意</w:t>
      </w:r>
      <w:r w:rsidR="004376CF" w:rsidRPr="001A7742">
        <w:rPr>
          <w:rFonts w:hint="eastAsia"/>
        </w:rPr>
        <w:t>ください</w:t>
      </w:r>
      <w:r w:rsidR="000C3889" w:rsidRPr="001A7742">
        <w:rPr>
          <w:rFonts w:hint="eastAsia"/>
        </w:rPr>
        <w:t>。</w:t>
      </w:r>
    </w:p>
    <w:p w14:paraId="439678E6" w14:textId="77777777" w:rsidR="000C3889" w:rsidRPr="001A7742" w:rsidRDefault="00200E70" w:rsidP="00952E54">
      <w:pPr>
        <w:pStyle w:val="07pasj-051"/>
        <w:ind w:left="300" w:hanging="200"/>
      </w:pPr>
      <w:r w:rsidRPr="001A7742">
        <w:rPr>
          <w:rFonts w:hint="eastAsia"/>
          <w:lang w:val="en-US"/>
        </w:rPr>
        <w:t>PC</w:t>
      </w:r>
      <w:r w:rsidRPr="001A7742">
        <w:rPr>
          <w:rFonts w:hint="eastAsia"/>
          <w:lang w:val="en-US"/>
        </w:rPr>
        <w:t>環境</w:t>
      </w:r>
      <w:r w:rsidR="00A61ACA" w:rsidRPr="001A7742">
        <w:rPr>
          <w:rFonts w:hint="eastAsia"/>
          <w:lang w:val="en-US"/>
        </w:rPr>
        <w:t>へ</w:t>
      </w:r>
      <w:r w:rsidR="004376CF" w:rsidRPr="001A7742">
        <w:rPr>
          <w:rFonts w:hint="eastAsia"/>
          <w:lang w:val="en-US"/>
        </w:rPr>
        <w:t>の依存性を避けるため</w:t>
      </w:r>
      <w:r w:rsidRPr="001A7742">
        <w:rPr>
          <w:rFonts w:hint="eastAsia"/>
          <w:lang w:val="en-US"/>
        </w:rPr>
        <w:t>、ギリシャ文字や数学記号</w:t>
      </w:r>
      <w:r w:rsidR="004376CF" w:rsidRPr="001A7742">
        <w:rPr>
          <w:rFonts w:hint="eastAsia"/>
          <w:lang w:val="en-US"/>
        </w:rPr>
        <w:t>に</w:t>
      </w:r>
      <w:r w:rsidRPr="001A7742">
        <w:rPr>
          <w:rFonts w:hint="eastAsia"/>
          <w:lang w:val="en-US"/>
        </w:rPr>
        <w:t>は</w:t>
      </w:r>
      <w:r w:rsidRPr="001A7742">
        <w:rPr>
          <w:rFonts w:hint="eastAsia"/>
          <w:lang w:val="en-US"/>
        </w:rPr>
        <w:t>Symbol</w:t>
      </w:r>
      <w:r w:rsidRPr="001A7742">
        <w:rPr>
          <w:rFonts w:hint="eastAsia"/>
          <w:lang w:val="en-US"/>
        </w:rPr>
        <w:t>フォントを使</w:t>
      </w:r>
      <w:r w:rsidR="004376CF" w:rsidRPr="001A7742">
        <w:rPr>
          <w:rFonts w:hint="eastAsia"/>
          <w:lang w:val="en-US"/>
        </w:rPr>
        <w:t>わず</w:t>
      </w:r>
      <w:r w:rsidRPr="001A7742">
        <w:rPr>
          <w:rFonts w:hint="eastAsia"/>
          <w:lang w:val="en-US"/>
        </w:rPr>
        <w:t>、</w:t>
      </w:r>
      <w:r w:rsidRPr="001A7742">
        <w:rPr>
          <w:rFonts w:hint="eastAsia"/>
          <w:lang w:val="en-US"/>
        </w:rPr>
        <w:t>Times</w:t>
      </w:r>
      <w:r w:rsidR="00A61ACA" w:rsidRPr="001A7742">
        <w:rPr>
          <w:rFonts w:hint="eastAsia"/>
          <w:lang w:val="en-US"/>
        </w:rPr>
        <w:t>系</w:t>
      </w:r>
      <w:r w:rsidRPr="001A7742">
        <w:rPr>
          <w:rFonts w:hint="eastAsia"/>
          <w:lang w:val="en-US"/>
        </w:rPr>
        <w:t>フォントの中の該当する文字（</w:t>
      </w:r>
      <w:r w:rsidRPr="001A7742">
        <w:rPr>
          <w:rFonts w:hint="eastAsia"/>
          <w:lang w:val="en-US"/>
        </w:rPr>
        <w:t>Unicode</w:t>
      </w:r>
      <w:r w:rsidRPr="001A7742">
        <w:rPr>
          <w:rFonts w:hint="eastAsia"/>
          <w:lang w:val="en-US"/>
        </w:rPr>
        <w:t>で定義されている）を入力する。詳しくは</w:t>
      </w:r>
      <w:r w:rsidRPr="001A7742">
        <w:rPr>
          <w:rFonts w:hint="eastAsia"/>
          <w:lang w:val="en-US"/>
        </w:rPr>
        <w:t>3.4</w:t>
      </w:r>
      <w:r w:rsidRPr="001A7742">
        <w:rPr>
          <w:rFonts w:hint="eastAsia"/>
          <w:lang w:val="en-US"/>
        </w:rPr>
        <w:t>を参照。</w:t>
      </w:r>
    </w:p>
    <w:p w14:paraId="7EA8F6F4" w14:textId="77777777" w:rsidR="00200E70" w:rsidRPr="001A7742" w:rsidRDefault="00200E70" w:rsidP="00952E54">
      <w:pPr>
        <w:pStyle w:val="07pasj-051"/>
        <w:ind w:left="300" w:hanging="200"/>
      </w:pPr>
      <w:r w:rsidRPr="001A7742">
        <w:rPr>
          <w:rFonts w:hint="eastAsia"/>
          <w:lang w:val="en-US"/>
        </w:rPr>
        <w:t>PDF</w:t>
      </w:r>
      <w:r w:rsidR="004376CF" w:rsidRPr="001A7742">
        <w:rPr>
          <w:rFonts w:hint="eastAsia"/>
          <w:lang w:val="en-US"/>
        </w:rPr>
        <w:t>ファイルを作成</w:t>
      </w:r>
      <w:r w:rsidRPr="001A7742">
        <w:rPr>
          <w:rFonts w:hint="eastAsia"/>
          <w:lang w:val="en-US"/>
        </w:rPr>
        <w:t>する際</w:t>
      </w:r>
      <w:r w:rsidR="004376CF" w:rsidRPr="001A7742">
        <w:rPr>
          <w:rFonts w:hint="eastAsia"/>
          <w:lang w:val="en-US"/>
        </w:rPr>
        <w:t>は</w:t>
      </w:r>
      <w:r w:rsidR="009E32D6" w:rsidRPr="001A7742">
        <w:rPr>
          <w:rFonts w:hint="eastAsia"/>
          <w:lang w:val="en-US"/>
        </w:rPr>
        <w:t>「</w:t>
      </w:r>
      <w:r w:rsidR="004376CF" w:rsidRPr="001A7742">
        <w:rPr>
          <w:rFonts w:hint="eastAsia"/>
          <w:lang w:val="en-US"/>
        </w:rPr>
        <w:t>印刷</w:t>
      </w:r>
      <w:r w:rsidR="009E32D6" w:rsidRPr="001A7742">
        <w:rPr>
          <w:rFonts w:hint="eastAsia"/>
          <w:lang w:val="en-US"/>
        </w:rPr>
        <w:t>」</w:t>
      </w:r>
      <w:r w:rsidR="004376CF" w:rsidRPr="001A7742">
        <w:rPr>
          <w:rFonts w:hint="eastAsia"/>
          <w:lang w:val="en-US"/>
        </w:rPr>
        <w:t>を使わず、ファイル保存</w:t>
      </w:r>
      <w:r w:rsidR="009E32D6" w:rsidRPr="001A7742">
        <w:rPr>
          <w:rFonts w:hint="eastAsia"/>
          <w:lang w:val="en-US"/>
        </w:rPr>
        <w:t>時に「</w:t>
      </w:r>
      <w:r w:rsidR="004376CF" w:rsidRPr="001A7742">
        <w:rPr>
          <w:rFonts w:hint="eastAsia"/>
          <w:lang w:val="en-US"/>
        </w:rPr>
        <w:t>PDF</w:t>
      </w:r>
      <w:r w:rsidR="004376CF" w:rsidRPr="001A7742">
        <w:rPr>
          <w:rFonts w:hint="eastAsia"/>
          <w:lang w:val="en-US"/>
        </w:rPr>
        <w:t>形式</w:t>
      </w:r>
      <w:r w:rsidR="009E32D6" w:rsidRPr="001A7742">
        <w:rPr>
          <w:rFonts w:hint="eastAsia"/>
          <w:lang w:val="en-US"/>
        </w:rPr>
        <w:t>」</w:t>
      </w:r>
      <w:r w:rsidR="004376CF" w:rsidRPr="001A7742">
        <w:rPr>
          <w:rFonts w:hint="eastAsia"/>
          <w:lang w:val="en-US"/>
        </w:rPr>
        <w:t>を選択してください</w:t>
      </w:r>
      <w:r w:rsidR="00BE72EF" w:rsidRPr="001A7742">
        <w:rPr>
          <w:rFonts w:hint="eastAsia"/>
          <w:lang w:val="en-US"/>
        </w:rPr>
        <w:t>。</w:t>
      </w:r>
    </w:p>
    <w:p w14:paraId="3316E1F5" w14:textId="77777777" w:rsidR="00200E70" w:rsidRPr="001A7742" w:rsidRDefault="00200E70" w:rsidP="00952E54">
      <w:pPr>
        <w:pStyle w:val="07pasj-051"/>
        <w:ind w:left="300" w:hanging="200"/>
        <w:rPr>
          <w:color w:val="000000" w:themeColor="text1"/>
        </w:rPr>
      </w:pPr>
      <w:r w:rsidRPr="001A7742">
        <w:rPr>
          <w:rFonts w:hint="eastAsia"/>
          <w:color w:val="000000" w:themeColor="text1"/>
        </w:rPr>
        <w:t>原稿枚数は</w:t>
      </w:r>
      <w:r w:rsidR="00B87465" w:rsidRPr="001A7742">
        <w:rPr>
          <w:color w:val="000000" w:themeColor="text1"/>
        </w:rPr>
        <w:t>2</w:t>
      </w:r>
      <w:r w:rsidRPr="001A7742">
        <w:rPr>
          <w:rFonts w:hint="eastAsia"/>
          <w:color w:val="000000" w:themeColor="text1"/>
        </w:rPr>
        <w:t>~5</w:t>
      </w:r>
      <w:r w:rsidRPr="001A7742">
        <w:rPr>
          <w:rFonts w:hint="eastAsia"/>
          <w:color w:val="000000" w:themeColor="text1"/>
        </w:rPr>
        <w:t>ページ</w:t>
      </w:r>
      <w:r w:rsidR="009E32D6" w:rsidRPr="001A7742">
        <w:rPr>
          <w:rFonts w:hint="eastAsia"/>
          <w:color w:val="000000" w:themeColor="text1"/>
        </w:rPr>
        <w:t>です</w:t>
      </w:r>
      <w:r w:rsidRPr="001A7742">
        <w:rPr>
          <w:rFonts w:hint="eastAsia"/>
          <w:color w:val="000000" w:themeColor="text1"/>
        </w:rPr>
        <w:t>。</w:t>
      </w:r>
      <w:r w:rsidR="009E32D6" w:rsidRPr="001A7742">
        <w:rPr>
          <w:rFonts w:hint="eastAsia"/>
          <w:color w:val="000000" w:themeColor="text1"/>
        </w:rPr>
        <w:t>書式指定</w:t>
      </w:r>
      <w:r w:rsidR="00E72B21" w:rsidRPr="001A7742">
        <w:rPr>
          <w:rFonts w:hint="eastAsia"/>
          <w:color w:val="000000" w:themeColor="text1"/>
        </w:rPr>
        <w:t>に従い</w:t>
      </w:r>
      <w:r w:rsidR="00195D82">
        <w:rPr>
          <w:rFonts w:hint="eastAsia"/>
          <w:color w:val="000000" w:themeColor="text1"/>
        </w:rPr>
        <w:t>執筆</w:t>
      </w:r>
      <w:r w:rsidR="009E32D6" w:rsidRPr="001A7742">
        <w:rPr>
          <w:rFonts w:hint="eastAsia"/>
          <w:color w:val="000000" w:themeColor="text1"/>
        </w:rPr>
        <w:t>してください。</w:t>
      </w:r>
      <w:r w:rsidR="00B124D5" w:rsidRPr="00195D82">
        <w:rPr>
          <w:rFonts w:hint="eastAsia"/>
        </w:rPr>
        <w:t>なお、原稿</w:t>
      </w:r>
      <w:r w:rsidR="00195D82">
        <w:rPr>
          <w:rFonts w:hint="eastAsia"/>
        </w:rPr>
        <w:t>末尾の</w:t>
      </w:r>
      <w:r w:rsidR="00B124D5" w:rsidRPr="00195D82">
        <w:rPr>
          <w:rFonts w:hint="eastAsia"/>
        </w:rPr>
        <w:t>参考文献リスト</w:t>
      </w:r>
      <w:r w:rsidR="001A4BBA">
        <w:rPr>
          <w:rFonts w:hint="eastAsia"/>
        </w:rPr>
        <w:t>のみ</w:t>
      </w:r>
      <w:r w:rsidR="00501D81" w:rsidRPr="00501D81">
        <w:rPr>
          <w:rFonts w:hint="eastAsia"/>
        </w:rPr>
        <w:t>、</w:t>
      </w:r>
      <w:r w:rsidR="00501D81" w:rsidRPr="002D6526">
        <w:rPr>
          <w:rFonts w:hint="eastAsia"/>
          <w:color w:val="000000" w:themeColor="text1"/>
        </w:rPr>
        <w:t>より正確な記述のために</w:t>
      </w:r>
      <w:r w:rsidR="00B124D5" w:rsidRPr="00195D82">
        <w:rPr>
          <w:rFonts w:hint="eastAsia"/>
        </w:rPr>
        <w:t>6</w:t>
      </w:r>
      <w:r w:rsidR="00B124D5" w:rsidRPr="00195D82">
        <w:rPr>
          <w:rFonts w:hint="eastAsia"/>
        </w:rPr>
        <w:t>ページ目以降にまたがっても結構です。</w:t>
      </w:r>
    </w:p>
    <w:p w14:paraId="0FE73C76" w14:textId="77777777" w:rsidR="00B87465" w:rsidRPr="001A7742" w:rsidRDefault="003A1FB3" w:rsidP="00C2237D">
      <w:pPr>
        <w:pStyle w:val="00pasj-"/>
        <w:ind w:firstLine="200"/>
      </w:pPr>
      <w:r w:rsidRPr="001A7742">
        <w:rPr>
          <w:rFonts w:hint="eastAsia"/>
        </w:rPr>
        <w:t>論文は、</w:t>
      </w:r>
      <w:r w:rsidR="00686F9B" w:rsidRPr="001A7742">
        <w:rPr>
          <w:rFonts w:hint="eastAsia"/>
        </w:rPr>
        <w:t>英語</w:t>
      </w:r>
      <w:r w:rsidRPr="001A7742">
        <w:rPr>
          <w:rFonts w:hint="eastAsia"/>
        </w:rPr>
        <w:t>か</w:t>
      </w:r>
      <w:r w:rsidR="00686F9B" w:rsidRPr="001A7742">
        <w:rPr>
          <w:rFonts w:hint="eastAsia"/>
        </w:rPr>
        <w:t>日本語</w:t>
      </w:r>
      <w:r w:rsidRPr="001A7742">
        <w:rPr>
          <w:rFonts w:hint="eastAsia"/>
        </w:rPr>
        <w:t>で記述していただきます。</w:t>
      </w:r>
      <w:r w:rsidR="00686F9B" w:rsidRPr="001A7742">
        <w:rPr>
          <w:rFonts w:hint="eastAsia"/>
        </w:rPr>
        <w:t>英語</w:t>
      </w:r>
      <w:r w:rsidRPr="001A7742">
        <w:rPr>
          <w:rFonts w:hint="eastAsia"/>
        </w:rPr>
        <w:t>の</w:t>
      </w:r>
      <w:r w:rsidR="00274D33" w:rsidRPr="001A7742">
        <w:rPr>
          <w:rFonts w:hint="eastAsia"/>
        </w:rPr>
        <w:t>原稿の</w:t>
      </w:r>
      <w:r w:rsidR="00402596" w:rsidRPr="001A7742">
        <w:rPr>
          <w:rFonts w:hint="eastAsia"/>
        </w:rPr>
        <w:t>場合</w:t>
      </w:r>
      <w:r w:rsidRPr="001A7742">
        <w:rPr>
          <w:rFonts w:hint="eastAsia"/>
        </w:rPr>
        <w:t>は、</w:t>
      </w:r>
      <w:r w:rsidRPr="001A7742">
        <w:t>JACoW</w:t>
      </w:r>
      <w:r w:rsidRPr="001A7742">
        <w:rPr>
          <w:rFonts w:hint="eastAsia"/>
        </w:rPr>
        <w:t>の書式に従ってください。</w:t>
      </w:r>
      <w:r w:rsidR="009E32D6" w:rsidRPr="001A7742">
        <w:rPr>
          <w:rFonts w:hint="eastAsia"/>
        </w:rPr>
        <w:t>この</w:t>
      </w:r>
      <w:r w:rsidR="00274D33" w:rsidRPr="001A7742">
        <w:rPr>
          <w:rFonts w:hint="eastAsia"/>
        </w:rPr>
        <w:t>際</w:t>
      </w:r>
      <w:r w:rsidR="009E32D6" w:rsidRPr="001A7742">
        <w:rPr>
          <w:rFonts w:hint="eastAsia"/>
        </w:rPr>
        <w:t>、タイトル</w:t>
      </w:r>
      <w:r w:rsidR="00274D33" w:rsidRPr="001A7742">
        <w:rPr>
          <w:rFonts w:hint="eastAsia"/>
        </w:rPr>
        <w:t>・</w:t>
      </w:r>
      <w:r w:rsidR="009E32D6" w:rsidRPr="001A7742">
        <w:rPr>
          <w:rFonts w:hint="eastAsia"/>
        </w:rPr>
        <w:t>著者名・所属</w:t>
      </w:r>
      <w:r w:rsidR="00274D33" w:rsidRPr="001A7742">
        <w:rPr>
          <w:rFonts w:hint="eastAsia"/>
        </w:rPr>
        <w:t>に日本語の</w:t>
      </w:r>
      <w:r w:rsidR="009E32D6" w:rsidRPr="001A7742">
        <w:rPr>
          <w:rFonts w:hint="eastAsia"/>
        </w:rPr>
        <w:t>記述は不要です。</w:t>
      </w:r>
      <w:r w:rsidRPr="001A7742">
        <w:t>JACoW</w:t>
      </w:r>
      <w:r w:rsidRPr="001A7742">
        <w:rPr>
          <w:rFonts w:hint="eastAsia"/>
        </w:rPr>
        <w:t>形式のテンプレートは</w:t>
      </w:r>
      <w:r w:rsidR="00B87465" w:rsidRPr="001A7742">
        <w:t>JACoW</w:t>
      </w:r>
      <w:r w:rsidR="00B87465" w:rsidRPr="001A7742">
        <w:t>のホームページ</w:t>
      </w:r>
      <w:r w:rsidR="00B87465" w:rsidRPr="001A7742">
        <w:rPr>
          <w:rStyle w:val="060pasj-0"/>
          <w:rFonts w:ascii="Times New Roman" w:hAnsi="Times New Roman" w:hint="eastAsia"/>
          <w:color w:val="000000" w:themeColor="text1"/>
        </w:rPr>
        <w:t>[1]</w:t>
      </w:r>
      <w:r w:rsidR="00B87465" w:rsidRPr="001A7742">
        <w:rPr>
          <w:rFonts w:hint="eastAsia"/>
        </w:rPr>
        <w:t>からダウンロードできます。</w:t>
      </w:r>
    </w:p>
    <w:p w14:paraId="35074725" w14:textId="77777777" w:rsidR="00B87465" w:rsidRPr="001A7742" w:rsidRDefault="003A1FB3" w:rsidP="00C2237D">
      <w:pPr>
        <w:pStyle w:val="00pasj-"/>
        <w:ind w:firstLine="200"/>
      </w:pPr>
      <w:r w:rsidRPr="001A7742">
        <w:rPr>
          <w:rFonts w:hint="eastAsia"/>
        </w:rPr>
        <w:t>以下の説明はすべて</w:t>
      </w:r>
      <w:r w:rsidR="00686F9B" w:rsidRPr="001A7742">
        <w:rPr>
          <w:rFonts w:hint="eastAsia"/>
        </w:rPr>
        <w:t>日本語</w:t>
      </w:r>
      <w:r w:rsidRPr="001A7742">
        <w:rPr>
          <w:rFonts w:hint="eastAsia"/>
        </w:rPr>
        <w:t>で</w:t>
      </w:r>
      <w:r w:rsidR="00274D33" w:rsidRPr="001A7742">
        <w:rPr>
          <w:rFonts w:hint="eastAsia"/>
        </w:rPr>
        <w:t>原稿を</w:t>
      </w:r>
      <w:r w:rsidRPr="001A7742">
        <w:rPr>
          <w:rFonts w:hint="eastAsia"/>
        </w:rPr>
        <w:t>記述する場合のものです。</w:t>
      </w:r>
      <w:r w:rsidR="00D21651" w:rsidRPr="001A7742">
        <w:rPr>
          <w:rFonts w:hint="eastAsia"/>
        </w:rPr>
        <w:t>日本語で記述する</w:t>
      </w:r>
      <w:r w:rsidRPr="001A7742">
        <w:rPr>
          <w:rFonts w:hint="eastAsia"/>
        </w:rPr>
        <w:t>場合も、</w:t>
      </w:r>
      <w:r w:rsidRPr="001A7742">
        <w:t>JACoW</w:t>
      </w:r>
      <w:r w:rsidRPr="001A7742">
        <w:rPr>
          <w:rFonts w:hint="eastAsia"/>
        </w:rPr>
        <w:t>の書式を日本語化したもの</w:t>
      </w:r>
      <w:r w:rsidRPr="001A7742">
        <w:rPr>
          <w:rStyle w:val="060pasj-0"/>
          <w:rFonts w:ascii="Times New Roman" w:hAnsi="Times New Roman" w:hint="eastAsia"/>
          <w:color w:val="000000" w:themeColor="text1"/>
        </w:rPr>
        <w:t>[</w:t>
      </w:r>
      <w:r w:rsidR="00B87465" w:rsidRPr="001A7742">
        <w:rPr>
          <w:rStyle w:val="060pasj-0"/>
          <w:rFonts w:ascii="Times New Roman" w:hAnsi="Times New Roman"/>
          <w:color w:val="000000" w:themeColor="text1"/>
        </w:rPr>
        <w:t>2</w:t>
      </w:r>
      <w:r w:rsidR="00AB11ED" w:rsidRPr="001A7742">
        <w:rPr>
          <w:rStyle w:val="060pasj-0"/>
          <w:rFonts w:ascii="Times New Roman" w:hAnsi="Times New Roman" w:hint="eastAsia"/>
          <w:color w:val="000000" w:themeColor="text1"/>
        </w:rPr>
        <w:t>-</w:t>
      </w:r>
      <w:r w:rsidR="002070B7" w:rsidRPr="001A7742">
        <w:rPr>
          <w:rStyle w:val="060pasj-0"/>
          <w:rFonts w:ascii="Times New Roman" w:hAnsi="Times New Roman" w:hint="eastAsia"/>
          <w:color w:val="000000" w:themeColor="text1"/>
        </w:rPr>
        <w:t>5]</w:t>
      </w:r>
      <w:r w:rsidRPr="001A7742">
        <w:rPr>
          <w:rFonts w:hint="eastAsia"/>
        </w:rPr>
        <w:t>に準じていますが、</w:t>
      </w:r>
      <w:r w:rsidRPr="001A7742">
        <w:rPr>
          <w:rFonts w:hint="eastAsia"/>
        </w:rPr>
        <w:t>Web</w:t>
      </w:r>
      <w:r w:rsidRPr="001A7742">
        <w:rPr>
          <w:rFonts w:hint="eastAsia"/>
        </w:rPr>
        <w:t>での公開に伴い英語による検索・参照に対応できるよう、論文題名・著者名・所属・要旨</w:t>
      </w:r>
      <w:r w:rsidR="00200E70" w:rsidRPr="001A7742">
        <w:rPr>
          <w:rFonts w:hint="eastAsia"/>
        </w:rPr>
        <w:t>・図表</w:t>
      </w:r>
      <w:r w:rsidR="00195D82" w:rsidRPr="002D6526">
        <w:rPr>
          <w:rFonts w:hint="eastAsia"/>
          <w:color w:val="000000" w:themeColor="text1"/>
        </w:rPr>
        <w:t>・図表番号及び</w:t>
      </w:r>
      <w:r w:rsidR="001A4BBA" w:rsidRPr="002D6526">
        <w:rPr>
          <w:rFonts w:hint="eastAsia"/>
          <w:color w:val="000000" w:themeColor="text1"/>
        </w:rPr>
        <w:t>説明文</w:t>
      </w:r>
      <w:r w:rsidR="001A4BBA" w:rsidRPr="001A4BBA">
        <w:rPr>
          <w:rFonts w:hint="eastAsia"/>
        </w:rPr>
        <w:t>は</w:t>
      </w:r>
      <w:r w:rsidR="003E3720" w:rsidRPr="001A4BBA">
        <w:rPr>
          <w:rFonts w:hint="eastAsia"/>
        </w:rPr>
        <w:t>必ず</w:t>
      </w:r>
      <w:r w:rsidR="00F74D96" w:rsidRPr="001A7742">
        <w:rPr>
          <w:rFonts w:hint="eastAsia"/>
        </w:rPr>
        <w:t>英語表記</w:t>
      </w:r>
      <w:r w:rsidR="002C5C58" w:rsidRPr="001A7742">
        <w:rPr>
          <w:rFonts w:hint="eastAsia"/>
        </w:rPr>
        <w:t>を入れてください</w:t>
      </w:r>
      <w:r w:rsidRPr="001A7742">
        <w:rPr>
          <w:rFonts w:hint="eastAsia"/>
        </w:rPr>
        <w:t>。</w:t>
      </w:r>
    </w:p>
    <w:p w14:paraId="73412CD5" w14:textId="77777777" w:rsidR="003A1FB3" w:rsidRPr="001A7742" w:rsidRDefault="002C5C58" w:rsidP="00C2237D">
      <w:pPr>
        <w:pStyle w:val="00pasj-"/>
        <w:ind w:firstLine="200"/>
      </w:pPr>
      <w:r w:rsidRPr="001A7742">
        <w:rPr>
          <w:rFonts w:hint="eastAsia"/>
        </w:rPr>
        <w:t>以上の理由により</w:t>
      </w:r>
      <w:r w:rsidR="003A1FB3" w:rsidRPr="001A7742">
        <w:rPr>
          <w:rFonts w:hint="eastAsia"/>
        </w:rPr>
        <w:t>、</w:t>
      </w:r>
      <w:r w:rsidR="00274D33" w:rsidRPr="001A7742">
        <w:rPr>
          <w:rFonts w:hint="eastAsia"/>
        </w:rPr>
        <w:t>日本語原稿の書式は</w:t>
      </w:r>
      <w:r w:rsidR="003A1FB3" w:rsidRPr="001A7742">
        <w:rPr>
          <w:rFonts w:hint="eastAsia"/>
        </w:rPr>
        <w:t>JACoW</w:t>
      </w:r>
      <w:r w:rsidR="003A1FB3" w:rsidRPr="001A7742">
        <w:rPr>
          <w:rFonts w:hint="eastAsia"/>
        </w:rPr>
        <w:t>とは若干異なります。以下</w:t>
      </w:r>
      <w:r w:rsidR="00274D33" w:rsidRPr="001A7742">
        <w:rPr>
          <w:rFonts w:hint="eastAsia"/>
        </w:rPr>
        <w:t>の</w:t>
      </w:r>
      <w:r w:rsidR="003A1FB3" w:rsidRPr="001A7742">
        <w:rPr>
          <w:rFonts w:hint="eastAsia"/>
        </w:rPr>
        <w:t>説明文書を熟読の上、正しい書式の原稿を完成させるよう</w:t>
      </w:r>
      <w:r w:rsidR="00274D33" w:rsidRPr="001A7742">
        <w:rPr>
          <w:rFonts w:hint="eastAsia"/>
        </w:rPr>
        <w:t>ご協力ください</w:t>
      </w:r>
      <w:r w:rsidR="003A1FB3" w:rsidRPr="001A7742">
        <w:rPr>
          <w:rFonts w:hint="eastAsia"/>
        </w:rPr>
        <w:t>。</w:t>
      </w:r>
    </w:p>
    <w:p w14:paraId="2661D1C7" w14:textId="77777777" w:rsidR="003A1FB3" w:rsidRPr="001A7742" w:rsidRDefault="00F161F3" w:rsidP="00C2237D">
      <w:pPr>
        <w:pStyle w:val="00pasj-"/>
        <w:ind w:firstLine="200"/>
      </w:pPr>
      <w:r>
        <w:rPr>
          <w:rFonts w:hint="eastAsia"/>
        </w:rPr>
        <w:t>なお</w:t>
      </w:r>
      <w:r w:rsidR="003A1FB3" w:rsidRPr="001A7742">
        <w:rPr>
          <w:rFonts w:hint="eastAsia"/>
        </w:rPr>
        <w:t>、基本的には</w:t>
      </w:r>
      <w:r w:rsidR="003A1FB3" w:rsidRPr="001A7742">
        <w:rPr>
          <w:rFonts w:hint="eastAsia"/>
        </w:rPr>
        <w:t>M</w:t>
      </w:r>
      <w:r w:rsidR="00D9307C" w:rsidRPr="001A7742">
        <w:rPr>
          <w:rFonts w:hint="eastAsia"/>
        </w:rPr>
        <w:t>icrosoft</w:t>
      </w:r>
      <w:r w:rsidR="003A1FB3" w:rsidRPr="001A7742">
        <w:rPr>
          <w:rFonts w:hint="eastAsia"/>
        </w:rPr>
        <w:t xml:space="preserve"> Word</w:t>
      </w:r>
      <w:r w:rsidR="00274D33" w:rsidRPr="001A7742">
        <w:rPr>
          <w:rFonts w:hint="eastAsia"/>
        </w:rPr>
        <w:t xml:space="preserve"> </w:t>
      </w:r>
      <w:r w:rsidR="00274D33" w:rsidRPr="001A7742">
        <w:rPr>
          <w:rFonts w:hint="eastAsia"/>
        </w:rPr>
        <w:t>（</w:t>
      </w:r>
      <w:r w:rsidR="003A1FB3" w:rsidRPr="001A7742">
        <w:rPr>
          <w:rFonts w:hint="eastAsia"/>
        </w:rPr>
        <w:t>Windows</w:t>
      </w:r>
      <w:r w:rsidR="003A1FB3" w:rsidRPr="001A7742">
        <w:rPr>
          <w:rFonts w:hint="eastAsia"/>
        </w:rPr>
        <w:t>または</w:t>
      </w:r>
      <w:r w:rsidR="003A1FB3" w:rsidRPr="001A7742">
        <w:rPr>
          <w:rFonts w:hint="eastAsia"/>
        </w:rPr>
        <w:t>Mac</w:t>
      </w:r>
      <w:r w:rsidR="00501D81" w:rsidRPr="002D6526">
        <w:t>OS</w:t>
      </w:r>
      <w:r w:rsidR="00274D33" w:rsidRPr="001A7742">
        <w:rPr>
          <w:rFonts w:hint="eastAsia"/>
        </w:rPr>
        <w:t>）</w:t>
      </w:r>
      <w:r w:rsidR="003A1FB3" w:rsidRPr="001A7742">
        <w:rPr>
          <w:rFonts w:hint="eastAsia"/>
        </w:rPr>
        <w:t>を用いて原稿の作成をお願いします。</w:t>
      </w:r>
      <w:r w:rsidR="002D42A3" w:rsidRPr="001A7742">
        <w:rPr>
          <w:rFonts w:hint="eastAsia"/>
        </w:rPr>
        <w:t>.docx</w:t>
      </w:r>
      <w:r w:rsidR="002D42A3" w:rsidRPr="001A7742">
        <w:rPr>
          <w:rFonts w:hint="eastAsia"/>
        </w:rPr>
        <w:t>ファイルの本テンプレートは</w:t>
      </w:r>
      <w:r w:rsidR="002D42A3" w:rsidRPr="001A7742">
        <w:rPr>
          <w:rFonts w:hint="eastAsia"/>
        </w:rPr>
        <w:t>Word2007</w:t>
      </w:r>
      <w:r w:rsidR="002D42A3" w:rsidRPr="001A7742">
        <w:rPr>
          <w:rFonts w:hint="eastAsia"/>
        </w:rPr>
        <w:t>以降のバージョンで利用することができます</w:t>
      </w:r>
      <w:r w:rsidR="004852AA" w:rsidRPr="001A7742">
        <w:rPr>
          <w:rFonts w:hint="eastAsia"/>
        </w:rPr>
        <w:t>（</w:t>
      </w:r>
      <w:r w:rsidR="004852AA" w:rsidRPr="001A7742">
        <w:rPr>
          <w:rFonts w:hint="eastAsia"/>
        </w:rPr>
        <w:t>Word2016</w:t>
      </w:r>
      <w:r w:rsidR="004852AA" w:rsidRPr="001A7742">
        <w:rPr>
          <w:rFonts w:hint="eastAsia"/>
        </w:rPr>
        <w:t>まで確認）</w:t>
      </w:r>
      <w:r w:rsidR="002D42A3" w:rsidRPr="001A7742">
        <w:rPr>
          <w:rFonts w:hint="eastAsia"/>
        </w:rPr>
        <w:t>。</w:t>
      </w:r>
      <w:r w:rsidR="00E04A6F" w:rsidRPr="001A7742">
        <w:rPr>
          <w:rFonts w:hint="eastAsia"/>
        </w:rPr>
        <w:t>また</w:t>
      </w:r>
      <w:r w:rsidR="00E04A6F" w:rsidRPr="001A7742">
        <w:rPr>
          <w:rFonts w:hint="eastAsia"/>
        </w:rPr>
        <w:t>PDF</w:t>
      </w:r>
      <w:r w:rsidR="00E04A6F" w:rsidRPr="001A7742">
        <w:rPr>
          <w:rFonts w:hint="eastAsia"/>
        </w:rPr>
        <w:t>ファイルの作成には</w:t>
      </w:r>
      <w:r w:rsidR="00E04A6F" w:rsidRPr="001A7742">
        <w:rPr>
          <w:rFonts w:hint="eastAsia"/>
        </w:rPr>
        <w:t>Adobe Acrobat</w:t>
      </w:r>
      <w:r w:rsidR="00E04A6F" w:rsidRPr="001A7742">
        <w:rPr>
          <w:rFonts w:hint="eastAsia"/>
        </w:rPr>
        <w:t>のインストールを推奨します。</w:t>
      </w:r>
      <w:r w:rsidR="003A1FB3" w:rsidRPr="001A7742">
        <w:rPr>
          <w:rFonts w:hint="eastAsia"/>
        </w:rPr>
        <w:t>その他、</w:t>
      </w:r>
      <w:r w:rsidR="00274D33" w:rsidRPr="001A7742">
        <w:rPr>
          <w:rFonts w:hint="eastAsia"/>
        </w:rPr>
        <w:t>ご不明な点</w:t>
      </w:r>
      <w:r w:rsidR="003A1FB3" w:rsidRPr="001A7742">
        <w:rPr>
          <w:rFonts w:hint="eastAsia"/>
        </w:rPr>
        <w:t>等は加速器学会</w:t>
      </w:r>
      <w:r w:rsidR="003E3720">
        <w:rPr>
          <w:rFonts w:hint="eastAsia"/>
        </w:rPr>
        <w:t>の担当</w:t>
      </w:r>
      <w:r w:rsidR="003A1FB3" w:rsidRPr="001A7742">
        <w:rPr>
          <w:rFonts w:hint="eastAsia"/>
        </w:rPr>
        <w:t>（</w:t>
      </w:r>
      <w:r w:rsidR="006421EC" w:rsidRPr="006421EC">
        <w:t>pasj-desk@conf.bunken.co.jp</w:t>
      </w:r>
      <w:r w:rsidR="003A1FB3" w:rsidRPr="001A7742">
        <w:rPr>
          <w:rFonts w:hint="eastAsia"/>
        </w:rPr>
        <w:t>）にお尋ねください。</w:t>
      </w:r>
    </w:p>
    <w:p w14:paraId="11B99670" w14:textId="77777777" w:rsidR="003A1FB3" w:rsidRPr="001A7742" w:rsidRDefault="003A1FB3" w:rsidP="00EE413A">
      <w:pPr>
        <w:pStyle w:val="04pasj-"/>
      </w:pPr>
      <w:r w:rsidRPr="001A7742">
        <w:t>2.</w:t>
      </w:r>
      <w:r w:rsidRPr="001A7742">
        <w:tab/>
      </w:r>
      <w:r w:rsidR="00241991" w:rsidRPr="001A7742">
        <w:rPr>
          <w:rFonts w:hint="eastAsia"/>
        </w:rPr>
        <w:t>本</w:t>
      </w:r>
      <w:r w:rsidRPr="001A7742">
        <w:rPr>
          <w:rFonts w:hint="eastAsia"/>
        </w:rPr>
        <w:t>テンプレートを使った原稿の書き方</w:t>
      </w:r>
    </w:p>
    <w:p w14:paraId="17CD03AF" w14:textId="77777777" w:rsidR="003A1FB3" w:rsidRPr="001A7742" w:rsidRDefault="003A1FB3" w:rsidP="00C2237D">
      <w:pPr>
        <w:pStyle w:val="00pasj-"/>
        <w:ind w:firstLine="200"/>
      </w:pPr>
      <w:r w:rsidRPr="001A7742">
        <w:rPr>
          <w:rFonts w:hint="eastAsia"/>
        </w:rPr>
        <w:t>本テンプレートで使用されているフォントや行間などの書式は、</w:t>
      </w:r>
      <w:r w:rsidR="00241991" w:rsidRPr="001A7742">
        <w:rPr>
          <w:rFonts w:hint="eastAsia"/>
        </w:rPr>
        <w:t>「スタイル」ツールバーに</w:t>
      </w:r>
      <w:r w:rsidR="00241991" w:rsidRPr="001A7742">
        <w:rPr>
          <w:rFonts w:hint="eastAsia"/>
        </w:rPr>
        <w:t xml:space="preserve"> </w:t>
      </w:r>
      <w:r w:rsidRPr="001A7742">
        <w:t>##)</w:t>
      </w:r>
      <w:r w:rsidRPr="001A7742">
        <w:rPr>
          <w:rFonts w:hint="eastAsia"/>
        </w:rPr>
        <w:t xml:space="preserve"> </w:t>
      </w:r>
      <w:r w:rsidR="00336900" w:rsidRPr="001A7742">
        <w:t>pas</w:t>
      </w:r>
      <w:r w:rsidR="00336900" w:rsidRPr="001A7742">
        <w:rPr>
          <w:rFonts w:hint="eastAsia"/>
        </w:rPr>
        <w:t>j-</w:t>
      </w:r>
      <w:r w:rsidRPr="001A7742">
        <w:t>XXX</w:t>
      </w:r>
      <w:r w:rsidRPr="001A7742">
        <w:rPr>
          <w:rFonts w:hint="eastAsia"/>
        </w:rPr>
        <w:t>のように名前</w:t>
      </w:r>
      <w:r w:rsidR="007967FD" w:rsidRPr="001A7742">
        <w:rPr>
          <w:rFonts w:hint="eastAsia"/>
        </w:rPr>
        <w:t>の付いたスタイルが</w:t>
      </w:r>
      <w:r w:rsidRPr="001A7742">
        <w:rPr>
          <w:rFonts w:hint="eastAsia"/>
        </w:rPr>
        <w:t>登録されています。論文執筆にあたっては、このテンプレート</w:t>
      </w:r>
      <w:r w:rsidR="007967FD" w:rsidRPr="001A7742">
        <w:rPr>
          <w:rFonts w:hint="eastAsia"/>
        </w:rPr>
        <w:t>ファイル</w:t>
      </w:r>
      <w:r w:rsidRPr="001A7742">
        <w:rPr>
          <w:rFonts w:hint="eastAsia"/>
        </w:rPr>
        <w:t>に直接書き込むか、別</w:t>
      </w:r>
      <w:r w:rsidR="00832C77" w:rsidRPr="001A7742">
        <w:rPr>
          <w:rFonts w:hint="eastAsia"/>
        </w:rPr>
        <w:t>に用意した</w:t>
      </w:r>
      <w:r w:rsidRPr="001A7742">
        <w:rPr>
          <w:rFonts w:hint="eastAsia"/>
        </w:rPr>
        <w:t>テキストを挿入するのが</w:t>
      </w:r>
      <w:r w:rsidR="00402596" w:rsidRPr="001A7742">
        <w:rPr>
          <w:rFonts w:hint="eastAsia"/>
        </w:rPr>
        <w:t>最も</w:t>
      </w:r>
      <w:r w:rsidRPr="001A7742">
        <w:rPr>
          <w:rFonts w:hint="eastAsia"/>
        </w:rPr>
        <w:t>簡単です。</w:t>
      </w:r>
    </w:p>
    <w:p w14:paraId="2F12FE82" w14:textId="77777777" w:rsidR="003A1FB3" w:rsidRPr="001A7742" w:rsidRDefault="003A1FB3" w:rsidP="00C2237D">
      <w:pPr>
        <w:pStyle w:val="00pasj-"/>
        <w:ind w:firstLine="200"/>
      </w:pPr>
      <w:r w:rsidRPr="001A7742">
        <w:rPr>
          <w:rFonts w:hint="eastAsia"/>
        </w:rPr>
        <w:t>テキストを挿入する際は、</w:t>
      </w:r>
      <w:r w:rsidR="00B51878" w:rsidRPr="001A7742">
        <w:rPr>
          <w:rFonts w:hint="eastAsia"/>
        </w:rPr>
        <w:t>必ず</w:t>
      </w:r>
      <w:r w:rsidRPr="001A7742">
        <w:rPr>
          <w:rFonts w:hint="eastAsia"/>
        </w:rPr>
        <w:t>書式なしのテキストを</w:t>
      </w:r>
      <w:r w:rsidR="00E72B21" w:rsidRPr="001A7742">
        <w:rPr>
          <w:rFonts w:hint="eastAsia"/>
        </w:rPr>
        <w:t>挿入する</w:t>
      </w:r>
      <w:r w:rsidRPr="001A7742">
        <w:rPr>
          <w:rFonts w:hint="eastAsia"/>
        </w:rPr>
        <w:t>か、</w:t>
      </w:r>
      <w:r w:rsidRPr="001A7742">
        <w:rPr>
          <w:rFonts w:hint="eastAsia"/>
        </w:rPr>
        <w:t>Word</w:t>
      </w:r>
      <w:r w:rsidR="00CE7095" w:rsidRPr="001A7742">
        <w:rPr>
          <w:rFonts w:hint="eastAsia"/>
        </w:rPr>
        <w:t>のプルダウンメニューから［</w:t>
      </w:r>
      <w:r w:rsidRPr="001A7742">
        <w:rPr>
          <w:rFonts w:hint="eastAsia"/>
        </w:rPr>
        <w:t>形式を選択して</w:t>
      </w:r>
      <w:r w:rsidR="00CE7095" w:rsidRPr="001A7742">
        <w:rPr>
          <w:rFonts w:hint="eastAsia"/>
        </w:rPr>
        <w:t>貼り付け］</w:t>
      </w:r>
      <w:r w:rsidRPr="001A7742">
        <w:rPr>
          <w:rFonts w:hint="eastAsia"/>
        </w:rPr>
        <w:t>等を選択し、元のテキストの書式が反映されないようにしてください。</w:t>
      </w:r>
    </w:p>
    <w:p w14:paraId="06BA81F8" w14:textId="77777777" w:rsidR="003A1FB3" w:rsidRPr="001A7742" w:rsidRDefault="003A1FB3" w:rsidP="00C2237D">
      <w:pPr>
        <w:pStyle w:val="00pasj-"/>
        <w:ind w:firstLine="200"/>
      </w:pPr>
      <w:r w:rsidRPr="001A7742">
        <w:rPr>
          <w:rFonts w:hint="eastAsia"/>
        </w:rPr>
        <w:t>意図せず書式が変更された場合など書式を設定し直す時は、その部分のテキストを選択するか、その段落にカーソルを置き、適切なスタイルを選んで設定してください。スタイルは、</w:t>
      </w:r>
      <w:r w:rsidR="00E72B21" w:rsidRPr="001A7742">
        <w:rPr>
          <w:rFonts w:hint="eastAsia"/>
        </w:rPr>
        <w:t>ツールバーの「スタイル」</w:t>
      </w:r>
      <w:r w:rsidRPr="001A7742">
        <w:rPr>
          <w:rFonts w:hint="eastAsia"/>
        </w:rPr>
        <w:t>の書式や設定パレットで選ぶことが出来ます。</w:t>
      </w:r>
    </w:p>
    <w:p w14:paraId="3C18B82C" w14:textId="77777777" w:rsidR="003A1FB3" w:rsidRPr="001A7742" w:rsidRDefault="00C57032" w:rsidP="00C2237D">
      <w:pPr>
        <w:pStyle w:val="00pasj-"/>
        <w:ind w:firstLine="200"/>
        <w:rPr>
          <w:color w:val="000000" w:themeColor="text1"/>
        </w:rPr>
      </w:pPr>
      <w:r w:rsidRPr="001A7742">
        <w:rPr>
          <w:rFonts w:hint="eastAsia"/>
          <w:color w:val="000000" w:themeColor="text1"/>
        </w:rPr>
        <w:lastRenderedPageBreak/>
        <w:t>原稿は、</w:t>
      </w:r>
      <w:r w:rsidR="007756DE" w:rsidRPr="001A7742">
        <w:rPr>
          <w:rFonts w:hint="eastAsia"/>
          <w:color w:val="000000" w:themeColor="text1"/>
        </w:rPr>
        <w:t>2</w:t>
      </w:r>
      <w:r w:rsidRPr="001A7742">
        <w:rPr>
          <w:rFonts w:hint="eastAsia"/>
          <w:color w:val="000000" w:themeColor="text1"/>
        </w:rPr>
        <w:t>~5</w:t>
      </w:r>
      <w:r w:rsidR="003A1FB3" w:rsidRPr="001A7742">
        <w:rPr>
          <w:rFonts w:hint="eastAsia"/>
          <w:color w:val="000000" w:themeColor="text1"/>
        </w:rPr>
        <w:t>ページ</w:t>
      </w:r>
      <w:r w:rsidR="00E72B21" w:rsidRPr="001A7742">
        <w:rPr>
          <w:rFonts w:hint="eastAsia"/>
          <w:color w:val="000000" w:themeColor="text1"/>
        </w:rPr>
        <w:t>の範囲</w:t>
      </w:r>
      <w:r w:rsidR="002166F2" w:rsidRPr="001A7742">
        <w:rPr>
          <w:rFonts w:hint="eastAsia"/>
          <w:color w:val="000000" w:themeColor="text1"/>
        </w:rPr>
        <w:t>で</w:t>
      </w:r>
      <w:r w:rsidR="00E72B21" w:rsidRPr="001A7742">
        <w:rPr>
          <w:rFonts w:hint="eastAsia"/>
          <w:color w:val="000000" w:themeColor="text1"/>
        </w:rPr>
        <w:t>書式指定に従って</w:t>
      </w:r>
      <w:r w:rsidR="002166F2" w:rsidRPr="001A7742">
        <w:rPr>
          <w:rFonts w:hint="eastAsia"/>
          <w:color w:val="000000" w:themeColor="text1"/>
        </w:rPr>
        <w:t>執筆</w:t>
      </w:r>
      <w:r w:rsidR="003A1FB3" w:rsidRPr="001A7742">
        <w:rPr>
          <w:rFonts w:hint="eastAsia"/>
          <w:color w:val="000000" w:themeColor="text1"/>
        </w:rPr>
        <w:t>してください。</w:t>
      </w:r>
      <w:r w:rsidR="003E3720" w:rsidRPr="003E3720">
        <w:rPr>
          <w:rFonts w:hint="eastAsia"/>
        </w:rPr>
        <w:t>ただし</w:t>
      </w:r>
      <w:r w:rsidR="003E3720" w:rsidRPr="00195D82">
        <w:rPr>
          <w:rFonts w:hint="eastAsia"/>
        </w:rPr>
        <w:t>、原稿</w:t>
      </w:r>
      <w:r w:rsidR="003E3720">
        <w:rPr>
          <w:rFonts w:hint="eastAsia"/>
        </w:rPr>
        <w:t>末尾の</w:t>
      </w:r>
      <w:r w:rsidR="003E3720" w:rsidRPr="00195D82">
        <w:rPr>
          <w:rFonts w:hint="eastAsia"/>
        </w:rPr>
        <w:t>参考文献リスト</w:t>
      </w:r>
      <w:r w:rsidR="001A4BBA">
        <w:rPr>
          <w:rFonts w:hint="eastAsia"/>
        </w:rPr>
        <w:t>については</w:t>
      </w:r>
      <w:r w:rsidR="003E3720" w:rsidRPr="00195D82">
        <w:rPr>
          <w:rFonts w:hint="eastAsia"/>
        </w:rPr>
        <w:t>6</w:t>
      </w:r>
      <w:r w:rsidR="003E3720" w:rsidRPr="00195D82">
        <w:rPr>
          <w:rFonts w:hint="eastAsia"/>
        </w:rPr>
        <w:t>ページ目以降にまたがっても結構です。</w:t>
      </w:r>
    </w:p>
    <w:p w14:paraId="1B5E48DA" w14:textId="77777777" w:rsidR="003A1FB3" w:rsidRPr="001A7742" w:rsidRDefault="003A1FB3" w:rsidP="00C2237D">
      <w:pPr>
        <w:pStyle w:val="00pasj-"/>
        <w:ind w:firstLine="200"/>
      </w:pPr>
      <w:r w:rsidRPr="001A7742">
        <w:rPr>
          <w:rFonts w:hint="eastAsia"/>
        </w:rPr>
        <w:t>書式の詳細や書き方の注意は、第</w:t>
      </w:r>
      <w:r w:rsidRPr="001A7742">
        <w:rPr>
          <w:rFonts w:hint="eastAsia"/>
        </w:rPr>
        <w:t>3</w:t>
      </w:r>
      <w:r w:rsidRPr="001A7742">
        <w:rPr>
          <w:rFonts w:hint="eastAsia"/>
        </w:rPr>
        <w:t>章に記載されています。また、</w:t>
      </w:r>
      <w:r w:rsidRPr="001A7742">
        <w:t>JACoW</w:t>
      </w:r>
      <w:r w:rsidRPr="001A7742">
        <w:rPr>
          <w:rFonts w:hint="eastAsia"/>
        </w:rPr>
        <w:t>の</w:t>
      </w:r>
      <w:r w:rsidRPr="001A7742">
        <w:t>web</w:t>
      </w:r>
      <w:r w:rsidRPr="001A7742">
        <w:rPr>
          <w:rFonts w:hint="eastAsia"/>
        </w:rPr>
        <w:t>ページ</w:t>
      </w:r>
      <w:r w:rsidR="00B87465" w:rsidRPr="001A7742">
        <w:rPr>
          <w:rStyle w:val="060pasj-0"/>
          <w:rFonts w:ascii="Times New Roman" w:hAnsi="Times New Roman"/>
          <w:color w:val="000000" w:themeColor="text1"/>
        </w:rPr>
        <w:t>[</w:t>
      </w:r>
      <w:r w:rsidR="00A80459" w:rsidRPr="001A7742">
        <w:rPr>
          <w:rStyle w:val="060pasj-0"/>
          <w:rFonts w:ascii="Times New Roman" w:hAnsi="Times New Roman" w:hint="eastAsia"/>
          <w:color w:val="000000" w:themeColor="text1"/>
        </w:rPr>
        <w:t>6</w:t>
      </w:r>
      <w:r w:rsidRPr="001A7742">
        <w:rPr>
          <w:rStyle w:val="060pasj-0"/>
          <w:rFonts w:ascii="Times New Roman" w:hAnsi="Times New Roman"/>
          <w:color w:val="000000" w:themeColor="text1"/>
        </w:rPr>
        <w:t>]</w:t>
      </w:r>
      <w:r w:rsidRPr="001A7742">
        <w:rPr>
          <w:rFonts w:hint="eastAsia"/>
        </w:rPr>
        <w:t>には、論文執筆に役に立つ情報が多く記載されていますので、是非参考にしてください。</w:t>
      </w:r>
    </w:p>
    <w:p w14:paraId="0B1D9702" w14:textId="77777777" w:rsidR="003A1FB3" w:rsidRPr="001A7742" w:rsidRDefault="003A1FB3" w:rsidP="00EE413A">
      <w:pPr>
        <w:pStyle w:val="04pasj-"/>
      </w:pPr>
      <w:r w:rsidRPr="001A7742">
        <w:t>3.</w:t>
      </w:r>
      <w:r w:rsidRPr="001A7742">
        <w:tab/>
      </w:r>
      <w:r w:rsidRPr="001A7742">
        <w:rPr>
          <w:rFonts w:hint="eastAsia"/>
        </w:rPr>
        <w:t>原稿の書式と書き方</w:t>
      </w:r>
    </w:p>
    <w:p w14:paraId="0936E9F8" w14:textId="77777777" w:rsidR="003A1FB3" w:rsidRPr="001A7742" w:rsidRDefault="003A1FB3" w:rsidP="00FE5E10">
      <w:pPr>
        <w:pStyle w:val="05pasj-"/>
      </w:pPr>
      <w:r w:rsidRPr="001A7742">
        <w:t>3.1</w:t>
      </w:r>
      <w:r w:rsidRPr="001A7742">
        <w:tab/>
      </w:r>
      <w:r w:rsidRPr="001A7742">
        <w:rPr>
          <w:rFonts w:hint="eastAsia"/>
        </w:rPr>
        <w:t>用紙の設定</w:t>
      </w:r>
    </w:p>
    <w:p w14:paraId="1ABA7216" w14:textId="77777777" w:rsidR="003A1FB3" w:rsidRPr="001A7742" w:rsidRDefault="003A1FB3" w:rsidP="00C2237D">
      <w:pPr>
        <w:pStyle w:val="00pasj-"/>
        <w:ind w:firstLine="200"/>
      </w:pPr>
      <w:r w:rsidRPr="001A7742">
        <w:rPr>
          <w:rFonts w:hint="eastAsia"/>
        </w:rPr>
        <w:t>用紙の大きさは</w:t>
      </w:r>
      <w:r w:rsidRPr="001A7742">
        <w:rPr>
          <w:rFonts w:hint="eastAsia"/>
        </w:rPr>
        <w:t>A4</w:t>
      </w:r>
      <w:r w:rsidRPr="001A7742">
        <w:rPr>
          <w:rFonts w:hint="eastAsia"/>
        </w:rPr>
        <w:t>、本文は</w:t>
      </w:r>
      <w:r w:rsidR="005F418F" w:rsidRPr="001A7742">
        <w:rPr>
          <w:rFonts w:hint="eastAsia"/>
        </w:rPr>
        <w:t>二</w:t>
      </w:r>
      <w:r w:rsidR="00C57032" w:rsidRPr="001A7742">
        <w:rPr>
          <w:rFonts w:hint="eastAsia"/>
        </w:rPr>
        <w:t>段組（</w:t>
      </w:r>
      <w:r w:rsidR="00C57032" w:rsidRPr="001A7742">
        <w:rPr>
          <w:rFonts w:hint="eastAsia"/>
        </w:rPr>
        <w:t>2</w:t>
      </w:r>
      <w:r w:rsidRPr="001A7742">
        <w:rPr>
          <w:rFonts w:hint="eastAsia"/>
        </w:rPr>
        <w:t>カラム）とします。余白等の詳細は</w:t>
      </w:r>
      <w:r w:rsidR="007967FD" w:rsidRPr="001A7742">
        <w:rPr>
          <w:rFonts w:hint="eastAsia"/>
        </w:rPr>
        <w:t>Table</w:t>
      </w:r>
      <w:r w:rsidR="00F938F3" w:rsidRPr="001A7742">
        <w:t> </w:t>
      </w:r>
      <w:r w:rsidR="007967FD" w:rsidRPr="001A7742">
        <w:rPr>
          <w:rFonts w:hint="eastAsia"/>
        </w:rPr>
        <w:t>1</w:t>
      </w:r>
      <w:r w:rsidR="007967FD" w:rsidRPr="001A7742">
        <w:rPr>
          <w:rFonts w:hint="eastAsia"/>
        </w:rPr>
        <w:t>および</w:t>
      </w:r>
      <w:r w:rsidR="007967FD" w:rsidRPr="001A7742">
        <w:rPr>
          <w:rFonts w:hint="eastAsia"/>
        </w:rPr>
        <w:t>Fig</w:t>
      </w:r>
      <w:r w:rsidR="00073E27" w:rsidRPr="001A7742">
        <w:rPr>
          <w:rFonts w:hint="eastAsia"/>
        </w:rPr>
        <w:t>.</w:t>
      </w:r>
      <w:r w:rsidR="00F938F3" w:rsidRPr="001A7742">
        <w:t> </w:t>
      </w:r>
      <w:r w:rsidR="007967FD" w:rsidRPr="001A7742">
        <w:rPr>
          <w:rFonts w:hint="eastAsia"/>
        </w:rPr>
        <w:t>1</w:t>
      </w:r>
      <w:r w:rsidRPr="001A7742">
        <w:rPr>
          <w:rFonts w:hint="eastAsia"/>
        </w:rPr>
        <w:t>の通りです。</w:t>
      </w:r>
    </w:p>
    <w:tbl>
      <w:tblPr>
        <w:tblW w:w="0" w:type="auto"/>
        <w:jc w:val="center"/>
        <w:tblBorders>
          <w:top w:val="single" w:sz="12" w:space="0" w:color="auto"/>
          <w:bottom w:val="single" w:sz="12" w:space="0" w:color="auto"/>
        </w:tblBorders>
        <w:tblLook w:val="00A0" w:firstRow="1" w:lastRow="0" w:firstColumn="1" w:lastColumn="0" w:noHBand="0" w:noVBand="0"/>
      </w:tblPr>
      <w:tblGrid>
        <w:gridCol w:w="1134"/>
        <w:gridCol w:w="2766"/>
      </w:tblGrid>
      <w:tr w:rsidR="001A7742" w:rsidRPr="001A7742" w14:paraId="0515DB91" w14:textId="77777777" w:rsidTr="003077BA">
        <w:trPr>
          <w:jc w:val="center"/>
        </w:trPr>
        <w:tc>
          <w:tcPr>
            <w:tcW w:w="3900" w:type="dxa"/>
            <w:gridSpan w:val="2"/>
            <w:tcBorders>
              <w:top w:val="nil"/>
              <w:bottom w:val="single" w:sz="12" w:space="0" w:color="auto"/>
            </w:tcBorders>
          </w:tcPr>
          <w:p w14:paraId="7DB78929" w14:textId="77777777" w:rsidR="003077BA" w:rsidRPr="00516E1F" w:rsidRDefault="003077BA" w:rsidP="00516E1F">
            <w:pPr>
              <w:pStyle w:val="31pasj-1"/>
            </w:pPr>
            <w:r w:rsidRPr="001A7742">
              <w:rPr>
                <w:rFonts w:hint="eastAsia"/>
              </w:rPr>
              <w:t>Table</w:t>
            </w:r>
            <w:r w:rsidR="00F938F3" w:rsidRPr="001A7742">
              <w:t> </w:t>
            </w:r>
            <w:r w:rsidRPr="001A7742">
              <w:rPr>
                <w:rFonts w:hint="eastAsia"/>
              </w:rPr>
              <w:t>1: Document Layout</w:t>
            </w:r>
          </w:p>
        </w:tc>
      </w:tr>
      <w:tr w:rsidR="001A7742" w:rsidRPr="001A7742" w14:paraId="1B8AF8A5" w14:textId="77777777" w:rsidTr="003077BA">
        <w:trPr>
          <w:jc w:val="center"/>
        </w:trPr>
        <w:tc>
          <w:tcPr>
            <w:tcW w:w="1134" w:type="dxa"/>
            <w:tcBorders>
              <w:top w:val="single" w:sz="12" w:space="0" w:color="auto"/>
            </w:tcBorders>
          </w:tcPr>
          <w:p w14:paraId="3294EBEB" w14:textId="77777777" w:rsidR="003A1FB3" w:rsidRPr="00516E1F" w:rsidRDefault="00B51878" w:rsidP="00516E1F">
            <w:pPr>
              <w:pStyle w:val="30pasj-"/>
            </w:pPr>
            <w:r w:rsidRPr="00516E1F">
              <w:rPr>
                <w:rFonts w:hint="eastAsia"/>
              </w:rPr>
              <w:t>Paper size</w:t>
            </w:r>
          </w:p>
        </w:tc>
        <w:tc>
          <w:tcPr>
            <w:tcW w:w="2766" w:type="dxa"/>
            <w:tcBorders>
              <w:top w:val="single" w:sz="12" w:space="0" w:color="auto"/>
            </w:tcBorders>
          </w:tcPr>
          <w:p w14:paraId="162B7096" w14:textId="77777777" w:rsidR="003A1FB3" w:rsidRPr="00516E1F" w:rsidRDefault="003A1FB3" w:rsidP="00516E1F">
            <w:pPr>
              <w:pStyle w:val="30pasj-"/>
            </w:pPr>
            <w:r w:rsidRPr="00516E1F">
              <w:rPr>
                <w:rFonts w:hint="eastAsia"/>
              </w:rPr>
              <w:t>A4 (210</w:t>
            </w:r>
            <w:r w:rsidR="005F418F" w:rsidRPr="00516E1F">
              <w:t> </w:t>
            </w:r>
            <w:r w:rsidRPr="00516E1F">
              <w:rPr>
                <w:rFonts w:hint="eastAsia"/>
              </w:rPr>
              <w:t>mm</w:t>
            </w:r>
            <w:r w:rsidR="00032EC0" w:rsidRPr="00516E1F">
              <w:rPr>
                <w:rFonts w:hint="eastAsia"/>
              </w:rPr>
              <w:t xml:space="preserve"> </w:t>
            </w:r>
            <w:r w:rsidR="00032EC0" w:rsidRPr="00516E1F">
              <w:t>×</w:t>
            </w:r>
            <w:r w:rsidR="00032EC0" w:rsidRPr="00516E1F">
              <w:rPr>
                <w:rFonts w:hint="eastAsia"/>
              </w:rPr>
              <w:t xml:space="preserve"> </w:t>
            </w:r>
            <w:r w:rsidRPr="00516E1F">
              <w:rPr>
                <w:rFonts w:hint="eastAsia"/>
              </w:rPr>
              <w:t>297</w:t>
            </w:r>
            <w:r w:rsidR="005F418F" w:rsidRPr="00516E1F">
              <w:t> </w:t>
            </w:r>
            <w:r w:rsidRPr="00516E1F">
              <w:rPr>
                <w:rFonts w:hint="eastAsia"/>
              </w:rPr>
              <w:t>mm)</w:t>
            </w:r>
          </w:p>
        </w:tc>
      </w:tr>
      <w:tr w:rsidR="001A7742" w:rsidRPr="001A7742" w14:paraId="06D4D9A2" w14:textId="77777777" w:rsidTr="007967FD">
        <w:trPr>
          <w:trHeight w:val="548"/>
          <w:jc w:val="center"/>
        </w:trPr>
        <w:tc>
          <w:tcPr>
            <w:tcW w:w="1134" w:type="dxa"/>
          </w:tcPr>
          <w:p w14:paraId="3D7196BA" w14:textId="77777777" w:rsidR="007967FD" w:rsidRPr="00516E1F" w:rsidRDefault="007967FD" w:rsidP="00516E1F">
            <w:pPr>
              <w:pStyle w:val="30pasj-"/>
            </w:pPr>
            <w:r w:rsidRPr="00516E1F">
              <w:rPr>
                <w:rFonts w:hint="eastAsia"/>
              </w:rPr>
              <w:t>Margin</w:t>
            </w:r>
          </w:p>
        </w:tc>
        <w:tc>
          <w:tcPr>
            <w:tcW w:w="2766" w:type="dxa"/>
          </w:tcPr>
          <w:p w14:paraId="49B02DAB" w14:textId="77777777" w:rsidR="007967FD" w:rsidRPr="00516E1F" w:rsidRDefault="007967FD" w:rsidP="00516E1F">
            <w:pPr>
              <w:pStyle w:val="30pasj-"/>
            </w:pPr>
            <w:r w:rsidRPr="00516E1F">
              <w:rPr>
                <w:rFonts w:hint="eastAsia"/>
              </w:rPr>
              <w:t>Upper: 37</w:t>
            </w:r>
            <w:r w:rsidR="005F418F" w:rsidRPr="00516E1F">
              <w:t> </w:t>
            </w:r>
            <w:r w:rsidRPr="00516E1F">
              <w:rPr>
                <w:rFonts w:hint="eastAsia"/>
              </w:rPr>
              <w:t>mm, Bottom: 19</w:t>
            </w:r>
            <w:r w:rsidR="005F418F" w:rsidRPr="00516E1F">
              <w:t> </w:t>
            </w:r>
            <w:r w:rsidRPr="00516E1F">
              <w:rPr>
                <w:rFonts w:hint="eastAsia"/>
              </w:rPr>
              <w:t>mm</w:t>
            </w:r>
            <w:r w:rsidRPr="00516E1F">
              <w:rPr>
                <w:rFonts w:hint="eastAsia"/>
              </w:rPr>
              <w:br/>
              <w:t>Left: 20</w:t>
            </w:r>
            <w:r w:rsidR="005F418F" w:rsidRPr="00516E1F">
              <w:t> </w:t>
            </w:r>
            <w:r w:rsidRPr="00516E1F">
              <w:rPr>
                <w:rFonts w:hint="eastAsia"/>
              </w:rPr>
              <w:t>mm, Right: 20</w:t>
            </w:r>
            <w:r w:rsidR="005F418F" w:rsidRPr="00516E1F">
              <w:t> </w:t>
            </w:r>
            <w:r w:rsidRPr="00516E1F">
              <w:rPr>
                <w:rFonts w:hint="eastAsia"/>
              </w:rPr>
              <w:t>mm</w:t>
            </w:r>
          </w:p>
        </w:tc>
      </w:tr>
      <w:tr w:rsidR="003A1FB3" w:rsidRPr="001A7742" w14:paraId="4B6F6C73" w14:textId="77777777" w:rsidTr="007967FD">
        <w:trPr>
          <w:jc w:val="center"/>
        </w:trPr>
        <w:tc>
          <w:tcPr>
            <w:tcW w:w="1134" w:type="dxa"/>
          </w:tcPr>
          <w:p w14:paraId="2EADCD88" w14:textId="77777777" w:rsidR="003A1FB3" w:rsidRPr="00516E1F" w:rsidRDefault="00B51878" w:rsidP="00516E1F">
            <w:pPr>
              <w:pStyle w:val="30pasj-"/>
            </w:pPr>
            <w:r w:rsidRPr="00516E1F">
              <w:rPr>
                <w:rFonts w:hint="eastAsia"/>
              </w:rPr>
              <w:t>Column</w:t>
            </w:r>
          </w:p>
        </w:tc>
        <w:tc>
          <w:tcPr>
            <w:tcW w:w="2766" w:type="dxa"/>
          </w:tcPr>
          <w:p w14:paraId="5CB29E4A" w14:textId="77777777" w:rsidR="00D9307C" w:rsidRPr="00516E1F" w:rsidRDefault="003A1FB3" w:rsidP="00516E1F">
            <w:pPr>
              <w:pStyle w:val="30pasj-"/>
            </w:pPr>
            <w:r w:rsidRPr="00516E1F">
              <w:rPr>
                <w:rFonts w:hint="eastAsia"/>
              </w:rPr>
              <w:t>2</w:t>
            </w:r>
            <w:r w:rsidR="00B51878" w:rsidRPr="00516E1F">
              <w:rPr>
                <w:rFonts w:hint="eastAsia"/>
              </w:rPr>
              <w:t xml:space="preserve"> </w:t>
            </w:r>
            <w:r w:rsidR="005E5FF0" w:rsidRPr="00516E1F">
              <w:t>columns</w:t>
            </w:r>
            <w:r w:rsidRPr="00516E1F">
              <w:br/>
            </w:r>
            <w:r w:rsidR="00B51878" w:rsidRPr="00516E1F">
              <w:rPr>
                <w:rFonts w:hint="eastAsia"/>
              </w:rPr>
              <w:t>Width</w:t>
            </w:r>
            <w:r w:rsidRPr="00516E1F">
              <w:rPr>
                <w:rFonts w:hint="eastAsia"/>
              </w:rPr>
              <w:t>: 82.5</w:t>
            </w:r>
            <w:r w:rsidR="005F418F" w:rsidRPr="00516E1F">
              <w:t> </w:t>
            </w:r>
            <w:r w:rsidRPr="00516E1F">
              <w:rPr>
                <w:rFonts w:hint="eastAsia"/>
              </w:rPr>
              <w:t>mm</w:t>
            </w:r>
            <w:r w:rsidR="007967FD" w:rsidRPr="00516E1F">
              <w:rPr>
                <w:rFonts w:hint="eastAsia"/>
              </w:rPr>
              <w:t xml:space="preserve">, </w:t>
            </w:r>
            <w:r w:rsidR="00B51878" w:rsidRPr="00516E1F">
              <w:rPr>
                <w:rFonts w:hint="eastAsia"/>
              </w:rPr>
              <w:t>Spacing</w:t>
            </w:r>
            <w:r w:rsidRPr="00516E1F">
              <w:rPr>
                <w:rFonts w:hint="eastAsia"/>
              </w:rPr>
              <w:t>: 5</w:t>
            </w:r>
            <w:r w:rsidR="007967FD" w:rsidRPr="00516E1F">
              <w:rPr>
                <w:rFonts w:hint="eastAsia"/>
              </w:rPr>
              <w:t>.0</w:t>
            </w:r>
            <w:r w:rsidR="005F418F" w:rsidRPr="00516E1F">
              <w:t> </w:t>
            </w:r>
            <w:r w:rsidRPr="00516E1F">
              <w:rPr>
                <w:rFonts w:hint="eastAsia"/>
              </w:rPr>
              <w:t>mm</w:t>
            </w:r>
          </w:p>
        </w:tc>
      </w:tr>
    </w:tbl>
    <w:p w14:paraId="0CA06361" w14:textId="77777777" w:rsidR="003A1FB3" w:rsidRPr="001A7742" w:rsidRDefault="003A1FB3" w:rsidP="00916038">
      <w:pPr>
        <w:pStyle w:val="00pasj-"/>
        <w:ind w:firstLine="200"/>
        <w:rPr>
          <w:rFonts w:ascii="Times New Roman" w:hAnsi="Times New Roman"/>
          <w:color w:val="000000" w:themeColor="text1"/>
        </w:rPr>
      </w:pPr>
    </w:p>
    <w:tbl>
      <w:tblPr>
        <w:tblStyle w:val="a7"/>
        <w:tblpPr w:leftFromText="142" w:rightFromText="142" w:vertAnchor="text" w:horzAnchor="margin" w:tblpY="80"/>
        <w:tblW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78"/>
      </w:tblGrid>
      <w:tr w:rsidR="001A7742" w:rsidRPr="001A7742" w14:paraId="0FF283BF" w14:textId="77777777" w:rsidTr="003F6008">
        <w:tc>
          <w:tcPr>
            <w:tcW w:w="4678" w:type="dxa"/>
          </w:tcPr>
          <w:p w14:paraId="00112D6D" w14:textId="77777777" w:rsidR="00C227A2" w:rsidRDefault="00C06EF5" w:rsidP="00516E1F">
            <w:pPr>
              <w:pStyle w:val="20pasj-"/>
              <w:rPr>
                <w:noProof/>
              </w:rPr>
            </w:pPr>
            <w:r w:rsidRPr="00D16B33">
              <w:rPr>
                <w:noProof/>
              </w:rPr>
              <w:pict w14:anchorId="55024B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i1028" type="#_x0000_t75" style="width:230.4pt;height:311.25pt;visibility:visible;mso-wrap-style:square">
                  <v:imagedata r:id="rId8" o:title=""/>
                  <o:lock v:ext="edit" rotation="t" cropping="t" verticies="t"/>
                </v:shape>
              </w:pict>
            </w:r>
          </w:p>
          <w:p w14:paraId="2E085004" w14:textId="77777777" w:rsidR="003F6008" w:rsidRPr="001A7742" w:rsidRDefault="003F6008" w:rsidP="00C227A2">
            <w:pPr>
              <w:pStyle w:val="21pasj-1"/>
            </w:pPr>
            <w:r w:rsidRPr="001A7742">
              <w:t>Figure 1: Document layout.</w:t>
            </w:r>
          </w:p>
        </w:tc>
      </w:tr>
    </w:tbl>
    <w:p w14:paraId="65B4F2C7" w14:textId="77777777" w:rsidR="003A1FB3" w:rsidRPr="001A7742" w:rsidRDefault="003A1FB3" w:rsidP="00FE5E10">
      <w:pPr>
        <w:pStyle w:val="05pasj-"/>
      </w:pPr>
      <w:r w:rsidRPr="001A7742">
        <w:t>3.2</w:t>
      </w:r>
      <w:r w:rsidRPr="001A7742">
        <w:rPr>
          <w:rFonts w:hint="eastAsia"/>
        </w:rPr>
        <w:tab/>
      </w:r>
      <w:r w:rsidRPr="001A7742">
        <w:rPr>
          <w:rFonts w:hint="eastAsia"/>
        </w:rPr>
        <w:t>スタイルと使用フォント</w:t>
      </w:r>
    </w:p>
    <w:p w14:paraId="69D2A591" w14:textId="77777777" w:rsidR="003A1FB3" w:rsidRPr="001A7742" w:rsidRDefault="003A1FB3" w:rsidP="00C2237D">
      <w:pPr>
        <w:pStyle w:val="00pasj-"/>
        <w:ind w:firstLine="200"/>
      </w:pPr>
      <w:r w:rsidRPr="001A7742">
        <w:rPr>
          <w:rFonts w:hint="eastAsia"/>
        </w:rPr>
        <w:t>フォントは、</w:t>
      </w:r>
      <w:r w:rsidR="00FD1921" w:rsidRPr="001A7742">
        <w:rPr>
          <w:rFonts w:hint="eastAsia"/>
        </w:rPr>
        <w:t>指定のない限り</w:t>
      </w:r>
      <w:r w:rsidRPr="001A7742">
        <w:rPr>
          <w:rFonts w:hint="eastAsia"/>
        </w:rPr>
        <w:t>図も含めて、</w:t>
      </w:r>
      <w:r w:rsidR="003B6B84" w:rsidRPr="001A7742">
        <w:rPr>
          <w:rFonts w:hint="eastAsia"/>
        </w:rPr>
        <w:t>MS</w:t>
      </w:r>
      <w:r w:rsidR="007756DE" w:rsidRPr="001A7742">
        <w:t>P</w:t>
      </w:r>
      <w:r w:rsidRPr="001A7742">
        <w:rPr>
          <w:rFonts w:hint="eastAsia"/>
        </w:rPr>
        <w:t>明朝、</w:t>
      </w:r>
      <w:r w:rsidR="00C57032" w:rsidRPr="001A7742">
        <w:rPr>
          <w:rFonts w:hint="eastAsia"/>
        </w:rPr>
        <w:t>MS</w:t>
      </w:r>
      <w:r w:rsidR="007756DE" w:rsidRPr="001A7742">
        <w:t>P</w:t>
      </w:r>
      <w:r w:rsidRPr="001A7742">
        <w:rPr>
          <w:rFonts w:hint="eastAsia"/>
        </w:rPr>
        <w:t>ゴシック</w:t>
      </w:r>
      <w:r w:rsidR="00E56EE4" w:rsidRPr="001A7742">
        <w:rPr>
          <w:rFonts w:hint="eastAsia"/>
        </w:rPr>
        <w:t>（日本語）</w:t>
      </w:r>
      <w:r w:rsidRPr="001A7742">
        <w:rPr>
          <w:rFonts w:hint="eastAsia"/>
        </w:rPr>
        <w:t>、</w:t>
      </w:r>
      <w:r w:rsidRPr="001A7742">
        <w:rPr>
          <w:rFonts w:hint="eastAsia"/>
        </w:rPr>
        <w:t>Times</w:t>
      </w:r>
      <w:r w:rsidRPr="001A7742">
        <w:rPr>
          <w:rFonts w:hint="eastAsia"/>
        </w:rPr>
        <w:t>または</w:t>
      </w:r>
      <w:r w:rsidRPr="001A7742">
        <w:rPr>
          <w:rFonts w:hint="eastAsia"/>
        </w:rPr>
        <w:t>Times New Roman</w:t>
      </w:r>
      <w:r w:rsidR="007E2A4F" w:rsidRPr="001A7742">
        <w:rPr>
          <w:rFonts w:hint="eastAsia"/>
        </w:rPr>
        <w:t>（</w:t>
      </w:r>
      <w:r w:rsidR="00E56EE4" w:rsidRPr="001A7742">
        <w:rPr>
          <w:rFonts w:hint="eastAsia"/>
        </w:rPr>
        <w:t>英数字、</w:t>
      </w:r>
      <w:r w:rsidR="007E2A4F" w:rsidRPr="001A7742">
        <w:rPr>
          <w:rFonts w:hint="eastAsia"/>
        </w:rPr>
        <w:t>記号</w:t>
      </w:r>
      <w:r w:rsidR="00E56EE4" w:rsidRPr="001A7742">
        <w:rPr>
          <w:rFonts w:hint="eastAsia"/>
        </w:rPr>
        <w:t>、特殊</w:t>
      </w:r>
      <w:r w:rsidR="007E2A4F" w:rsidRPr="001A7742">
        <w:rPr>
          <w:rFonts w:hint="eastAsia"/>
        </w:rPr>
        <w:t>文字）</w:t>
      </w:r>
      <w:r w:rsidRPr="001A7742">
        <w:rPr>
          <w:rFonts w:hint="eastAsia"/>
        </w:rPr>
        <w:t>に限定してお使いください。</w:t>
      </w:r>
    </w:p>
    <w:p w14:paraId="51268D62" w14:textId="77777777" w:rsidR="003A1FB3" w:rsidRPr="001A7742" w:rsidRDefault="003A1FB3" w:rsidP="008D6327">
      <w:pPr>
        <w:pStyle w:val="00pasj-"/>
        <w:ind w:firstLine="200"/>
        <w:rPr>
          <w:rFonts w:ascii="Times New Roman" w:hAnsi="Times New Roman"/>
          <w:color w:val="000000" w:themeColor="text1"/>
        </w:rPr>
      </w:pPr>
      <w:r w:rsidRPr="001A7742">
        <w:rPr>
          <w:rFonts w:ascii="Times New Roman" w:hAnsi="Times New Roman" w:hint="eastAsia"/>
          <w:color w:val="000000" w:themeColor="text1"/>
        </w:rPr>
        <w:t>スタイル毎のフォントのサイズや行間については、</w:t>
      </w:r>
      <w:r w:rsidR="00032EC0" w:rsidRPr="001A7742">
        <w:rPr>
          <w:rFonts w:ascii="Times New Roman" w:hAnsi="Times New Roman" w:hint="eastAsia"/>
          <w:color w:val="000000" w:themeColor="text1"/>
        </w:rPr>
        <w:t>Table</w:t>
      </w:r>
      <w:r w:rsidR="008521F4" w:rsidRPr="001A7742">
        <w:rPr>
          <w:rFonts w:ascii="Times New Roman" w:hAnsi="Times New Roman"/>
          <w:color w:val="000000" w:themeColor="text1"/>
        </w:rPr>
        <w:t> </w:t>
      </w:r>
      <w:r w:rsidRPr="001A7742">
        <w:rPr>
          <w:rFonts w:ascii="Times New Roman" w:hAnsi="Times New Roman"/>
          <w:color w:val="000000" w:themeColor="text1"/>
        </w:rPr>
        <w:t>2</w:t>
      </w:r>
      <w:r w:rsidRPr="001A7742">
        <w:rPr>
          <w:rFonts w:ascii="Times New Roman" w:hAnsi="Times New Roman" w:hint="eastAsia"/>
          <w:color w:val="000000" w:themeColor="text1"/>
        </w:rPr>
        <w:t>にまとめられています。</w:t>
      </w:r>
    </w:p>
    <w:p w14:paraId="4F0ABD0C" w14:textId="77777777" w:rsidR="00CF58D4" w:rsidRPr="001A7742" w:rsidRDefault="00CF58D4" w:rsidP="00FE5E10">
      <w:pPr>
        <w:pStyle w:val="05pasj-"/>
      </w:pPr>
      <w:r w:rsidRPr="001A7742">
        <w:rPr>
          <w:rFonts w:hint="eastAsia"/>
        </w:rPr>
        <w:t>3.3</w:t>
      </w:r>
      <w:r w:rsidRPr="001A7742">
        <w:rPr>
          <w:rFonts w:hint="eastAsia"/>
        </w:rPr>
        <w:tab/>
      </w:r>
      <w:r w:rsidRPr="001A7742">
        <w:rPr>
          <w:rFonts w:hint="eastAsia"/>
        </w:rPr>
        <w:t>論文題名・著者・要旨</w:t>
      </w:r>
    </w:p>
    <w:p w14:paraId="6A034408" w14:textId="77777777" w:rsidR="0081147C" w:rsidRPr="001A7742" w:rsidRDefault="00CF58D4" w:rsidP="00C2237D">
      <w:pPr>
        <w:pStyle w:val="00pasj-"/>
        <w:ind w:firstLine="200"/>
      </w:pPr>
      <w:r w:rsidRPr="001A7742">
        <w:rPr>
          <w:rFonts w:hint="eastAsia"/>
        </w:rPr>
        <w:t>論文題名および著者名は、日本語</w:t>
      </w:r>
      <w:r w:rsidR="00D551A9" w:rsidRPr="001A7742">
        <w:rPr>
          <w:rFonts w:hint="eastAsia"/>
        </w:rPr>
        <w:t>と</w:t>
      </w:r>
      <w:r w:rsidRPr="001A7742">
        <w:rPr>
          <w:rFonts w:hint="eastAsia"/>
        </w:rPr>
        <w:t>英語</w:t>
      </w:r>
      <w:r w:rsidR="00D551A9" w:rsidRPr="001A7742">
        <w:rPr>
          <w:rFonts w:hint="eastAsia"/>
        </w:rPr>
        <w:t>の</w:t>
      </w:r>
      <w:r w:rsidRPr="001A7742">
        <w:rPr>
          <w:rFonts w:hint="eastAsia"/>
        </w:rPr>
        <w:t>併記となりますので十分ご注意ください。ただし、著者所属および要旨は従来通り、</w:t>
      </w:r>
      <w:r w:rsidR="00D551A9" w:rsidRPr="001A7742">
        <w:rPr>
          <w:rFonts w:hint="eastAsia"/>
        </w:rPr>
        <w:t>英語</w:t>
      </w:r>
      <w:r w:rsidRPr="001A7742">
        <w:rPr>
          <w:rFonts w:hint="eastAsia"/>
        </w:rPr>
        <w:t>のみです。</w:t>
      </w:r>
    </w:p>
    <w:p w14:paraId="1A55DC79" w14:textId="77777777" w:rsidR="00CF58D4" w:rsidRPr="001A7742" w:rsidRDefault="00CF58D4" w:rsidP="00CF58D4">
      <w:pPr>
        <w:pStyle w:val="00pasj-"/>
        <w:ind w:firstLine="200"/>
        <w:rPr>
          <w:rFonts w:ascii="Times New Roman" w:hAnsi="Times New Roman"/>
          <w:color w:val="000000" w:themeColor="text1"/>
        </w:rPr>
      </w:pPr>
      <w:r w:rsidRPr="001A7742">
        <w:rPr>
          <w:rFonts w:ascii="Times New Roman" w:hAnsi="Times New Roman" w:hint="eastAsia"/>
          <w:color w:val="000000" w:themeColor="text1"/>
        </w:rPr>
        <w:t>書式は以下の通りです。</w:t>
      </w:r>
    </w:p>
    <w:p w14:paraId="6AF7C135" w14:textId="77777777" w:rsidR="00CF58D4" w:rsidRPr="001A7742" w:rsidRDefault="00CF58D4" w:rsidP="00A27CF5">
      <w:pPr>
        <w:pStyle w:val="07pasj-051"/>
        <w:ind w:left="300" w:hanging="200"/>
      </w:pPr>
      <w:r w:rsidRPr="001A7742">
        <w:rPr>
          <w:rFonts w:hint="eastAsia"/>
        </w:rPr>
        <w:t>日本語題名</w:t>
      </w:r>
      <w:r w:rsidR="00E56EE4" w:rsidRPr="001A7742">
        <w:rPr>
          <w:rFonts w:hint="eastAsia"/>
        </w:rPr>
        <w:t>（英数字含む）</w:t>
      </w:r>
      <w:r w:rsidRPr="001A7742">
        <w:rPr>
          <w:rFonts w:hint="eastAsia"/>
        </w:rPr>
        <w:t>は</w:t>
      </w:r>
      <w:r w:rsidR="00F01BD8" w:rsidRPr="001A7742">
        <w:rPr>
          <w:rFonts w:eastAsia="ＭＳ Ｐゴシック" w:hint="eastAsia"/>
        </w:rPr>
        <w:t>ゴシック</w:t>
      </w:r>
      <w:r w:rsidRPr="001A7742">
        <w:rPr>
          <w:rFonts w:eastAsia="ＭＳ Ｐゴシック" w:hint="eastAsia"/>
        </w:rPr>
        <w:t>14</w:t>
      </w:r>
      <w:r w:rsidR="005F418F" w:rsidRPr="001A7742">
        <w:rPr>
          <w:rFonts w:eastAsia="ＭＳ Ｐゴシック"/>
          <w:lang w:val="en-US"/>
        </w:rPr>
        <w:t> </w:t>
      </w:r>
      <w:r w:rsidRPr="001A7742">
        <w:rPr>
          <w:rFonts w:eastAsia="ＭＳ Ｐゴシック" w:hint="eastAsia"/>
        </w:rPr>
        <w:t>pt</w:t>
      </w:r>
      <w:r w:rsidRPr="001A7742">
        <w:rPr>
          <w:rFonts w:hint="eastAsia"/>
        </w:rPr>
        <w:t>、すぐ次の行に英語題名を全て</w:t>
      </w:r>
      <w:r w:rsidRPr="001A7742">
        <w:rPr>
          <w:rFonts w:hint="eastAsia"/>
          <w:b/>
          <w:bCs/>
        </w:rPr>
        <w:t>大文字</w:t>
      </w:r>
      <w:r w:rsidRPr="001A7742">
        <w:rPr>
          <w:rFonts w:hint="eastAsia"/>
          <w:bCs/>
        </w:rPr>
        <w:t>で</w:t>
      </w:r>
      <w:r w:rsidRPr="001A7742">
        <w:rPr>
          <w:rFonts w:hint="eastAsia"/>
          <w:b/>
          <w:bCs/>
        </w:rPr>
        <w:t>太字</w:t>
      </w:r>
      <w:r w:rsidRPr="001A7742">
        <w:rPr>
          <w:rFonts w:cs="Times New Roman"/>
          <w:b/>
        </w:rPr>
        <w:t>12</w:t>
      </w:r>
      <w:r w:rsidR="005F418F" w:rsidRPr="001A7742">
        <w:rPr>
          <w:rFonts w:cs="Times New Roman"/>
          <w:b/>
          <w:lang w:val="en-US"/>
        </w:rPr>
        <w:t> </w:t>
      </w:r>
      <w:r w:rsidRPr="001A7742">
        <w:rPr>
          <w:rFonts w:cs="Times New Roman"/>
          <w:b/>
        </w:rPr>
        <w:t>pt</w:t>
      </w:r>
      <w:r w:rsidRPr="001A7742">
        <w:rPr>
          <w:rFonts w:hint="eastAsia"/>
        </w:rPr>
        <w:t>。</w:t>
      </w:r>
      <w:r w:rsidR="00402596" w:rsidRPr="001A7742">
        <w:rPr>
          <w:rFonts w:hint="eastAsia"/>
        </w:rPr>
        <w:t>物理単位</w:t>
      </w:r>
      <w:r w:rsidR="00027F57" w:rsidRPr="001A7742">
        <w:rPr>
          <w:rFonts w:hint="eastAsia"/>
        </w:rPr>
        <w:t>の小文字や慣習上の小文字は小文字のまま。</w:t>
      </w:r>
    </w:p>
    <w:p w14:paraId="3DBBF162" w14:textId="77777777" w:rsidR="00CF58D4" w:rsidRPr="001A7742" w:rsidRDefault="00CF58D4" w:rsidP="00C227A2">
      <w:pPr>
        <w:pStyle w:val="07pasj-051"/>
        <w:ind w:left="300" w:hanging="200"/>
      </w:pPr>
      <w:r w:rsidRPr="001A7742">
        <w:rPr>
          <w:rFonts w:hint="eastAsia"/>
        </w:rPr>
        <w:t>日本語著者名、英語著者名、英語所属機関名の順に、それぞれを改行で区切り、頭文字のみ大文字。フォントサイズは</w:t>
      </w:r>
      <w:r w:rsidRPr="001A7742">
        <w:rPr>
          <w:rFonts w:hint="eastAsia"/>
        </w:rPr>
        <w:t>10</w:t>
      </w:r>
      <w:r w:rsidR="005F418F" w:rsidRPr="001A7742">
        <w:rPr>
          <w:lang w:val="en-US"/>
        </w:rPr>
        <w:t> </w:t>
      </w:r>
      <w:r w:rsidRPr="001A7742">
        <w:rPr>
          <w:rFonts w:hint="eastAsia"/>
        </w:rPr>
        <w:t>pt</w:t>
      </w:r>
      <w:r w:rsidRPr="001A7742">
        <w:rPr>
          <w:rFonts w:hint="eastAsia"/>
        </w:rPr>
        <w:t>。</w:t>
      </w:r>
      <w:r w:rsidR="005F418F" w:rsidRPr="001A7742">
        <w:rPr>
          <w:rFonts w:hint="eastAsia"/>
        </w:rPr>
        <w:t>著者名の区切りは日本語、英語とも</w:t>
      </w:r>
      <w:r w:rsidR="003D78DF" w:rsidRPr="001A7742">
        <w:rPr>
          <w:rFonts w:hint="eastAsia"/>
        </w:rPr>
        <w:t>、</w:t>
      </w:r>
      <w:r w:rsidR="005F418F" w:rsidRPr="001A7742">
        <w:rPr>
          <w:rFonts w:hint="eastAsia"/>
        </w:rPr>
        <w:t>半角カンマ</w:t>
      </w:r>
      <w:r w:rsidR="003D78DF" w:rsidRPr="001A7742">
        <w:rPr>
          <w:rFonts w:hint="eastAsia"/>
        </w:rPr>
        <w:t>+</w:t>
      </w:r>
      <w:r w:rsidR="005F418F" w:rsidRPr="001A7742">
        <w:rPr>
          <w:rFonts w:hint="eastAsia"/>
        </w:rPr>
        <w:t>半角スペース</w:t>
      </w:r>
      <w:r w:rsidR="005F418F" w:rsidRPr="001A7742">
        <w:rPr>
          <w:rFonts w:hint="eastAsia"/>
        </w:rPr>
        <w:t>1</w:t>
      </w:r>
      <w:r w:rsidR="005F418F" w:rsidRPr="001A7742">
        <w:rPr>
          <w:rFonts w:hint="eastAsia"/>
        </w:rPr>
        <w:t>個。</w:t>
      </w:r>
    </w:p>
    <w:p w14:paraId="6E28226D" w14:textId="77777777" w:rsidR="00767BCF" w:rsidRPr="001A7742" w:rsidRDefault="00767BCF" w:rsidP="00C227A2">
      <w:pPr>
        <w:pStyle w:val="07pasj-051"/>
        <w:ind w:left="300" w:hanging="200"/>
      </w:pPr>
      <w:r w:rsidRPr="001A7742">
        <w:rPr>
          <w:rFonts w:hint="eastAsia"/>
        </w:rPr>
        <w:t>複数行に渡る場合、適宜「</w:t>
      </w:r>
      <w:r w:rsidRPr="001A7742">
        <w:rPr>
          <w:rFonts w:hint="eastAsia"/>
        </w:rPr>
        <w:t>Shift+</w:t>
      </w:r>
      <w:r w:rsidRPr="001A7742">
        <w:rPr>
          <w:rFonts w:hint="eastAsia"/>
        </w:rPr>
        <w:t>改行」で改行。</w:t>
      </w:r>
    </w:p>
    <w:p w14:paraId="14BDAA09" w14:textId="77777777" w:rsidR="00CF58D4" w:rsidRPr="001A7742" w:rsidRDefault="00CF58D4" w:rsidP="00C227A2">
      <w:pPr>
        <w:pStyle w:val="07pasj-051"/>
        <w:ind w:left="300" w:hanging="200"/>
      </w:pPr>
      <w:r w:rsidRPr="001A7742">
        <w:rPr>
          <w:rFonts w:hint="eastAsia"/>
        </w:rPr>
        <w:t>所属機関の所在地は不要。</w:t>
      </w:r>
    </w:p>
    <w:p w14:paraId="4B30C71A" w14:textId="77777777" w:rsidR="00CF58D4" w:rsidRPr="001A7742" w:rsidRDefault="00CF58D4" w:rsidP="00C227A2">
      <w:pPr>
        <w:pStyle w:val="07pasj-051"/>
        <w:ind w:left="300" w:hanging="200"/>
      </w:pPr>
      <w:r w:rsidRPr="001A7742">
        <w:rPr>
          <w:rFonts w:hint="eastAsia"/>
        </w:rPr>
        <w:t>所属機関が複数の場合</w:t>
      </w:r>
      <w:r w:rsidR="00241991" w:rsidRPr="001A7742">
        <w:rPr>
          <w:rFonts w:hint="eastAsia"/>
        </w:rPr>
        <w:t>に</w:t>
      </w:r>
      <w:r w:rsidRPr="001A7742">
        <w:rPr>
          <w:rFonts w:hint="eastAsia"/>
        </w:rPr>
        <w:t>は、</w:t>
      </w:r>
      <w:r w:rsidRPr="001A7742">
        <w:t>A, B</w:t>
      </w:r>
      <w:r w:rsidRPr="001A7742">
        <w:rPr>
          <w:rFonts w:hint="eastAsia"/>
        </w:rPr>
        <w:t>のように</w:t>
      </w:r>
      <w:r w:rsidR="005F418F" w:rsidRPr="001A7742">
        <w:rPr>
          <w:rFonts w:hint="eastAsia"/>
        </w:rPr>
        <w:t>半角</w:t>
      </w:r>
      <w:r w:rsidR="005F418F" w:rsidRPr="001A7742">
        <w:rPr>
          <w:rFonts w:hint="eastAsia"/>
        </w:rPr>
        <w:t>Times</w:t>
      </w:r>
      <w:r w:rsidR="005F418F" w:rsidRPr="001A7742">
        <w:rPr>
          <w:rFonts w:hint="eastAsia"/>
        </w:rPr>
        <w:t>系フォントで</w:t>
      </w:r>
      <w:r w:rsidRPr="001A7742">
        <w:rPr>
          <w:rFonts w:hint="eastAsia"/>
        </w:rPr>
        <w:t>参照記号を振り、スタイル「著者上付記号」を設定</w:t>
      </w:r>
      <w:r w:rsidR="00B358F9" w:rsidRPr="001A7742">
        <w:rPr>
          <w:rFonts w:hint="eastAsia"/>
        </w:rPr>
        <w:t>。</w:t>
      </w:r>
    </w:p>
    <w:tbl>
      <w:tblPr>
        <w:tblpPr w:leftFromText="142" w:rightFromText="142" w:vertAnchor="page" w:horzAnchor="margin" w:tblpXSpec="right" w:tblpY="6961"/>
        <w:tblW w:w="4678" w:type="dxa"/>
        <w:tblLayout w:type="fixed"/>
        <w:tblCellMar>
          <w:left w:w="0" w:type="dxa"/>
          <w:right w:w="0" w:type="dxa"/>
        </w:tblCellMar>
        <w:tblLook w:val="00A0" w:firstRow="1" w:lastRow="0" w:firstColumn="1" w:lastColumn="0" w:noHBand="0" w:noVBand="0"/>
      </w:tblPr>
      <w:tblGrid>
        <w:gridCol w:w="1563"/>
        <w:gridCol w:w="1561"/>
        <w:gridCol w:w="568"/>
        <w:gridCol w:w="986"/>
      </w:tblGrid>
      <w:tr w:rsidR="008B4BF3" w:rsidRPr="001A7742" w14:paraId="733CB2FD" w14:textId="77777777" w:rsidTr="008B4BF3">
        <w:tc>
          <w:tcPr>
            <w:tcW w:w="4678" w:type="dxa"/>
            <w:gridSpan w:val="4"/>
            <w:tcBorders>
              <w:left w:val="nil"/>
              <w:bottom w:val="single" w:sz="4" w:space="0" w:color="auto"/>
              <w:right w:val="nil"/>
            </w:tcBorders>
          </w:tcPr>
          <w:p w14:paraId="29531440" w14:textId="77777777" w:rsidR="008B4BF3" w:rsidRPr="001A7742" w:rsidRDefault="008B4BF3" w:rsidP="00C227A2">
            <w:pPr>
              <w:pStyle w:val="31pasj-1"/>
            </w:pPr>
            <w:r w:rsidRPr="001A7742">
              <w:rPr>
                <w:rFonts w:hint="eastAsia"/>
              </w:rPr>
              <w:t>Table</w:t>
            </w:r>
            <w:r w:rsidRPr="001A7742">
              <w:t> 2</w:t>
            </w:r>
            <w:r w:rsidRPr="001A7742">
              <w:rPr>
                <w:rFonts w:hint="eastAsia"/>
              </w:rPr>
              <w:t>: Definition of Text Styles</w:t>
            </w:r>
          </w:p>
        </w:tc>
      </w:tr>
      <w:tr w:rsidR="008B4BF3" w:rsidRPr="001A7742" w14:paraId="114597D0" w14:textId="77777777" w:rsidTr="008B4BF3">
        <w:tc>
          <w:tcPr>
            <w:tcW w:w="1563" w:type="dxa"/>
            <w:tcBorders>
              <w:top w:val="single" w:sz="12" w:space="0" w:color="auto"/>
              <w:left w:val="nil"/>
              <w:bottom w:val="single" w:sz="4" w:space="0" w:color="auto"/>
              <w:right w:val="nil"/>
            </w:tcBorders>
          </w:tcPr>
          <w:p w14:paraId="7AAB88A5" w14:textId="77777777" w:rsidR="008B4BF3" w:rsidRPr="00516E1F" w:rsidRDefault="008B4BF3" w:rsidP="00516E1F">
            <w:pPr>
              <w:pStyle w:val="30pasj-"/>
            </w:pPr>
            <w:r w:rsidRPr="00516E1F">
              <w:rPr>
                <w:rFonts w:hint="eastAsia"/>
              </w:rPr>
              <w:t>スタイル</w:t>
            </w:r>
          </w:p>
        </w:tc>
        <w:tc>
          <w:tcPr>
            <w:tcW w:w="1561" w:type="dxa"/>
            <w:tcBorders>
              <w:top w:val="single" w:sz="12" w:space="0" w:color="auto"/>
              <w:left w:val="nil"/>
              <w:bottom w:val="single" w:sz="4" w:space="0" w:color="auto"/>
              <w:right w:val="nil"/>
            </w:tcBorders>
          </w:tcPr>
          <w:p w14:paraId="21A621FF" w14:textId="77777777" w:rsidR="008B4BF3" w:rsidRPr="00516E1F" w:rsidRDefault="008B4BF3" w:rsidP="00516E1F">
            <w:pPr>
              <w:pStyle w:val="30pasj-"/>
            </w:pPr>
            <w:r w:rsidRPr="00516E1F">
              <w:rPr>
                <w:rFonts w:hint="eastAsia"/>
              </w:rPr>
              <w:t>フォント</w:t>
            </w:r>
          </w:p>
        </w:tc>
        <w:tc>
          <w:tcPr>
            <w:tcW w:w="568" w:type="dxa"/>
            <w:tcBorders>
              <w:top w:val="single" w:sz="12" w:space="0" w:color="auto"/>
              <w:left w:val="nil"/>
              <w:bottom w:val="single" w:sz="4" w:space="0" w:color="auto"/>
              <w:right w:val="nil"/>
            </w:tcBorders>
          </w:tcPr>
          <w:p w14:paraId="7D72F772" w14:textId="77777777" w:rsidR="008B4BF3" w:rsidRPr="00516E1F" w:rsidRDefault="008B4BF3" w:rsidP="00516E1F">
            <w:pPr>
              <w:pStyle w:val="30pasj-"/>
            </w:pPr>
            <w:r w:rsidRPr="00516E1F">
              <w:rPr>
                <w:rFonts w:hint="eastAsia"/>
              </w:rPr>
              <w:t>行間</w:t>
            </w:r>
          </w:p>
        </w:tc>
        <w:tc>
          <w:tcPr>
            <w:tcW w:w="986" w:type="dxa"/>
            <w:tcBorders>
              <w:top w:val="single" w:sz="12" w:space="0" w:color="auto"/>
              <w:left w:val="nil"/>
              <w:bottom w:val="single" w:sz="4" w:space="0" w:color="auto"/>
              <w:right w:val="nil"/>
            </w:tcBorders>
          </w:tcPr>
          <w:p w14:paraId="3E8BB904" w14:textId="77777777" w:rsidR="008B4BF3" w:rsidRPr="00516E1F" w:rsidRDefault="008B4BF3" w:rsidP="00516E1F">
            <w:pPr>
              <w:pStyle w:val="30pasj-"/>
            </w:pPr>
            <w:r w:rsidRPr="00516E1F">
              <w:rPr>
                <w:rFonts w:hint="eastAsia"/>
              </w:rPr>
              <w:t>段落前後</w:t>
            </w:r>
          </w:p>
        </w:tc>
      </w:tr>
      <w:tr w:rsidR="008B4BF3" w:rsidRPr="001A7742" w14:paraId="38885719" w14:textId="77777777" w:rsidTr="008B4BF3">
        <w:tc>
          <w:tcPr>
            <w:tcW w:w="1563" w:type="dxa"/>
            <w:tcBorders>
              <w:top w:val="single" w:sz="4" w:space="0" w:color="auto"/>
              <w:left w:val="nil"/>
              <w:right w:val="nil"/>
            </w:tcBorders>
          </w:tcPr>
          <w:p w14:paraId="35DDB35F" w14:textId="77777777" w:rsidR="008B4BF3" w:rsidRPr="00516E1F" w:rsidRDefault="008B4BF3" w:rsidP="00516E1F">
            <w:pPr>
              <w:pStyle w:val="30pasj-"/>
            </w:pPr>
            <w:r w:rsidRPr="00516E1F">
              <w:rPr>
                <w:rFonts w:hint="eastAsia"/>
              </w:rPr>
              <w:t>本文</w:t>
            </w:r>
          </w:p>
        </w:tc>
        <w:tc>
          <w:tcPr>
            <w:tcW w:w="1561" w:type="dxa"/>
            <w:tcBorders>
              <w:top w:val="single" w:sz="4" w:space="0" w:color="auto"/>
              <w:left w:val="nil"/>
              <w:right w:val="nil"/>
            </w:tcBorders>
          </w:tcPr>
          <w:p w14:paraId="15370ED1"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10</w:t>
            </w:r>
            <w:r w:rsidRPr="00516E1F">
              <w:t> </w:t>
            </w:r>
            <w:r w:rsidRPr="00516E1F">
              <w:rPr>
                <w:rFonts w:hint="eastAsia"/>
              </w:rPr>
              <w:t>pt</w:t>
            </w:r>
          </w:p>
        </w:tc>
        <w:tc>
          <w:tcPr>
            <w:tcW w:w="568" w:type="dxa"/>
            <w:tcBorders>
              <w:top w:val="single" w:sz="4" w:space="0" w:color="auto"/>
              <w:left w:val="nil"/>
              <w:right w:val="nil"/>
            </w:tcBorders>
          </w:tcPr>
          <w:p w14:paraId="7C403074" w14:textId="77777777" w:rsidR="008B4BF3" w:rsidRPr="00516E1F" w:rsidRDefault="008B4BF3" w:rsidP="00516E1F">
            <w:pPr>
              <w:pStyle w:val="30pasj-"/>
            </w:pPr>
            <w:r w:rsidRPr="00516E1F">
              <w:t>12 pt</w:t>
            </w:r>
          </w:p>
        </w:tc>
        <w:tc>
          <w:tcPr>
            <w:tcW w:w="986" w:type="dxa"/>
            <w:tcBorders>
              <w:top w:val="single" w:sz="4" w:space="0" w:color="auto"/>
              <w:left w:val="nil"/>
              <w:right w:val="nil"/>
            </w:tcBorders>
          </w:tcPr>
          <w:p w14:paraId="458FCBC0" w14:textId="77777777" w:rsidR="008B4BF3" w:rsidRPr="00516E1F" w:rsidRDefault="008B4BF3" w:rsidP="00516E1F">
            <w:pPr>
              <w:pStyle w:val="30pasj-"/>
            </w:pPr>
            <w:r w:rsidRPr="00516E1F">
              <w:t>0 / 0</w:t>
            </w:r>
          </w:p>
        </w:tc>
      </w:tr>
      <w:tr w:rsidR="008B4BF3" w:rsidRPr="001A7742" w14:paraId="32C24828" w14:textId="77777777" w:rsidTr="008B4BF3">
        <w:tc>
          <w:tcPr>
            <w:tcW w:w="1563" w:type="dxa"/>
            <w:tcBorders>
              <w:left w:val="nil"/>
              <w:bottom w:val="nil"/>
              <w:right w:val="nil"/>
            </w:tcBorders>
          </w:tcPr>
          <w:p w14:paraId="61822575" w14:textId="77777777" w:rsidR="008B4BF3" w:rsidRPr="00516E1F" w:rsidRDefault="008B4BF3" w:rsidP="00516E1F">
            <w:pPr>
              <w:pStyle w:val="30pasj-"/>
            </w:pPr>
            <w:r w:rsidRPr="00516E1F">
              <w:rPr>
                <w:rFonts w:hint="eastAsia"/>
              </w:rPr>
              <w:t>和文タイトル</w:t>
            </w:r>
          </w:p>
        </w:tc>
        <w:tc>
          <w:tcPr>
            <w:tcW w:w="1561" w:type="dxa"/>
            <w:tcBorders>
              <w:left w:val="nil"/>
              <w:bottom w:val="nil"/>
              <w:right w:val="nil"/>
            </w:tcBorders>
          </w:tcPr>
          <w:p w14:paraId="58E3EF5D" w14:textId="77777777" w:rsidR="008B4BF3" w:rsidRPr="00516E1F" w:rsidRDefault="008B4BF3" w:rsidP="00516E1F">
            <w:pPr>
              <w:pStyle w:val="30pasj-"/>
            </w:pPr>
            <w:r w:rsidRPr="00516E1F">
              <w:rPr>
                <w:rFonts w:hint="eastAsia"/>
              </w:rPr>
              <w:t>MS</w:t>
            </w:r>
            <w:r w:rsidRPr="00516E1F">
              <w:t>P</w:t>
            </w:r>
            <w:r w:rsidRPr="00516E1F">
              <w:rPr>
                <w:rFonts w:hint="eastAsia"/>
              </w:rPr>
              <w:t>ゴシック</w:t>
            </w:r>
            <w:r w:rsidRPr="00516E1F">
              <w:br/>
            </w:r>
            <w:r w:rsidRPr="00516E1F">
              <w:rPr>
                <w:rFonts w:hint="eastAsia"/>
              </w:rPr>
              <w:t>14</w:t>
            </w:r>
            <w:r w:rsidRPr="00516E1F">
              <w:t> </w:t>
            </w:r>
            <w:r w:rsidRPr="00516E1F">
              <w:rPr>
                <w:rFonts w:hint="eastAsia"/>
              </w:rPr>
              <w:t xml:space="preserve">pt </w:t>
            </w:r>
          </w:p>
        </w:tc>
        <w:tc>
          <w:tcPr>
            <w:tcW w:w="568" w:type="dxa"/>
            <w:tcBorders>
              <w:left w:val="nil"/>
              <w:bottom w:val="nil"/>
              <w:right w:val="nil"/>
            </w:tcBorders>
          </w:tcPr>
          <w:p w14:paraId="3B62B846"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left w:val="nil"/>
              <w:bottom w:val="nil"/>
              <w:right w:val="nil"/>
            </w:tcBorders>
          </w:tcPr>
          <w:p w14:paraId="55442813" w14:textId="77777777" w:rsidR="008B4BF3" w:rsidRPr="00516E1F" w:rsidRDefault="008B4BF3" w:rsidP="00516E1F">
            <w:pPr>
              <w:pStyle w:val="30pasj-"/>
            </w:pPr>
            <w:r w:rsidRPr="00516E1F">
              <w:t>6 </w:t>
            </w:r>
            <w:r w:rsidRPr="00516E1F">
              <w:rPr>
                <w:rFonts w:hint="eastAsia"/>
              </w:rPr>
              <w:t>pt / 6</w:t>
            </w:r>
            <w:r w:rsidRPr="00516E1F">
              <w:t> </w:t>
            </w:r>
            <w:r w:rsidRPr="00516E1F">
              <w:rPr>
                <w:rFonts w:hint="eastAsia"/>
              </w:rPr>
              <w:t>pt</w:t>
            </w:r>
          </w:p>
        </w:tc>
      </w:tr>
      <w:tr w:rsidR="008B4BF3" w:rsidRPr="001A7742" w14:paraId="48F4A728" w14:textId="77777777" w:rsidTr="008B4BF3">
        <w:tc>
          <w:tcPr>
            <w:tcW w:w="1563" w:type="dxa"/>
            <w:tcBorders>
              <w:top w:val="nil"/>
              <w:left w:val="nil"/>
              <w:bottom w:val="nil"/>
              <w:right w:val="nil"/>
            </w:tcBorders>
          </w:tcPr>
          <w:p w14:paraId="6256E58B" w14:textId="77777777" w:rsidR="008B4BF3" w:rsidRPr="00516E1F" w:rsidRDefault="008B4BF3" w:rsidP="00516E1F">
            <w:pPr>
              <w:pStyle w:val="30pasj-"/>
            </w:pPr>
            <w:r w:rsidRPr="00516E1F">
              <w:rPr>
                <w:rFonts w:hint="eastAsia"/>
              </w:rPr>
              <w:t>英文タイトル</w:t>
            </w:r>
          </w:p>
        </w:tc>
        <w:tc>
          <w:tcPr>
            <w:tcW w:w="1561" w:type="dxa"/>
            <w:tcBorders>
              <w:top w:val="nil"/>
              <w:left w:val="nil"/>
              <w:bottom w:val="nil"/>
              <w:right w:val="nil"/>
            </w:tcBorders>
          </w:tcPr>
          <w:p w14:paraId="3AB0FC7C" w14:textId="77777777" w:rsidR="008B4BF3" w:rsidRPr="00516E1F" w:rsidRDefault="008B4BF3" w:rsidP="00516E1F">
            <w:pPr>
              <w:pStyle w:val="30pasj-"/>
            </w:pPr>
            <w:r w:rsidRPr="00516E1F">
              <w:t>T</w:t>
            </w:r>
            <w:r w:rsidRPr="00516E1F">
              <w:rPr>
                <w:rFonts w:hint="eastAsia"/>
              </w:rPr>
              <w:t>imes</w:t>
            </w:r>
            <w:r w:rsidRPr="00516E1F">
              <w:t xml:space="preserve"> 1</w:t>
            </w:r>
            <w:r w:rsidRPr="00516E1F">
              <w:rPr>
                <w:rFonts w:hint="eastAsia"/>
              </w:rPr>
              <w:t>2</w:t>
            </w:r>
            <w:r w:rsidRPr="00516E1F">
              <w:t> pt</w:t>
            </w:r>
            <w:r w:rsidRPr="00516E1F">
              <w:rPr>
                <w:rFonts w:hint="eastAsia"/>
              </w:rPr>
              <w:br/>
            </w:r>
            <w:r w:rsidRPr="00516E1F">
              <w:rPr>
                <w:rFonts w:hint="eastAsia"/>
              </w:rPr>
              <w:t>大文字</w:t>
            </w:r>
            <w:r w:rsidRPr="00516E1F">
              <w:rPr>
                <w:rFonts w:hint="eastAsia"/>
              </w:rPr>
              <w:t xml:space="preserve"> </w:t>
            </w:r>
            <w:r w:rsidRPr="00516E1F">
              <w:rPr>
                <w:rFonts w:hint="eastAsia"/>
              </w:rPr>
              <w:t>太字</w:t>
            </w:r>
          </w:p>
        </w:tc>
        <w:tc>
          <w:tcPr>
            <w:tcW w:w="568" w:type="dxa"/>
            <w:tcBorders>
              <w:top w:val="nil"/>
              <w:left w:val="nil"/>
              <w:bottom w:val="nil"/>
              <w:right w:val="nil"/>
            </w:tcBorders>
          </w:tcPr>
          <w:p w14:paraId="32D2E59B"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5FBF4CDD" w14:textId="77777777" w:rsidR="008B4BF3" w:rsidRPr="00516E1F" w:rsidRDefault="008B4BF3" w:rsidP="00516E1F">
            <w:pPr>
              <w:pStyle w:val="30pasj-"/>
            </w:pPr>
            <w:r w:rsidRPr="00516E1F">
              <w:t>0 / 12 pt</w:t>
            </w:r>
          </w:p>
        </w:tc>
      </w:tr>
      <w:tr w:rsidR="008B4BF3" w:rsidRPr="001A7742" w14:paraId="160D62C2" w14:textId="77777777" w:rsidTr="008B4BF3">
        <w:tc>
          <w:tcPr>
            <w:tcW w:w="1563" w:type="dxa"/>
            <w:tcBorders>
              <w:top w:val="nil"/>
              <w:left w:val="nil"/>
              <w:bottom w:val="nil"/>
              <w:right w:val="nil"/>
            </w:tcBorders>
          </w:tcPr>
          <w:p w14:paraId="6CBD8072" w14:textId="77777777" w:rsidR="008B4BF3" w:rsidRPr="00516E1F" w:rsidRDefault="008B4BF3" w:rsidP="00516E1F">
            <w:pPr>
              <w:pStyle w:val="30pasj-"/>
            </w:pPr>
            <w:r w:rsidRPr="00516E1F">
              <w:rPr>
                <w:rFonts w:hint="eastAsia"/>
              </w:rPr>
              <w:t>著者</w:t>
            </w:r>
          </w:p>
        </w:tc>
        <w:tc>
          <w:tcPr>
            <w:tcW w:w="1561" w:type="dxa"/>
            <w:tcBorders>
              <w:top w:val="nil"/>
              <w:left w:val="nil"/>
              <w:bottom w:val="nil"/>
              <w:right w:val="nil"/>
            </w:tcBorders>
          </w:tcPr>
          <w:p w14:paraId="3CF58A3A"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w:t>
            </w:r>
            <w:r w:rsidRPr="00516E1F">
              <w:t>10 pt</w:t>
            </w:r>
          </w:p>
        </w:tc>
        <w:tc>
          <w:tcPr>
            <w:tcW w:w="568" w:type="dxa"/>
            <w:tcBorders>
              <w:top w:val="nil"/>
              <w:left w:val="nil"/>
              <w:bottom w:val="nil"/>
              <w:right w:val="nil"/>
            </w:tcBorders>
          </w:tcPr>
          <w:p w14:paraId="32C4B3CE" w14:textId="77777777" w:rsidR="008B4BF3" w:rsidRPr="00516E1F" w:rsidRDefault="008B4BF3" w:rsidP="00516E1F">
            <w:pPr>
              <w:pStyle w:val="30pasj-"/>
            </w:pPr>
            <w:r w:rsidRPr="00516E1F">
              <w:t>14 pt</w:t>
            </w:r>
          </w:p>
        </w:tc>
        <w:tc>
          <w:tcPr>
            <w:tcW w:w="986" w:type="dxa"/>
            <w:tcBorders>
              <w:top w:val="nil"/>
              <w:left w:val="nil"/>
              <w:bottom w:val="nil"/>
              <w:right w:val="nil"/>
            </w:tcBorders>
          </w:tcPr>
          <w:p w14:paraId="3F32AC6B" w14:textId="77777777" w:rsidR="008B4BF3" w:rsidRPr="00516E1F" w:rsidRDefault="008B4BF3" w:rsidP="00516E1F">
            <w:pPr>
              <w:pStyle w:val="30pasj-"/>
            </w:pPr>
            <w:r w:rsidRPr="00516E1F">
              <w:t>0 / 0</w:t>
            </w:r>
          </w:p>
        </w:tc>
      </w:tr>
      <w:tr w:rsidR="008B4BF3" w:rsidRPr="001A7742" w14:paraId="74906871" w14:textId="77777777" w:rsidTr="008B4BF3">
        <w:tc>
          <w:tcPr>
            <w:tcW w:w="1563" w:type="dxa"/>
            <w:tcBorders>
              <w:top w:val="nil"/>
              <w:left w:val="nil"/>
              <w:bottom w:val="nil"/>
              <w:right w:val="nil"/>
            </w:tcBorders>
          </w:tcPr>
          <w:p w14:paraId="1A9276CF" w14:textId="77777777" w:rsidR="008B4BF3" w:rsidRPr="00516E1F" w:rsidRDefault="008B4BF3" w:rsidP="00516E1F">
            <w:pPr>
              <w:pStyle w:val="30pasj-"/>
            </w:pPr>
            <w:r w:rsidRPr="00516E1F">
              <w:rPr>
                <w:rFonts w:hint="eastAsia"/>
              </w:rPr>
              <w:t>著者脚注上付記号</w:t>
            </w:r>
          </w:p>
        </w:tc>
        <w:tc>
          <w:tcPr>
            <w:tcW w:w="1561" w:type="dxa"/>
            <w:tcBorders>
              <w:top w:val="nil"/>
              <w:left w:val="nil"/>
              <w:bottom w:val="nil"/>
              <w:right w:val="nil"/>
            </w:tcBorders>
          </w:tcPr>
          <w:p w14:paraId="7FE49DDD" w14:textId="77777777" w:rsidR="008B4BF3" w:rsidRPr="00516E1F" w:rsidRDefault="008B4BF3" w:rsidP="00516E1F">
            <w:pPr>
              <w:pStyle w:val="30pasj-"/>
            </w:pPr>
            <w:r w:rsidRPr="00516E1F">
              <w:rPr>
                <w:rFonts w:hint="eastAsia"/>
              </w:rPr>
              <w:t>Times 10</w:t>
            </w:r>
            <w:r w:rsidRPr="00516E1F">
              <w:t> </w:t>
            </w:r>
            <w:r w:rsidRPr="00516E1F">
              <w:rPr>
                <w:rFonts w:hint="eastAsia"/>
              </w:rPr>
              <w:t>pt</w:t>
            </w:r>
            <w:r w:rsidRPr="00516E1F">
              <w:rPr>
                <w:rFonts w:hint="eastAsia"/>
              </w:rPr>
              <w:t>上付</w:t>
            </w:r>
          </w:p>
        </w:tc>
        <w:tc>
          <w:tcPr>
            <w:tcW w:w="568" w:type="dxa"/>
            <w:tcBorders>
              <w:top w:val="nil"/>
              <w:left w:val="nil"/>
              <w:bottom w:val="nil"/>
              <w:right w:val="nil"/>
            </w:tcBorders>
          </w:tcPr>
          <w:p w14:paraId="0089301C" w14:textId="77777777" w:rsidR="008B4BF3" w:rsidRPr="00516E1F" w:rsidRDefault="008B4BF3" w:rsidP="00516E1F">
            <w:pPr>
              <w:pStyle w:val="30pasj-"/>
            </w:pPr>
            <w:r w:rsidRPr="00516E1F">
              <w:t>14 pt</w:t>
            </w:r>
          </w:p>
        </w:tc>
        <w:tc>
          <w:tcPr>
            <w:tcW w:w="986" w:type="dxa"/>
            <w:tcBorders>
              <w:top w:val="nil"/>
              <w:left w:val="nil"/>
              <w:bottom w:val="nil"/>
              <w:right w:val="nil"/>
            </w:tcBorders>
          </w:tcPr>
          <w:p w14:paraId="2A074936" w14:textId="77777777" w:rsidR="008B4BF3" w:rsidRPr="00516E1F" w:rsidRDefault="008B4BF3" w:rsidP="00516E1F">
            <w:pPr>
              <w:pStyle w:val="30pasj-"/>
            </w:pPr>
            <w:r w:rsidRPr="00516E1F">
              <w:t>0 / 0</w:t>
            </w:r>
          </w:p>
        </w:tc>
      </w:tr>
      <w:tr w:rsidR="008B4BF3" w:rsidRPr="001A7742" w14:paraId="6BB5A6DB" w14:textId="77777777" w:rsidTr="008B4BF3">
        <w:tc>
          <w:tcPr>
            <w:tcW w:w="1563" w:type="dxa"/>
            <w:tcBorders>
              <w:top w:val="nil"/>
              <w:left w:val="nil"/>
              <w:bottom w:val="nil"/>
              <w:right w:val="nil"/>
            </w:tcBorders>
          </w:tcPr>
          <w:p w14:paraId="6303BBDC" w14:textId="77777777" w:rsidR="008B4BF3" w:rsidRPr="00516E1F" w:rsidRDefault="008B4BF3" w:rsidP="00516E1F">
            <w:pPr>
              <w:pStyle w:val="30pasj-"/>
            </w:pPr>
            <w:r w:rsidRPr="00516E1F">
              <w:rPr>
                <w:rFonts w:hint="eastAsia"/>
              </w:rPr>
              <w:t>著者脚注</w:t>
            </w:r>
          </w:p>
        </w:tc>
        <w:tc>
          <w:tcPr>
            <w:tcW w:w="1561" w:type="dxa"/>
            <w:tcBorders>
              <w:top w:val="nil"/>
              <w:left w:val="nil"/>
              <w:bottom w:val="nil"/>
              <w:right w:val="nil"/>
            </w:tcBorders>
          </w:tcPr>
          <w:p w14:paraId="214AD24C" w14:textId="77777777" w:rsidR="008B4BF3" w:rsidRPr="00516E1F" w:rsidRDefault="008B4BF3" w:rsidP="00516E1F">
            <w:pPr>
              <w:pStyle w:val="30pasj-"/>
            </w:pPr>
            <w:r w:rsidRPr="00516E1F">
              <w:rPr>
                <w:rFonts w:hint="eastAsia"/>
              </w:rPr>
              <w:t>Times 9</w:t>
            </w:r>
            <w:r w:rsidRPr="00516E1F">
              <w:t> </w:t>
            </w:r>
            <w:r w:rsidRPr="00516E1F">
              <w:rPr>
                <w:rFonts w:hint="eastAsia"/>
              </w:rPr>
              <w:t>pt</w:t>
            </w:r>
          </w:p>
        </w:tc>
        <w:tc>
          <w:tcPr>
            <w:tcW w:w="568" w:type="dxa"/>
            <w:tcBorders>
              <w:top w:val="nil"/>
              <w:left w:val="nil"/>
              <w:bottom w:val="nil"/>
              <w:right w:val="nil"/>
            </w:tcBorders>
          </w:tcPr>
          <w:p w14:paraId="4E726C40"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16AFA766" w14:textId="77777777" w:rsidR="008B4BF3" w:rsidRPr="00516E1F" w:rsidRDefault="008B4BF3" w:rsidP="00516E1F">
            <w:pPr>
              <w:pStyle w:val="30pasj-"/>
            </w:pPr>
            <w:r w:rsidRPr="00516E1F">
              <w:t>0 / 0</w:t>
            </w:r>
          </w:p>
        </w:tc>
      </w:tr>
      <w:tr w:rsidR="008B4BF3" w:rsidRPr="001A7742" w14:paraId="59B3E3F4" w14:textId="77777777" w:rsidTr="008B4BF3">
        <w:tc>
          <w:tcPr>
            <w:tcW w:w="1563" w:type="dxa"/>
            <w:tcBorders>
              <w:top w:val="nil"/>
              <w:left w:val="nil"/>
              <w:bottom w:val="nil"/>
              <w:right w:val="nil"/>
            </w:tcBorders>
          </w:tcPr>
          <w:p w14:paraId="32CEFF3E" w14:textId="77777777" w:rsidR="008B4BF3" w:rsidRPr="00516E1F" w:rsidRDefault="008B4BF3" w:rsidP="00516E1F">
            <w:pPr>
              <w:pStyle w:val="30pasj-"/>
            </w:pPr>
            <w:r w:rsidRPr="00516E1F">
              <w:rPr>
                <w:rFonts w:hint="eastAsia"/>
              </w:rPr>
              <w:t>Abstract</w:t>
            </w:r>
            <w:r w:rsidRPr="00516E1F">
              <w:rPr>
                <w:rFonts w:hint="eastAsia"/>
              </w:rPr>
              <w:t>見出し</w:t>
            </w:r>
          </w:p>
        </w:tc>
        <w:tc>
          <w:tcPr>
            <w:tcW w:w="1561" w:type="dxa"/>
            <w:tcBorders>
              <w:top w:val="nil"/>
              <w:left w:val="nil"/>
              <w:bottom w:val="nil"/>
              <w:right w:val="nil"/>
            </w:tcBorders>
          </w:tcPr>
          <w:p w14:paraId="4A22C5B7" w14:textId="77777777" w:rsidR="008B4BF3" w:rsidRPr="00516E1F" w:rsidRDefault="008B4BF3" w:rsidP="00516E1F">
            <w:pPr>
              <w:pStyle w:val="30pasj-"/>
            </w:pPr>
            <w:r w:rsidRPr="00516E1F">
              <w:t>Times 12 pt</w:t>
            </w:r>
            <w:r w:rsidRPr="00516E1F">
              <w:rPr>
                <w:rFonts w:hint="eastAsia"/>
              </w:rPr>
              <w:t>斜体</w:t>
            </w:r>
          </w:p>
        </w:tc>
        <w:tc>
          <w:tcPr>
            <w:tcW w:w="568" w:type="dxa"/>
            <w:tcBorders>
              <w:top w:val="nil"/>
              <w:left w:val="nil"/>
              <w:bottom w:val="nil"/>
              <w:right w:val="nil"/>
            </w:tcBorders>
          </w:tcPr>
          <w:p w14:paraId="3307CF4E"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4DA8A44C" w14:textId="77777777" w:rsidR="008B4BF3" w:rsidRPr="00516E1F" w:rsidRDefault="008B4BF3" w:rsidP="00516E1F">
            <w:pPr>
              <w:pStyle w:val="30pasj-"/>
            </w:pPr>
            <w:r w:rsidRPr="00516E1F">
              <w:t>12 pt / 0 pt</w:t>
            </w:r>
          </w:p>
        </w:tc>
      </w:tr>
      <w:tr w:rsidR="008B4BF3" w:rsidRPr="001A7742" w14:paraId="607CBE3B" w14:textId="77777777" w:rsidTr="008B4BF3">
        <w:tc>
          <w:tcPr>
            <w:tcW w:w="1563" w:type="dxa"/>
            <w:tcBorders>
              <w:top w:val="nil"/>
              <w:left w:val="nil"/>
              <w:bottom w:val="nil"/>
              <w:right w:val="nil"/>
            </w:tcBorders>
          </w:tcPr>
          <w:p w14:paraId="653CFA81" w14:textId="77777777" w:rsidR="008B4BF3" w:rsidRPr="00516E1F" w:rsidRDefault="008B4BF3" w:rsidP="00516E1F">
            <w:pPr>
              <w:pStyle w:val="30pasj-"/>
            </w:pPr>
            <w:r w:rsidRPr="00516E1F">
              <w:rPr>
                <w:rFonts w:hint="eastAsia"/>
              </w:rPr>
              <w:t>章見出し</w:t>
            </w:r>
          </w:p>
        </w:tc>
        <w:tc>
          <w:tcPr>
            <w:tcW w:w="1561" w:type="dxa"/>
            <w:tcBorders>
              <w:top w:val="nil"/>
              <w:left w:val="nil"/>
              <w:bottom w:val="nil"/>
              <w:right w:val="nil"/>
            </w:tcBorders>
          </w:tcPr>
          <w:p w14:paraId="6F631228" w14:textId="77777777" w:rsidR="008B4BF3" w:rsidRPr="00516E1F" w:rsidRDefault="008B4BF3" w:rsidP="00516E1F">
            <w:pPr>
              <w:pStyle w:val="30pasj-"/>
            </w:pPr>
            <w:r w:rsidRPr="00516E1F">
              <w:rPr>
                <w:rFonts w:hint="eastAsia"/>
              </w:rPr>
              <w:t>MS</w:t>
            </w:r>
            <w:r w:rsidRPr="00516E1F">
              <w:t>P</w:t>
            </w:r>
            <w:r w:rsidRPr="00516E1F">
              <w:rPr>
                <w:rFonts w:hint="eastAsia"/>
              </w:rPr>
              <w:t>ゴシック</w:t>
            </w:r>
            <w:r w:rsidRPr="00516E1F">
              <w:rPr>
                <w:rFonts w:hint="eastAsia"/>
              </w:rPr>
              <w:t>12</w:t>
            </w:r>
            <w:r w:rsidRPr="00516E1F">
              <w:t> </w:t>
            </w:r>
            <w:r w:rsidRPr="00516E1F">
              <w:rPr>
                <w:rFonts w:hint="eastAsia"/>
              </w:rPr>
              <w:t>pt</w:t>
            </w:r>
          </w:p>
        </w:tc>
        <w:tc>
          <w:tcPr>
            <w:tcW w:w="568" w:type="dxa"/>
            <w:tcBorders>
              <w:top w:val="nil"/>
              <w:left w:val="nil"/>
              <w:bottom w:val="nil"/>
              <w:right w:val="nil"/>
            </w:tcBorders>
          </w:tcPr>
          <w:p w14:paraId="46BC8CEE"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4A775ECD" w14:textId="77777777" w:rsidR="008B4BF3" w:rsidRPr="00516E1F" w:rsidRDefault="008B4BF3" w:rsidP="00516E1F">
            <w:pPr>
              <w:pStyle w:val="30pasj-"/>
            </w:pPr>
            <w:r w:rsidRPr="00516E1F">
              <w:t>9 pt / 3 pt</w:t>
            </w:r>
          </w:p>
        </w:tc>
      </w:tr>
      <w:tr w:rsidR="008B4BF3" w:rsidRPr="001A7742" w14:paraId="361BFCAD" w14:textId="77777777" w:rsidTr="008B4BF3">
        <w:tc>
          <w:tcPr>
            <w:tcW w:w="1563" w:type="dxa"/>
            <w:tcBorders>
              <w:top w:val="nil"/>
              <w:left w:val="nil"/>
              <w:bottom w:val="nil"/>
              <w:right w:val="nil"/>
            </w:tcBorders>
          </w:tcPr>
          <w:p w14:paraId="2C9ABC85" w14:textId="77777777" w:rsidR="008B4BF3" w:rsidRPr="00516E1F" w:rsidRDefault="008B4BF3" w:rsidP="00516E1F">
            <w:pPr>
              <w:pStyle w:val="30pasj-"/>
            </w:pPr>
            <w:r w:rsidRPr="00516E1F">
              <w:rPr>
                <w:rFonts w:hint="eastAsia"/>
              </w:rPr>
              <w:t>節見出し</w:t>
            </w:r>
          </w:p>
        </w:tc>
        <w:tc>
          <w:tcPr>
            <w:tcW w:w="1561" w:type="dxa"/>
            <w:tcBorders>
              <w:top w:val="nil"/>
              <w:left w:val="nil"/>
              <w:bottom w:val="nil"/>
              <w:right w:val="nil"/>
            </w:tcBorders>
          </w:tcPr>
          <w:p w14:paraId="473F010C"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5718152E"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51F16E29" w14:textId="77777777" w:rsidR="008B4BF3" w:rsidRPr="00516E1F" w:rsidRDefault="008B4BF3" w:rsidP="00516E1F">
            <w:pPr>
              <w:pStyle w:val="30pasj-"/>
            </w:pPr>
            <w:r w:rsidRPr="00516E1F">
              <w:t>6 pt / 3 pt</w:t>
            </w:r>
          </w:p>
        </w:tc>
      </w:tr>
      <w:tr w:rsidR="008B4BF3" w:rsidRPr="001A7742" w14:paraId="0B174B23" w14:textId="77777777" w:rsidTr="008B4BF3">
        <w:tc>
          <w:tcPr>
            <w:tcW w:w="1563" w:type="dxa"/>
            <w:tcBorders>
              <w:top w:val="nil"/>
              <w:left w:val="nil"/>
              <w:bottom w:val="nil"/>
              <w:right w:val="nil"/>
            </w:tcBorders>
          </w:tcPr>
          <w:p w14:paraId="6AB95442" w14:textId="77777777" w:rsidR="008B4BF3" w:rsidRPr="00516E1F" w:rsidRDefault="008B4BF3" w:rsidP="00516E1F">
            <w:pPr>
              <w:pStyle w:val="30pasj-"/>
            </w:pPr>
            <w:r w:rsidRPr="00516E1F">
              <w:rPr>
                <w:rFonts w:hint="eastAsia"/>
              </w:rPr>
              <w:t>項見出し</w:t>
            </w:r>
          </w:p>
        </w:tc>
        <w:tc>
          <w:tcPr>
            <w:tcW w:w="1561" w:type="dxa"/>
            <w:tcBorders>
              <w:top w:val="nil"/>
              <w:left w:val="nil"/>
              <w:bottom w:val="nil"/>
              <w:right w:val="nil"/>
            </w:tcBorders>
          </w:tcPr>
          <w:p w14:paraId="62E258E4"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207918C4"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60B7ED4B" w14:textId="77777777" w:rsidR="008B4BF3" w:rsidRPr="00516E1F" w:rsidRDefault="008B4BF3" w:rsidP="00516E1F">
            <w:pPr>
              <w:pStyle w:val="30pasj-"/>
            </w:pPr>
            <w:r w:rsidRPr="00516E1F">
              <w:t>3 pt / 0 pt</w:t>
            </w:r>
          </w:p>
        </w:tc>
      </w:tr>
      <w:tr w:rsidR="008B4BF3" w:rsidRPr="001A7742" w14:paraId="064EDA8C" w14:textId="77777777" w:rsidTr="008B4BF3">
        <w:tc>
          <w:tcPr>
            <w:tcW w:w="1563" w:type="dxa"/>
            <w:tcBorders>
              <w:top w:val="nil"/>
              <w:left w:val="nil"/>
              <w:bottom w:val="nil"/>
              <w:right w:val="nil"/>
            </w:tcBorders>
          </w:tcPr>
          <w:p w14:paraId="17AA3EFB" w14:textId="77777777" w:rsidR="008B4BF3" w:rsidRPr="00516E1F" w:rsidRDefault="008B4BF3" w:rsidP="00516E1F">
            <w:pPr>
              <w:pStyle w:val="30pasj-"/>
            </w:pPr>
            <w:r w:rsidRPr="00516E1F">
              <w:rPr>
                <w:rFonts w:hint="eastAsia"/>
              </w:rPr>
              <w:t>参考文献参照番号</w:t>
            </w:r>
          </w:p>
        </w:tc>
        <w:tc>
          <w:tcPr>
            <w:tcW w:w="1561" w:type="dxa"/>
            <w:tcBorders>
              <w:top w:val="nil"/>
              <w:left w:val="nil"/>
              <w:bottom w:val="nil"/>
              <w:right w:val="nil"/>
            </w:tcBorders>
          </w:tcPr>
          <w:p w14:paraId="793EDEAC" w14:textId="77777777" w:rsidR="008B4BF3" w:rsidRPr="00516E1F" w:rsidRDefault="008B4BF3" w:rsidP="00516E1F">
            <w:pPr>
              <w:pStyle w:val="30pasj-"/>
            </w:pPr>
            <w:r w:rsidRPr="00516E1F">
              <w:rPr>
                <w:rFonts w:hint="eastAsia"/>
              </w:rPr>
              <w:t>Times 10</w:t>
            </w:r>
            <w:r w:rsidRPr="00516E1F">
              <w:t> </w:t>
            </w:r>
            <w:r w:rsidRPr="00516E1F">
              <w:rPr>
                <w:rFonts w:hint="eastAsia"/>
              </w:rPr>
              <w:t>pt</w:t>
            </w:r>
          </w:p>
        </w:tc>
        <w:tc>
          <w:tcPr>
            <w:tcW w:w="568" w:type="dxa"/>
            <w:tcBorders>
              <w:top w:val="nil"/>
              <w:left w:val="nil"/>
              <w:bottom w:val="nil"/>
              <w:right w:val="nil"/>
            </w:tcBorders>
          </w:tcPr>
          <w:p w14:paraId="7BF1753A"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792B1EF0" w14:textId="77777777" w:rsidR="008B4BF3" w:rsidRPr="00516E1F" w:rsidRDefault="008B4BF3" w:rsidP="00516E1F">
            <w:pPr>
              <w:pStyle w:val="30pasj-"/>
            </w:pPr>
            <w:r w:rsidRPr="00516E1F">
              <w:t>0 / 0</w:t>
            </w:r>
          </w:p>
        </w:tc>
      </w:tr>
      <w:tr w:rsidR="008B4BF3" w:rsidRPr="001A7742" w14:paraId="445F4382" w14:textId="77777777" w:rsidTr="008B4BF3">
        <w:tc>
          <w:tcPr>
            <w:tcW w:w="1563" w:type="dxa"/>
            <w:tcBorders>
              <w:top w:val="nil"/>
              <w:left w:val="nil"/>
              <w:bottom w:val="nil"/>
              <w:right w:val="nil"/>
            </w:tcBorders>
          </w:tcPr>
          <w:p w14:paraId="1A22DBFE" w14:textId="77777777" w:rsidR="008B4BF3" w:rsidRPr="00516E1F" w:rsidRDefault="008B4BF3" w:rsidP="00516E1F">
            <w:pPr>
              <w:pStyle w:val="30pasj-"/>
            </w:pPr>
            <w:r w:rsidRPr="00516E1F">
              <w:rPr>
                <w:rFonts w:hint="eastAsia"/>
              </w:rPr>
              <w:t>参考文献見出し</w:t>
            </w:r>
          </w:p>
        </w:tc>
        <w:tc>
          <w:tcPr>
            <w:tcW w:w="1561" w:type="dxa"/>
            <w:tcBorders>
              <w:top w:val="nil"/>
              <w:left w:val="nil"/>
              <w:bottom w:val="nil"/>
              <w:right w:val="nil"/>
            </w:tcBorders>
          </w:tcPr>
          <w:p w14:paraId="465E5C6A" w14:textId="77777777" w:rsidR="008B4BF3" w:rsidRPr="00516E1F" w:rsidRDefault="008B4BF3" w:rsidP="00516E1F">
            <w:pPr>
              <w:pStyle w:val="30pasj-"/>
            </w:pPr>
            <w:r w:rsidRPr="00516E1F">
              <w:rPr>
                <w:rFonts w:hint="eastAsia"/>
              </w:rPr>
              <w:t>MS</w:t>
            </w:r>
            <w:r w:rsidRPr="00516E1F">
              <w:t>P</w:t>
            </w:r>
            <w:r w:rsidRPr="00516E1F">
              <w:rPr>
                <w:rFonts w:hint="eastAsia"/>
              </w:rPr>
              <w:t>ゴシック</w:t>
            </w:r>
            <w:r w:rsidRPr="00516E1F">
              <w:rPr>
                <w:rFonts w:hint="eastAsia"/>
              </w:rPr>
              <w:t>12</w:t>
            </w:r>
            <w:r w:rsidRPr="00516E1F">
              <w:t> </w:t>
            </w:r>
            <w:r w:rsidRPr="00516E1F">
              <w:rPr>
                <w:rFonts w:hint="eastAsia"/>
              </w:rPr>
              <w:t>pt</w:t>
            </w:r>
          </w:p>
        </w:tc>
        <w:tc>
          <w:tcPr>
            <w:tcW w:w="568" w:type="dxa"/>
            <w:tcBorders>
              <w:top w:val="nil"/>
              <w:left w:val="nil"/>
              <w:bottom w:val="nil"/>
              <w:right w:val="nil"/>
            </w:tcBorders>
          </w:tcPr>
          <w:p w14:paraId="2D0C30BE"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47B6A185" w14:textId="77777777" w:rsidR="008B4BF3" w:rsidRPr="00516E1F" w:rsidRDefault="008B4BF3" w:rsidP="00516E1F">
            <w:pPr>
              <w:pStyle w:val="30pasj-"/>
            </w:pPr>
            <w:r w:rsidRPr="00516E1F">
              <w:t>9 pt / 3 pt</w:t>
            </w:r>
          </w:p>
        </w:tc>
      </w:tr>
      <w:tr w:rsidR="008B4BF3" w:rsidRPr="001A7742" w14:paraId="10BE9B19" w14:textId="77777777" w:rsidTr="008B4BF3">
        <w:tc>
          <w:tcPr>
            <w:tcW w:w="1563" w:type="dxa"/>
            <w:tcBorders>
              <w:top w:val="nil"/>
              <w:left w:val="nil"/>
              <w:bottom w:val="nil"/>
              <w:right w:val="nil"/>
            </w:tcBorders>
          </w:tcPr>
          <w:p w14:paraId="15ADA40D" w14:textId="77777777" w:rsidR="008B4BF3" w:rsidRPr="00516E1F" w:rsidRDefault="008B4BF3" w:rsidP="00516E1F">
            <w:pPr>
              <w:pStyle w:val="30pasj-"/>
            </w:pPr>
            <w:r w:rsidRPr="00516E1F">
              <w:rPr>
                <w:rFonts w:hint="eastAsia"/>
              </w:rPr>
              <w:t>参考文献</w:t>
            </w:r>
          </w:p>
        </w:tc>
        <w:tc>
          <w:tcPr>
            <w:tcW w:w="1561" w:type="dxa"/>
            <w:tcBorders>
              <w:top w:val="nil"/>
              <w:left w:val="nil"/>
              <w:bottom w:val="nil"/>
              <w:right w:val="nil"/>
            </w:tcBorders>
          </w:tcPr>
          <w:p w14:paraId="417B47B0"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9</w:t>
            </w:r>
            <w:r w:rsidRPr="00516E1F">
              <w:t> </w:t>
            </w:r>
            <w:r w:rsidRPr="00516E1F">
              <w:rPr>
                <w:rFonts w:hint="eastAsia"/>
              </w:rPr>
              <w:t>pt</w:t>
            </w:r>
          </w:p>
        </w:tc>
        <w:tc>
          <w:tcPr>
            <w:tcW w:w="568" w:type="dxa"/>
            <w:tcBorders>
              <w:top w:val="nil"/>
              <w:left w:val="nil"/>
              <w:bottom w:val="nil"/>
              <w:right w:val="nil"/>
            </w:tcBorders>
          </w:tcPr>
          <w:p w14:paraId="3179F0EC" w14:textId="77777777" w:rsidR="008B4BF3" w:rsidRPr="00516E1F" w:rsidRDefault="008B4BF3" w:rsidP="00516E1F">
            <w:pPr>
              <w:pStyle w:val="30pasj-"/>
            </w:pPr>
            <w:r w:rsidRPr="00516E1F">
              <w:t>10 pt</w:t>
            </w:r>
          </w:p>
        </w:tc>
        <w:tc>
          <w:tcPr>
            <w:tcW w:w="986" w:type="dxa"/>
            <w:tcBorders>
              <w:top w:val="nil"/>
              <w:left w:val="nil"/>
              <w:bottom w:val="nil"/>
              <w:right w:val="nil"/>
            </w:tcBorders>
          </w:tcPr>
          <w:p w14:paraId="2E1C5A3D" w14:textId="77777777" w:rsidR="008B4BF3" w:rsidRPr="00516E1F" w:rsidRDefault="008B4BF3" w:rsidP="00516E1F">
            <w:pPr>
              <w:pStyle w:val="30pasj-"/>
            </w:pPr>
            <w:r w:rsidRPr="00516E1F">
              <w:t>0 / 0</w:t>
            </w:r>
          </w:p>
        </w:tc>
      </w:tr>
      <w:tr w:rsidR="008B4BF3" w:rsidRPr="001A7742" w14:paraId="1FB1FA1C" w14:textId="77777777" w:rsidTr="008B4BF3">
        <w:tc>
          <w:tcPr>
            <w:tcW w:w="1563" w:type="dxa"/>
            <w:tcBorders>
              <w:top w:val="nil"/>
              <w:left w:val="nil"/>
              <w:bottom w:val="nil"/>
              <w:right w:val="nil"/>
            </w:tcBorders>
          </w:tcPr>
          <w:p w14:paraId="7B50C5C0" w14:textId="77777777" w:rsidR="008B4BF3" w:rsidRPr="00516E1F" w:rsidRDefault="008B4BF3" w:rsidP="00516E1F">
            <w:pPr>
              <w:pStyle w:val="30pasj-"/>
            </w:pPr>
            <w:r w:rsidRPr="00516E1F">
              <w:rPr>
                <w:rFonts w:hint="eastAsia"/>
              </w:rPr>
              <w:t>参考文献</w:t>
            </w:r>
            <w:r w:rsidRPr="00516E1F">
              <w:rPr>
                <w:rFonts w:hint="eastAsia"/>
              </w:rPr>
              <w:t>(URL</w:t>
            </w:r>
            <w:r w:rsidRPr="00516E1F">
              <w:t>,doi</w:t>
            </w:r>
            <w:r w:rsidRPr="00516E1F">
              <w:rPr>
                <w:rFonts w:hint="eastAsia"/>
              </w:rPr>
              <w:t>)</w:t>
            </w:r>
          </w:p>
        </w:tc>
        <w:tc>
          <w:tcPr>
            <w:tcW w:w="1561" w:type="dxa"/>
            <w:tcBorders>
              <w:top w:val="nil"/>
              <w:left w:val="nil"/>
              <w:bottom w:val="nil"/>
              <w:right w:val="nil"/>
            </w:tcBorders>
          </w:tcPr>
          <w:p w14:paraId="64BF5560" w14:textId="77777777" w:rsidR="008B4BF3" w:rsidRPr="00516E1F" w:rsidRDefault="008B4BF3" w:rsidP="00516E1F">
            <w:pPr>
              <w:pStyle w:val="30pasj-"/>
            </w:pPr>
            <w:r w:rsidRPr="00516E1F">
              <w:rPr>
                <w:rFonts w:hint="eastAsia"/>
              </w:rPr>
              <w:t>Lucida Sans 7.5</w:t>
            </w:r>
            <w:r w:rsidRPr="00516E1F">
              <w:t> </w:t>
            </w:r>
            <w:r w:rsidRPr="00516E1F">
              <w:rPr>
                <w:rFonts w:hint="eastAsia"/>
              </w:rPr>
              <w:t>pt</w:t>
            </w:r>
          </w:p>
        </w:tc>
        <w:tc>
          <w:tcPr>
            <w:tcW w:w="568" w:type="dxa"/>
            <w:tcBorders>
              <w:top w:val="nil"/>
              <w:left w:val="nil"/>
              <w:bottom w:val="nil"/>
              <w:right w:val="nil"/>
            </w:tcBorders>
          </w:tcPr>
          <w:p w14:paraId="1B3B4308" w14:textId="77777777" w:rsidR="008B4BF3" w:rsidRPr="00516E1F" w:rsidRDefault="008B4BF3" w:rsidP="00516E1F">
            <w:pPr>
              <w:pStyle w:val="30pasj-"/>
            </w:pPr>
            <w:r w:rsidRPr="00516E1F">
              <w:rPr>
                <w:rFonts w:hint="eastAsia"/>
              </w:rPr>
              <w:t>10</w:t>
            </w:r>
            <w:r w:rsidRPr="00516E1F">
              <w:t> </w:t>
            </w:r>
            <w:r w:rsidRPr="00516E1F">
              <w:rPr>
                <w:rFonts w:hint="eastAsia"/>
              </w:rPr>
              <w:t>pt</w:t>
            </w:r>
          </w:p>
        </w:tc>
        <w:tc>
          <w:tcPr>
            <w:tcW w:w="986" w:type="dxa"/>
            <w:tcBorders>
              <w:top w:val="nil"/>
              <w:left w:val="nil"/>
              <w:bottom w:val="nil"/>
              <w:right w:val="nil"/>
            </w:tcBorders>
          </w:tcPr>
          <w:p w14:paraId="4B8746BF" w14:textId="77777777" w:rsidR="008B4BF3" w:rsidRPr="00516E1F" w:rsidRDefault="008B4BF3" w:rsidP="00516E1F">
            <w:pPr>
              <w:pStyle w:val="30pasj-"/>
            </w:pPr>
            <w:r w:rsidRPr="00516E1F">
              <w:rPr>
                <w:rFonts w:hint="eastAsia"/>
              </w:rPr>
              <w:t>0 / 0</w:t>
            </w:r>
          </w:p>
        </w:tc>
      </w:tr>
      <w:tr w:rsidR="008B4BF3" w:rsidRPr="001A7742" w14:paraId="02F37A34" w14:textId="77777777" w:rsidTr="008B4BF3">
        <w:tc>
          <w:tcPr>
            <w:tcW w:w="1563" w:type="dxa"/>
            <w:tcBorders>
              <w:top w:val="nil"/>
              <w:left w:val="nil"/>
              <w:bottom w:val="nil"/>
              <w:right w:val="nil"/>
            </w:tcBorders>
          </w:tcPr>
          <w:p w14:paraId="09D4CD28" w14:textId="77777777" w:rsidR="008B4BF3" w:rsidRPr="00516E1F" w:rsidRDefault="008B4BF3" w:rsidP="00516E1F">
            <w:pPr>
              <w:pStyle w:val="30pasj-"/>
            </w:pPr>
            <w:r w:rsidRPr="00516E1F">
              <w:rPr>
                <w:rFonts w:hint="eastAsia"/>
              </w:rPr>
              <w:t>箇条書き</w:t>
            </w:r>
          </w:p>
        </w:tc>
        <w:tc>
          <w:tcPr>
            <w:tcW w:w="1561" w:type="dxa"/>
            <w:tcBorders>
              <w:top w:val="nil"/>
              <w:left w:val="nil"/>
              <w:bottom w:val="nil"/>
              <w:right w:val="nil"/>
            </w:tcBorders>
          </w:tcPr>
          <w:p w14:paraId="43CF27DC"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7D3902D4"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0F2E6C0A" w14:textId="77777777" w:rsidR="008B4BF3" w:rsidRPr="00516E1F" w:rsidRDefault="008B4BF3" w:rsidP="00516E1F">
            <w:pPr>
              <w:pStyle w:val="30pasj-"/>
            </w:pPr>
            <w:r w:rsidRPr="00516E1F">
              <w:t>0 / 0</w:t>
            </w:r>
          </w:p>
        </w:tc>
      </w:tr>
      <w:tr w:rsidR="008B4BF3" w:rsidRPr="001A7742" w14:paraId="18EA0C84" w14:textId="77777777" w:rsidTr="008B4BF3">
        <w:tc>
          <w:tcPr>
            <w:tcW w:w="1563" w:type="dxa"/>
            <w:tcBorders>
              <w:top w:val="nil"/>
              <w:left w:val="nil"/>
              <w:bottom w:val="nil"/>
              <w:right w:val="nil"/>
            </w:tcBorders>
          </w:tcPr>
          <w:p w14:paraId="51A3C3B4" w14:textId="77777777" w:rsidR="008B4BF3" w:rsidRPr="00516E1F" w:rsidRDefault="008B4BF3" w:rsidP="00516E1F">
            <w:pPr>
              <w:pStyle w:val="30pasj-"/>
            </w:pPr>
            <w:r w:rsidRPr="00516E1F">
              <w:rPr>
                <w:rFonts w:hint="eastAsia"/>
              </w:rPr>
              <w:t>図</w:t>
            </w:r>
          </w:p>
        </w:tc>
        <w:tc>
          <w:tcPr>
            <w:tcW w:w="1561" w:type="dxa"/>
            <w:tcBorders>
              <w:top w:val="nil"/>
              <w:left w:val="nil"/>
              <w:bottom w:val="nil"/>
              <w:right w:val="nil"/>
            </w:tcBorders>
          </w:tcPr>
          <w:p w14:paraId="1297ADAF" w14:textId="77777777" w:rsidR="008B4BF3" w:rsidRPr="00516E1F" w:rsidRDefault="008B4BF3" w:rsidP="00516E1F">
            <w:pPr>
              <w:pStyle w:val="30pasj-"/>
            </w:pPr>
            <w:r w:rsidRPr="00516E1F">
              <w:t>Times</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5FEEBC28"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64B54377" w14:textId="77777777" w:rsidR="008B4BF3" w:rsidRPr="00516E1F" w:rsidRDefault="008B4BF3" w:rsidP="00516E1F">
            <w:pPr>
              <w:pStyle w:val="30pasj-"/>
            </w:pPr>
            <w:r w:rsidRPr="00516E1F">
              <w:t>0 / 0</w:t>
            </w:r>
          </w:p>
        </w:tc>
      </w:tr>
      <w:tr w:rsidR="008B4BF3" w:rsidRPr="001A7742" w14:paraId="4F0F459F" w14:textId="77777777" w:rsidTr="008B4BF3">
        <w:tc>
          <w:tcPr>
            <w:tcW w:w="1563" w:type="dxa"/>
            <w:tcBorders>
              <w:top w:val="nil"/>
              <w:left w:val="nil"/>
              <w:bottom w:val="nil"/>
              <w:right w:val="nil"/>
            </w:tcBorders>
          </w:tcPr>
          <w:p w14:paraId="65EEE716" w14:textId="77777777" w:rsidR="008B4BF3" w:rsidRPr="00516E1F" w:rsidRDefault="008B4BF3" w:rsidP="00516E1F">
            <w:pPr>
              <w:pStyle w:val="30pasj-"/>
            </w:pPr>
            <w:r w:rsidRPr="00516E1F">
              <w:rPr>
                <w:rFonts w:hint="eastAsia"/>
              </w:rPr>
              <w:t>図の説明</w:t>
            </w:r>
            <w:r w:rsidRPr="00516E1F">
              <w:rPr>
                <w:rFonts w:hint="eastAsia"/>
              </w:rPr>
              <w:t>1</w:t>
            </w:r>
            <w:r w:rsidRPr="00516E1F">
              <w:rPr>
                <w:rFonts w:hint="eastAsia"/>
              </w:rPr>
              <w:t>行</w:t>
            </w:r>
          </w:p>
        </w:tc>
        <w:tc>
          <w:tcPr>
            <w:tcW w:w="1561" w:type="dxa"/>
            <w:tcBorders>
              <w:top w:val="nil"/>
              <w:left w:val="nil"/>
              <w:bottom w:val="nil"/>
              <w:right w:val="nil"/>
            </w:tcBorders>
          </w:tcPr>
          <w:p w14:paraId="19242D9B" w14:textId="77777777" w:rsidR="008B4BF3" w:rsidRPr="00516E1F" w:rsidRDefault="008B4BF3" w:rsidP="00516E1F">
            <w:pPr>
              <w:pStyle w:val="30pasj-"/>
            </w:pPr>
            <w:r w:rsidRPr="00516E1F">
              <w:t xml:space="preserve">Times </w:t>
            </w:r>
            <w:r w:rsidRPr="00516E1F">
              <w:rPr>
                <w:rFonts w:hint="eastAsia"/>
              </w:rPr>
              <w:t>10</w:t>
            </w:r>
            <w:r w:rsidRPr="00516E1F">
              <w:t> </w:t>
            </w:r>
            <w:r w:rsidRPr="00516E1F">
              <w:rPr>
                <w:rFonts w:hint="eastAsia"/>
              </w:rPr>
              <w:t>pt</w:t>
            </w:r>
          </w:p>
        </w:tc>
        <w:tc>
          <w:tcPr>
            <w:tcW w:w="568" w:type="dxa"/>
            <w:tcBorders>
              <w:top w:val="nil"/>
              <w:left w:val="nil"/>
              <w:bottom w:val="nil"/>
              <w:right w:val="nil"/>
            </w:tcBorders>
          </w:tcPr>
          <w:p w14:paraId="1BF65B64"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551CDB20" w14:textId="77777777" w:rsidR="008B4BF3" w:rsidRPr="00516E1F" w:rsidRDefault="008B4BF3" w:rsidP="00516E1F">
            <w:pPr>
              <w:pStyle w:val="30pasj-"/>
            </w:pPr>
            <w:r w:rsidRPr="00516E1F">
              <w:t>6 pt / 6 pt</w:t>
            </w:r>
          </w:p>
        </w:tc>
      </w:tr>
      <w:tr w:rsidR="008B4BF3" w:rsidRPr="001A7742" w14:paraId="5C52C4BF" w14:textId="77777777" w:rsidTr="008B4BF3">
        <w:tc>
          <w:tcPr>
            <w:tcW w:w="1563" w:type="dxa"/>
            <w:tcBorders>
              <w:top w:val="nil"/>
              <w:left w:val="nil"/>
              <w:bottom w:val="nil"/>
              <w:right w:val="nil"/>
            </w:tcBorders>
          </w:tcPr>
          <w:p w14:paraId="17EECD4A" w14:textId="77777777" w:rsidR="008B4BF3" w:rsidRPr="00516E1F" w:rsidRDefault="008B4BF3" w:rsidP="00516E1F">
            <w:pPr>
              <w:pStyle w:val="30pasj-"/>
            </w:pPr>
            <w:r w:rsidRPr="00516E1F">
              <w:rPr>
                <w:rFonts w:hint="eastAsia"/>
              </w:rPr>
              <w:t>図の説明複数行</w:t>
            </w:r>
          </w:p>
        </w:tc>
        <w:tc>
          <w:tcPr>
            <w:tcW w:w="1561" w:type="dxa"/>
            <w:tcBorders>
              <w:top w:val="nil"/>
              <w:left w:val="nil"/>
              <w:bottom w:val="nil"/>
              <w:right w:val="nil"/>
            </w:tcBorders>
          </w:tcPr>
          <w:p w14:paraId="3F465245" w14:textId="77777777" w:rsidR="008B4BF3" w:rsidRPr="00516E1F" w:rsidRDefault="008B4BF3" w:rsidP="00516E1F">
            <w:pPr>
              <w:pStyle w:val="30pasj-"/>
            </w:pPr>
            <w:r w:rsidRPr="00516E1F">
              <w:t>Times</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07CEF85D"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2A1AAC5A" w14:textId="77777777" w:rsidR="008B4BF3" w:rsidRPr="00516E1F" w:rsidRDefault="008B4BF3" w:rsidP="00516E1F">
            <w:pPr>
              <w:pStyle w:val="30pasj-"/>
            </w:pPr>
            <w:r w:rsidRPr="00516E1F">
              <w:t>6 pt / 6 pt</w:t>
            </w:r>
          </w:p>
        </w:tc>
      </w:tr>
      <w:tr w:rsidR="008B4BF3" w:rsidRPr="001A7742" w14:paraId="6F8CACE3" w14:textId="77777777" w:rsidTr="008B4BF3">
        <w:tc>
          <w:tcPr>
            <w:tcW w:w="1563" w:type="dxa"/>
            <w:tcBorders>
              <w:top w:val="nil"/>
              <w:left w:val="nil"/>
              <w:bottom w:val="nil"/>
              <w:right w:val="nil"/>
            </w:tcBorders>
          </w:tcPr>
          <w:p w14:paraId="6E52BB3C" w14:textId="77777777" w:rsidR="008B4BF3" w:rsidRPr="00516E1F" w:rsidRDefault="008B4BF3" w:rsidP="00516E1F">
            <w:pPr>
              <w:pStyle w:val="30pasj-"/>
            </w:pPr>
            <w:r w:rsidRPr="00516E1F">
              <w:rPr>
                <w:rFonts w:hint="eastAsia"/>
              </w:rPr>
              <w:t>表</w:t>
            </w:r>
          </w:p>
        </w:tc>
        <w:tc>
          <w:tcPr>
            <w:tcW w:w="1561" w:type="dxa"/>
            <w:tcBorders>
              <w:top w:val="nil"/>
              <w:left w:val="nil"/>
              <w:bottom w:val="nil"/>
              <w:right w:val="nil"/>
            </w:tcBorders>
          </w:tcPr>
          <w:p w14:paraId="76E5E38E" w14:textId="77777777" w:rsidR="008B4BF3" w:rsidRPr="00516E1F" w:rsidRDefault="008B4BF3" w:rsidP="00516E1F">
            <w:pPr>
              <w:pStyle w:val="30pasj-"/>
            </w:pPr>
            <w:r w:rsidRPr="00516E1F">
              <w:t>Times</w:t>
            </w:r>
            <w:r w:rsidRPr="00516E1F">
              <w:rPr>
                <w:rFonts w:hint="eastAsia"/>
              </w:rPr>
              <w:t xml:space="preserve"> 9</w:t>
            </w:r>
            <w:r w:rsidRPr="00516E1F">
              <w:t> </w:t>
            </w:r>
            <w:r w:rsidRPr="00516E1F">
              <w:rPr>
                <w:rFonts w:hint="eastAsia"/>
              </w:rPr>
              <w:t>pt</w:t>
            </w:r>
          </w:p>
        </w:tc>
        <w:tc>
          <w:tcPr>
            <w:tcW w:w="568" w:type="dxa"/>
            <w:tcBorders>
              <w:top w:val="nil"/>
              <w:left w:val="nil"/>
              <w:bottom w:val="nil"/>
              <w:right w:val="nil"/>
            </w:tcBorders>
          </w:tcPr>
          <w:p w14:paraId="6C57BB0A" w14:textId="77777777" w:rsidR="008B4BF3" w:rsidRPr="00516E1F" w:rsidRDefault="008B4BF3" w:rsidP="00516E1F">
            <w:pPr>
              <w:pStyle w:val="30pasj-"/>
            </w:pPr>
            <w:r w:rsidRPr="00516E1F">
              <w:t>11 pt</w:t>
            </w:r>
          </w:p>
        </w:tc>
        <w:tc>
          <w:tcPr>
            <w:tcW w:w="986" w:type="dxa"/>
            <w:tcBorders>
              <w:top w:val="nil"/>
              <w:left w:val="nil"/>
              <w:bottom w:val="nil"/>
              <w:right w:val="nil"/>
            </w:tcBorders>
          </w:tcPr>
          <w:p w14:paraId="7CAF6398" w14:textId="77777777" w:rsidR="008B4BF3" w:rsidRPr="00516E1F" w:rsidRDefault="008B4BF3" w:rsidP="00516E1F">
            <w:pPr>
              <w:pStyle w:val="30pasj-"/>
            </w:pPr>
            <w:r w:rsidRPr="00516E1F">
              <w:t>3 pt / 3 pt</w:t>
            </w:r>
          </w:p>
        </w:tc>
      </w:tr>
      <w:tr w:rsidR="008B4BF3" w:rsidRPr="001A7742" w14:paraId="37CE06C0" w14:textId="77777777" w:rsidTr="008B4BF3">
        <w:tc>
          <w:tcPr>
            <w:tcW w:w="1563" w:type="dxa"/>
            <w:tcBorders>
              <w:top w:val="nil"/>
              <w:left w:val="nil"/>
              <w:bottom w:val="nil"/>
              <w:right w:val="nil"/>
            </w:tcBorders>
          </w:tcPr>
          <w:p w14:paraId="02D1653F" w14:textId="77777777" w:rsidR="008B4BF3" w:rsidRPr="00516E1F" w:rsidRDefault="008B4BF3" w:rsidP="00516E1F">
            <w:pPr>
              <w:pStyle w:val="30pasj-"/>
            </w:pPr>
            <w:r w:rsidRPr="00516E1F">
              <w:rPr>
                <w:rFonts w:hint="eastAsia"/>
              </w:rPr>
              <w:t>表のタイトル</w:t>
            </w:r>
            <w:r w:rsidRPr="00516E1F">
              <w:rPr>
                <w:rFonts w:hint="eastAsia"/>
              </w:rPr>
              <w:t>1</w:t>
            </w:r>
            <w:r w:rsidRPr="00516E1F">
              <w:rPr>
                <w:rFonts w:hint="eastAsia"/>
              </w:rPr>
              <w:t>行</w:t>
            </w:r>
          </w:p>
        </w:tc>
        <w:tc>
          <w:tcPr>
            <w:tcW w:w="1561" w:type="dxa"/>
            <w:tcBorders>
              <w:top w:val="nil"/>
              <w:left w:val="nil"/>
              <w:bottom w:val="nil"/>
              <w:right w:val="nil"/>
            </w:tcBorders>
          </w:tcPr>
          <w:p w14:paraId="3625E134" w14:textId="77777777" w:rsidR="008B4BF3" w:rsidRPr="00516E1F" w:rsidRDefault="008B4BF3" w:rsidP="00516E1F">
            <w:pPr>
              <w:pStyle w:val="30pasj-"/>
            </w:pPr>
            <w:r w:rsidRPr="00516E1F">
              <w:t>Times</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663D4E06"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58E72D9F" w14:textId="77777777" w:rsidR="008B4BF3" w:rsidRPr="00516E1F" w:rsidRDefault="008B4BF3" w:rsidP="00516E1F">
            <w:pPr>
              <w:pStyle w:val="30pasj-"/>
            </w:pPr>
            <w:r w:rsidRPr="00516E1F">
              <w:t>6 pt / 6 pt</w:t>
            </w:r>
          </w:p>
        </w:tc>
      </w:tr>
      <w:tr w:rsidR="008B4BF3" w:rsidRPr="001A7742" w14:paraId="69B01947" w14:textId="77777777" w:rsidTr="008B4BF3">
        <w:tc>
          <w:tcPr>
            <w:tcW w:w="1563" w:type="dxa"/>
            <w:tcBorders>
              <w:top w:val="nil"/>
              <w:left w:val="nil"/>
              <w:bottom w:val="nil"/>
              <w:right w:val="nil"/>
            </w:tcBorders>
          </w:tcPr>
          <w:p w14:paraId="75E5D35B" w14:textId="77777777" w:rsidR="008B4BF3" w:rsidRPr="00516E1F" w:rsidRDefault="008B4BF3" w:rsidP="00516E1F">
            <w:pPr>
              <w:pStyle w:val="30pasj-"/>
            </w:pPr>
            <w:r w:rsidRPr="00516E1F">
              <w:rPr>
                <w:rFonts w:hint="eastAsia"/>
              </w:rPr>
              <w:t>表のタイトル複数行</w:t>
            </w:r>
          </w:p>
        </w:tc>
        <w:tc>
          <w:tcPr>
            <w:tcW w:w="1561" w:type="dxa"/>
            <w:tcBorders>
              <w:top w:val="nil"/>
              <w:left w:val="nil"/>
              <w:bottom w:val="nil"/>
              <w:right w:val="nil"/>
            </w:tcBorders>
          </w:tcPr>
          <w:p w14:paraId="0CEA4193" w14:textId="77777777" w:rsidR="008B4BF3" w:rsidRPr="00516E1F" w:rsidRDefault="008B4BF3" w:rsidP="00516E1F">
            <w:pPr>
              <w:pStyle w:val="30pasj-"/>
            </w:pPr>
            <w:r w:rsidRPr="00516E1F">
              <w:t>Times</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11E24D17"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31B43709" w14:textId="77777777" w:rsidR="008B4BF3" w:rsidRPr="00516E1F" w:rsidRDefault="008B4BF3" w:rsidP="00516E1F">
            <w:pPr>
              <w:pStyle w:val="30pasj-"/>
            </w:pPr>
            <w:r w:rsidRPr="00516E1F">
              <w:t>6 pt / 6 pt</w:t>
            </w:r>
          </w:p>
        </w:tc>
      </w:tr>
      <w:tr w:rsidR="008B4BF3" w:rsidRPr="001A7742" w14:paraId="6B4E8CEF" w14:textId="77777777" w:rsidTr="008B4BF3">
        <w:tc>
          <w:tcPr>
            <w:tcW w:w="1563" w:type="dxa"/>
            <w:tcBorders>
              <w:top w:val="nil"/>
              <w:left w:val="nil"/>
              <w:bottom w:val="single" w:sz="12" w:space="0" w:color="auto"/>
              <w:right w:val="nil"/>
            </w:tcBorders>
          </w:tcPr>
          <w:p w14:paraId="23C69DCC" w14:textId="77777777" w:rsidR="008B4BF3" w:rsidRPr="00516E1F" w:rsidRDefault="008B4BF3" w:rsidP="00516E1F">
            <w:pPr>
              <w:pStyle w:val="30pasj-"/>
            </w:pPr>
            <w:r w:rsidRPr="00516E1F">
              <w:rPr>
                <w:rFonts w:hint="eastAsia"/>
              </w:rPr>
              <w:t>数式</w:t>
            </w:r>
          </w:p>
        </w:tc>
        <w:tc>
          <w:tcPr>
            <w:tcW w:w="1561" w:type="dxa"/>
            <w:tcBorders>
              <w:top w:val="nil"/>
              <w:left w:val="nil"/>
              <w:bottom w:val="single" w:sz="12" w:space="0" w:color="auto"/>
              <w:right w:val="nil"/>
            </w:tcBorders>
          </w:tcPr>
          <w:p w14:paraId="15A06F42" w14:textId="77777777" w:rsidR="008B4BF3" w:rsidRPr="00516E1F" w:rsidRDefault="008B4BF3" w:rsidP="00516E1F">
            <w:pPr>
              <w:pStyle w:val="30pasj-"/>
            </w:pPr>
            <w:r w:rsidRPr="00516E1F">
              <w:t>Times 10pt</w:t>
            </w:r>
          </w:p>
        </w:tc>
        <w:tc>
          <w:tcPr>
            <w:tcW w:w="568" w:type="dxa"/>
            <w:tcBorders>
              <w:top w:val="nil"/>
              <w:left w:val="nil"/>
              <w:bottom w:val="single" w:sz="12" w:space="0" w:color="auto"/>
              <w:right w:val="nil"/>
            </w:tcBorders>
          </w:tcPr>
          <w:p w14:paraId="46D8E9C7"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single" w:sz="12" w:space="0" w:color="auto"/>
              <w:right w:val="nil"/>
            </w:tcBorders>
          </w:tcPr>
          <w:p w14:paraId="0A8D56FB" w14:textId="77777777" w:rsidR="008B4BF3" w:rsidRPr="00516E1F" w:rsidRDefault="008B4BF3" w:rsidP="00516E1F">
            <w:pPr>
              <w:pStyle w:val="30pasj-"/>
            </w:pPr>
            <w:r w:rsidRPr="00516E1F">
              <w:t>12 pt / 12 pt</w:t>
            </w:r>
          </w:p>
        </w:tc>
      </w:tr>
    </w:tbl>
    <w:p w14:paraId="3F819E0B" w14:textId="77777777" w:rsidR="005F3FE0" w:rsidRPr="001A7742" w:rsidRDefault="005F3FE0" w:rsidP="00C227A2">
      <w:pPr>
        <w:pStyle w:val="07pasj-051"/>
        <w:ind w:left="300" w:hanging="200"/>
      </w:pPr>
      <w:r w:rsidRPr="001A7742">
        <w:rPr>
          <w:rFonts w:hint="eastAsia"/>
        </w:rPr>
        <w:lastRenderedPageBreak/>
        <w:t>代表者の電子メールアドレスを</w:t>
      </w:r>
      <w:r w:rsidRPr="001A7742">
        <w:rPr>
          <w:rFonts w:hint="eastAsia"/>
          <w:lang w:val="en-US"/>
        </w:rPr>
        <w:t>脚注に</w:t>
      </w:r>
      <w:r w:rsidRPr="001A7742">
        <w:rPr>
          <w:rFonts w:hint="eastAsia"/>
        </w:rPr>
        <w:t>記載する場合、例のように上付参照記号</w:t>
      </w:r>
      <w:r w:rsidRPr="001A7742">
        <w:rPr>
          <w:lang w:val="en-US"/>
        </w:rPr>
        <w:t xml:space="preserve"> </w:t>
      </w:r>
      <w:r w:rsidRPr="001A7742">
        <w:t>*</w:t>
      </w:r>
      <w:r w:rsidRPr="001A7742">
        <w:rPr>
          <w:lang w:val="en-US"/>
        </w:rPr>
        <w:t xml:space="preserve">, </w:t>
      </w:r>
      <w:r w:rsidRPr="001A7742">
        <w:t>#</w:t>
      </w:r>
      <w:r w:rsidRPr="001A7742">
        <w:rPr>
          <w:lang w:val="en-US"/>
        </w:rPr>
        <w:t xml:space="preserve">, </w:t>
      </w:r>
      <w:r w:rsidRPr="001A7742">
        <w:t>†</w:t>
      </w:r>
      <w:r w:rsidRPr="001A7742">
        <w:rPr>
          <w:rFonts w:hint="eastAsia"/>
          <w:lang w:val="en-US"/>
        </w:rPr>
        <w:t xml:space="preserve"> </w:t>
      </w:r>
      <w:r w:rsidRPr="001A7742">
        <w:rPr>
          <w:rFonts w:hint="eastAsia"/>
          <w:lang w:val="en-US"/>
        </w:rPr>
        <w:t>等を付けて、</w:t>
      </w:r>
      <w:r w:rsidRPr="001A7742">
        <w:rPr>
          <w:rFonts w:hint="eastAsia"/>
        </w:rPr>
        <w:t>テキストボックス内にアドレスを記入。このテキストボックスはページに固定されているが、編集中に移動したり消えたりするので</w:t>
      </w:r>
      <w:r w:rsidR="00D551A9" w:rsidRPr="001A7742">
        <w:rPr>
          <w:rFonts w:hint="eastAsia"/>
        </w:rPr>
        <w:t>要</w:t>
      </w:r>
      <w:r w:rsidRPr="001A7742">
        <w:rPr>
          <w:rFonts w:hint="eastAsia"/>
        </w:rPr>
        <w:t>注意。アンカーを表示しておくと便利。</w:t>
      </w:r>
      <w:r w:rsidR="007B5DAA" w:rsidRPr="001A7742">
        <w:rPr>
          <w:rFonts w:hint="eastAsia"/>
        </w:rPr>
        <w:t>この</w:t>
      </w:r>
      <w:r w:rsidRPr="001A7742">
        <w:rPr>
          <w:rFonts w:hint="eastAsia"/>
        </w:rPr>
        <w:t>脚注のスタイル</w:t>
      </w:r>
      <w:r w:rsidR="007B5DAA" w:rsidRPr="001A7742">
        <w:rPr>
          <w:rFonts w:hint="eastAsia"/>
        </w:rPr>
        <w:t>は</w:t>
      </w:r>
      <w:r w:rsidRPr="001A7742">
        <w:rPr>
          <w:rFonts w:hint="eastAsia"/>
        </w:rPr>
        <w:t>「著者脚注」</w:t>
      </w:r>
      <w:r w:rsidR="007B5DAA" w:rsidRPr="001A7742">
        <w:rPr>
          <w:rFonts w:hint="eastAsia"/>
        </w:rPr>
        <w:t>を使用</w:t>
      </w:r>
      <w:r w:rsidRPr="001A7742">
        <w:rPr>
          <w:rFonts w:hint="eastAsia"/>
        </w:rPr>
        <w:t>。</w:t>
      </w:r>
    </w:p>
    <w:p w14:paraId="6A98D127" w14:textId="77777777" w:rsidR="008C7829" w:rsidRPr="001A7742" w:rsidRDefault="005F3FE0" w:rsidP="00C227A2">
      <w:pPr>
        <w:pStyle w:val="07pasj-051"/>
        <w:ind w:left="300" w:hanging="200"/>
      </w:pPr>
      <w:r w:rsidRPr="001A7742">
        <w:rPr>
          <w:rFonts w:hint="eastAsia"/>
        </w:rPr>
        <w:t>要旨はイタリック</w:t>
      </w:r>
      <w:r w:rsidR="00DD3382" w:rsidRPr="001A7742">
        <w:rPr>
          <w:rFonts w:hint="eastAsia"/>
        </w:rPr>
        <w:t>1</w:t>
      </w:r>
      <w:r w:rsidR="00DD3382" w:rsidRPr="001A7742">
        <w:t>2</w:t>
      </w:r>
      <w:r w:rsidR="00DD3382" w:rsidRPr="001A7742">
        <w:rPr>
          <w:lang w:val="en-US"/>
        </w:rPr>
        <w:t> </w:t>
      </w:r>
      <w:r w:rsidR="00DD3382" w:rsidRPr="001A7742">
        <w:t>pt</w:t>
      </w:r>
      <w:r w:rsidRPr="001A7742">
        <w:rPr>
          <w:rFonts w:hint="eastAsia"/>
        </w:rPr>
        <w:t>で</w:t>
      </w:r>
      <w:r w:rsidRPr="001A7742">
        <w:rPr>
          <w:rFonts w:hint="eastAsia"/>
        </w:rPr>
        <w:t xml:space="preserve"> </w:t>
      </w:r>
      <w:r w:rsidRPr="001A7742">
        <w:rPr>
          <w:rFonts w:hint="eastAsia"/>
          <w:i/>
          <w:iCs/>
        </w:rPr>
        <w:t>Abstract</w:t>
      </w:r>
      <w:r w:rsidRPr="001A7742">
        <w:rPr>
          <w:rFonts w:hint="eastAsia"/>
        </w:rPr>
        <w:t xml:space="preserve"> </w:t>
      </w:r>
      <w:r w:rsidRPr="001A7742">
        <w:rPr>
          <w:rFonts w:hint="eastAsia"/>
        </w:rPr>
        <w:t>と見出しをつける。スタイルは「</w:t>
      </w:r>
      <w:r w:rsidRPr="001A7742">
        <w:rPr>
          <w:rFonts w:hint="eastAsia"/>
        </w:rPr>
        <w:t>Abstract</w:t>
      </w:r>
      <w:r w:rsidRPr="001A7742">
        <w:rPr>
          <w:rFonts w:hint="eastAsia"/>
        </w:rPr>
        <w:t>見出し」。</w:t>
      </w:r>
      <w:r w:rsidR="007B5DAA" w:rsidRPr="001A7742">
        <w:rPr>
          <w:rFonts w:hint="eastAsia"/>
        </w:rPr>
        <w:t>Abstract</w:t>
      </w:r>
      <w:r w:rsidR="007B5DAA" w:rsidRPr="001A7742">
        <w:rPr>
          <w:rFonts w:hint="eastAsia"/>
        </w:rPr>
        <w:t>文は改行なしの一段落のみで、英語</w:t>
      </w:r>
      <w:r w:rsidR="00DD3382" w:rsidRPr="001A7742">
        <w:rPr>
          <w:rFonts w:hint="eastAsia"/>
        </w:rPr>
        <w:t>1</w:t>
      </w:r>
      <w:r w:rsidR="00DD3382" w:rsidRPr="001A7742">
        <w:t>0</w:t>
      </w:r>
      <w:r w:rsidR="00DD3382" w:rsidRPr="001A7742">
        <w:rPr>
          <w:lang w:val="en-US"/>
        </w:rPr>
        <w:t> </w:t>
      </w:r>
      <w:r w:rsidR="00DD3382" w:rsidRPr="001A7742">
        <w:t>pt</w:t>
      </w:r>
      <w:r w:rsidR="007B5DAA" w:rsidRPr="001A7742">
        <w:rPr>
          <w:rFonts w:hint="eastAsia"/>
        </w:rPr>
        <w:t>で記述。</w:t>
      </w:r>
    </w:p>
    <w:p w14:paraId="039CB81D" w14:textId="77777777" w:rsidR="003A1FB3" w:rsidRPr="001A7742" w:rsidRDefault="003A1FB3" w:rsidP="00FE5E10">
      <w:pPr>
        <w:pStyle w:val="05pasj-"/>
      </w:pPr>
      <w:r w:rsidRPr="001A7742">
        <w:rPr>
          <w:rFonts w:hint="eastAsia"/>
        </w:rPr>
        <w:t>3.4</w:t>
      </w:r>
      <w:r w:rsidRPr="001A7742">
        <w:rPr>
          <w:rFonts w:hint="eastAsia"/>
        </w:rPr>
        <w:tab/>
      </w:r>
      <w:r w:rsidRPr="001A7742">
        <w:rPr>
          <w:rFonts w:hint="eastAsia"/>
        </w:rPr>
        <w:t>本文</w:t>
      </w:r>
    </w:p>
    <w:p w14:paraId="2E4FD613" w14:textId="77777777" w:rsidR="0055594B" w:rsidRPr="001A7742" w:rsidRDefault="003A1FB3" w:rsidP="00C2237D">
      <w:pPr>
        <w:pStyle w:val="00pasj-"/>
        <w:ind w:firstLine="200"/>
      </w:pPr>
      <w:r w:rsidRPr="001A7742">
        <w:rPr>
          <w:rFonts w:hint="eastAsia"/>
        </w:rPr>
        <w:t>本文は</w:t>
      </w:r>
      <w:r w:rsidR="008521F4" w:rsidRPr="001A7742">
        <w:rPr>
          <w:rFonts w:hint="eastAsia"/>
        </w:rPr>
        <w:t>二段組で</w:t>
      </w:r>
      <w:r w:rsidRPr="001A7742">
        <w:rPr>
          <w:rFonts w:hint="eastAsia"/>
        </w:rPr>
        <w:t>記述します。フォントは、</w:t>
      </w:r>
      <w:r w:rsidRPr="001A7742">
        <w:t>10</w:t>
      </w:r>
      <w:r w:rsidR="008521F4" w:rsidRPr="001A7742">
        <w:t> </w:t>
      </w:r>
      <w:r w:rsidRPr="001A7742">
        <w:t>pt</w:t>
      </w:r>
      <w:r w:rsidRPr="001A7742">
        <w:rPr>
          <w:rFonts w:hint="eastAsia"/>
        </w:rPr>
        <w:t>の</w:t>
      </w:r>
      <w:r w:rsidRPr="001A7742">
        <w:t>MS</w:t>
      </w:r>
      <w:r w:rsidR="00E24458" w:rsidRPr="001A7742">
        <w:t>P</w:t>
      </w:r>
      <w:r w:rsidRPr="001A7742">
        <w:rPr>
          <w:rFonts w:hint="eastAsia"/>
        </w:rPr>
        <w:t>明朝を使用し</w:t>
      </w:r>
      <w:r w:rsidR="00924622" w:rsidRPr="001A7742">
        <w:rPr>
          <w:rFonts w:hint="eastAsia"/>
        </w:rPr>
        <w:t>、</w:t>
      </w:r>
      <w:r w:rsidRPr="001A7742">
        <w:rPr>
          <w:rFonts w:hint="eastAsia"/>
        </w:rPr>
        <w:t>必要に応じて</w:t>
      </w:r>
      <w:r w:rsidR="003B6B84" w:rsidRPr="001A7742">
        <w:rPr>
          <w:rFonts w:hint="eastAsia"/>
        </w:rPr>
        <w:t>MS</w:t>
      </w:r>
      <w:r w:rsidR="007756DE" w:rsidRPr="001A7742">
        <w:t>P</w:t>
      </w:r>
      <w:r w:rsidRPr="001A7742">
        <w:rPr>
          <w:rFonts w:hint="eastAsia"/>
        </w:rPr>
        <w:t>ゴシックを適宜使用してください。ただし英数字は</w:t>
      </w:r>
      <w:r w:rsidRPr="001A7742">
        <w:rPr>
          <w:rFonts w:hint="eastAsia"/>
        </w:rPr>
        <w:t>Times</w:t>
      </w:r>
      <w:r w:rsidRPr="001A7742">
        <w:rPr>
          <w:rFonts w:hint="eastAsia"/>
        </w:rPr>
        <w:t>または</w:t>
      </w:r>
      <w:r w:rsidRPr="001A7742">
        <w:rPr>
          <w:rFonts w:hint="eastAsia"/>
        </w:rPr>
        <w:t>Times New Roman</w:t>
      </w:r>
      <w:r w:rsidR="00DB21DA" w:rsidRPr="001A7742">
        <w:rPr>
          <w:rFonts w:hint="eastAsia"/>
        </w:rPr>
        <w:t>（以下合わせて</w:t>
      </w:r>
      <w:r w:rsidR="00DB21DA" w:rsidRPr="001A7742">
        <w:rPr>
          <w:rFonts w:hint="eastAsia"/>
        </w:rPr>
        <w:t>Times</w:t>
      </w:r>
      <w:r w:rsidR="00DB21DA" w:rsidRPr="001A7742">
        <w:rPr>
          <w:rFonts w:hint="eastAsia"/>
        </w:rPr>
        <w:t>系）</w:t>
      </w:r>
      <w:r w:rsidRPr="001A7742">
        <w:rPr>
          <w:rFonts w:hint="eastAsia"/>
        </w:rPr>
        <w:t>を</w:t>
      </w:r>
      <w:r w:rsidR="00B358F9" w:rsidRPr="001A7742">
        <w:rPr>
          <w:rFonts w:hint="eastAsia"/>
        </w:rPr>
        <w:t>使用してください。</w:t>
      </w:r>
    </w:p>
    <w:p w14:paraId="47D470D1" w14:textId="77777777" w:rsidR="00571026" w:rsidRPr="001A7742" w:rsidRDefault="00DB21DA" w:rsidP="00C2237D">
      <w:pPr>
        <w:pStyle w:val="00pasj-"/>
        <w:ind w:firstLine="200"/>
      </w:pPr>
      <w:r w:rsidRPr="001A7742">
        <w:rPr>
          <w:rFonts w:hint="eastAsia"/>
        </w:rPr>
        <w:t>なお</w:t>
      </w:r>
      <w:r w:rsidRPr="001A7742">
        <w:rPr>
          <w:rFonts w:hint="eastAsia"/>
        </w:rPr>
        <w:t>PDF</w:t>
      </w:r>
      <w:r w:rsidRPr="001A7742">
        <w:rPr>
          <w:rFonts w:hint="eastAsia"/>
        </w:rPr>
        <w:t>ファイルへのフォント埋め込みを完全にするには、</w:t>
      </w:r>
      <w:r w:rsidRPr="001A7742">
        <w:t>Times New Roman</w:t>
      </w:r>
      <w:r w:rsidRPr="001A7742">
        <w:rPr>
          <w:rFonts w:hint="eastAsia"/>
        </w:rPr>
        <w:t>よりも</w:t>
      </w:r>
      <w:r w:rsidRPr="001A7742">
        <w:rPr>
          <w:rFonts w:hint="eastAsia"/>
        </w:rPr>
        <w:t>Times</w:t>
      </w:r>
      <w:r w:rsidR="00A039AA" w:rsidRPr="001A7742">
        <w:rPr>
          <w:rFonts w:hint="eastAsia"/>
        </w:rPr>
        <w:t>（</w:t>
      </w:r>
      <w:r w:rsidR="00A039AA" w:rsidRPr="001A7742">
        <w:rPr>
          <w:rFonts w:hint="eastAsia"/>
        </w:rPr>
        <w:t>Windows</w:t>
      </w:r>
      <w:r w:rsidR="00A039AA" w:rsidRPr="001A7742">
        <w:rPr>
          <w:rFonts w:hint="eastAsia"/>
        </w:rPr>
        <w:t>では</w:t>
      </w:r>
      <w:r w:rsidR="00FC4CA6" w:rsidRPr="001A7742">
        <w:rPr>
          <w:rFonts w:hint="eastAsia"/>
        </w:rPr>
        <w:t>当該サイトから</w:t>
      </w:r>
      <w:r w:rsidR="00A039AA" w:rsidRPr="001A7742">
        <w:rPr>
          <w:rFonts w:hint="eastAsia"/>
        </w:rPr>
        <w:t>ダウンロードが必要）</w:t>
      </w:r>
      <w:r w:rsidRPr="001A7742">
        <w:rPr>
          <w:rFonts w:hint="eastAsia"/>
        </w:rPr>
        <w:t>の使用を推奨します。</w:t>
      </w:r>
    </w:p>
    <w:p w14:paraId="3BF8DA91" w14:textId="77777777" w:rsidR="00DB21DA" w:rsidRPr="001A7742" w:rsidRDefault="00571026" w:rsidP="00C2237D">
      <w:pPr>
        <w:pStyle w:val="00pasj-"/>
        <w:ind w:firstLine="200"/>
      </w:pPr>
      <w:r w:rsidRPr="001A7742">
        <w:rPr>
          <w:rFonts w:hint="eastAsia"/>
        </w:rPr>
        <w:t>また、</w:t>
      </w:r>
      <w:r w:rsidR="00241991" w:rsidRPr="001A7742">
        <w:rPr>
          <w:rFonts w:hint="eastAsia"/>
        </w:rPr>
        <w:t>書式</w:t>
      </w:r>
      <w:r w:rsidRPr="001A7742">
        <w:rPr>
          <w:rFonts w:hint="eastAsia"/>
        </w:rPr>
        <w:t>の</w:t>
      </w:r>
      <w:r w:rsidR="00241991" w:rsidRPr="001A7742">
        <w:rPr>
          <w:rFonts w:hint="eastAsia"/>
        </w:rPr>
        <w:t>間違い</w:t>
      </w:r>
      <w:r w:rsidRPr="001A7742">
        <w:rPr>
          <w:rFonts w:hint="eastAsia"/>
        </w:rPr>
        <w:t>を</w:t>
      </w:r>
      <w:r w:rsidR="00241991" w:rsidRPr="001A7742">
        <w:rPr>
          <w:rFonts w:hint="eastAsia"/>
        </w:rPr>
        <w:t>確認し</w:t>
      </w:r>
      <w:r w:rsidRPr="001A7742">
        <w:rPr>
          <w:rFonts w:hint="eastAsia"/>
        </w:rPr>
        <w:t>易</w:t>
      </w:r>
      <w:r w:rsidR="00241991" w:rsidRPr="001A7742">
        <w:rPr>
          <w:rFonts w:hint="eastAsia"/>
        </w:rPr>
        <w:t>い</w:t>
      </w:r>
      <w:r w:rsidRPr="001A7742">
        <w:rPr>
          <w:rFonts w:hint="eastAsia"/>
        </w:rPr>
        <w:t>よう、編集記号の表示を常時</w:t>
      </w:r>
      <w:r w:rsidRPr="001A7742">
        <w:rPr>
          <w:rFonts w:hint="eastAsia"/>
        </w:rPr>
        <w:t>ON</w:t>
      </w:r>
      <w:r w:rsidRPr="001A7742">
        <w:rPr>
          <w:rFonts w:hint="eastAsia"/>
        </w:rPr>
        <w:t>にしておくことを推奨します。</w:t>
      </w:r>
    </w:p>
    <w:p w14:paraId="54E5C1F1" w14:textId="77777777" w:rsidR="00ED1365" w:rsidRPr="001A7742" w:rsidRDefault="00200E70" w:rsidP="00C2237D">
      <w:pPr>
        <w:pStyle w:val="00pasj-"/>
        <w:ind w:firstLine="200"/>
      </w:pPr>
      <w:r w:rsidRPr="001A7742">
        <w:rPr>
          <w:rFonts w:hint="eastAsia"/>
        </w:rPr>
        <w:t>ギリシャ文字や数学記号</w:t>
      </w:r>
      <w:r w:rsidR="00DB21DA" w:rsidRPr="001A7742">
        <w:rPr>
          <w:rFonts w:hint="eastAsia"/>
        </w:rPr>
        <w:t>などの特殊文字</w:t>
      </w:r>
      <w:r w:rsidRPr="001A7742">
        <w:rPr>
          <w:rFonts w:hint="eastAsia"/>
        </w:rPr>
        <w:t>は、</w:t>
      </w:r>
      <w:r w:rsidRPr="001A7742">
        <w:rPr>
          <w:rFonts w:hint="eastAsia"/>
        </w:rPr>
        <w:t>PC</w:t>
      </w:r>
      <w:r w:rsidRPr="001A7742">
        <w:rPr>
          <w:rFonts w:hint="eastAsia"/>
        </w:rPr>
        <w:t>環境</w:t>
      </w:r>
      <w:r w:rsidR="00F208FF" w:rsidRPr="001A7742">
        <w:rPr>
          <w:rFonts w:hint="eastAsia"/>
        </w:rPr>
        <w:t>への依存性があります</w:t>
      </w:r>
      <w:r w:rsidRPr="001A7742">
        <w:rPr>
          <w:rFonts w:hint="eastAsia"/>
        </w:rPr>
        <w:t>。</w:t>
      </w:r>
      <w:r w:rsidR="00DB21DA" w:rsidRPr="001A7742">
        <w:rPr>
          <w:rFonts w:hint="eastAsia"/>
        </w:rPr>
        <w:t>文字化けを避けるため、</w:t>
      </w:r>
      <w:r w:rsidRPr="001A7742">
        <w:rPr>
          <w:rFonts w:hint="eastAsia"/>
        </w:rPr>
        <w:t>Times</w:t>
      </w:r>
      <w:r w:rsidR="00DB21DA" w:rsidRPr="001A7742">
        <w:rPr>
          <w:rFonts w:hint="eastAsia"/>
        </w:rPr>
        <w:t>系</w:t>
      </w:r>
      <w:r w:rsidRPr="001A7742">
        <w:rPr>
          <w:rFonts w:hint="eastAsia"/>
        </w:rPr>
        <w:t>フォント中の該当する文字（</w:t>
      </w:r>
      <w:r w:rsidRPr="001A7742">
        <w:rPr>
          <w:rFonts w:hint="eastAsia"/>
        </w:rPr>
        <w:t>Unicode</w:t>
      </w:r>
      <w:r w:rsidRPr="001A7742">
        <w:rPr>
          <w:rFonts w:hint="eastAsia"/>
        </w:rPr>
        <w:t>で定義されている）を入力してください。</w:t>
      </w:r>
      <w:r w:rsidRPr="001A7742">
        <w:rPr>
          <w:rFonts w:hint="eastAsia"/>
        </w:rPr>
        <w:t>Windows</w:t>
      </w:r>
      <w:r w:rsidRPr="001A7742">
        <w:rPr>
          <w:rFonts w:hint="eastAsia"/>
        </w:rPr>
        <w:t>の場合</w:t>
      </w:r>
      <w:r w:rsidR="00A61ACA" w:rsidRPr="001A7742">
        <w:rPr>
          <w:rFonts w:hint="eastAsia"/>
        </w:rPr>
        <w:t>に</w:t>
      </w:r>
      <w:r w:rsidRPr="001A7742">
        <w:rPr>
          <w:rFonts w:hint="eastAsia"/>
        </w:rPr>
        <w:t>は</w:t>
      </w:r>
      <w:r w:rsidR="0056403A" w:rsidRPr="001A7742">
        <w:rPr>
          <w:rFonts w:hint="eastAsia"/>
        </w:rPr>
        <w:t>「記号と特殊文字」で文字を探すか</w:t>
      </w:r>
      <w:r w:rsidRPr="001A7742">
        <w:rPr>
          <w:rFonts w:hint="eastAsia"/>
        </w:rPr>
        <w:t>「文字コード」</w:t>
      </w:r>
      <w:r w:rsidR="0056403A" w:rsidRPr="001A7742">
        <w:rPr>
          <w:rFonts w:hint="eastAsia"/>
        </w:rPr>
        <w:t>を入力</w:t>
      </w:r>
      <w:r w:rsidRPr="001A7742">
        <w:rPr>
          <w:rFonts w:hint="eastAsia"/>
        </w:rPr>
        <w:t>、</w:t>
      </w:r>
      <w:r w:rsidR="00A61ACA" w:rsidRPr="001A7742">
        <w:rPr>
          <w:rFonts w:hint="eastAsia"/>
        </w:rPr>
        <w:t>また</w:t>
      </w:r>
      <w:r w:rsidRPr="001A7742">
        <w:rPr>
          <w:rFonts w:hint="eastAsia"/>
        </w:rPr>
        <w:t>Mac</w:t>
      </w:r>
      <w:r w:rsidR="00501D81" w:rsidRPr="00835249">
        <w:rPr>
          <w:color w:val="000000" w:themeColor="text1"/>
        </w:rPr>
        <w:t>OS</w:t>
      </w:r>
      <w:r w:rsidRPr="001A7742">
        <w:rPr>
          <w:rFonts w:hint="eastAsia"/>
        </w:rPr>
        <w:t>の場合</w:t>
      </w:r>
      <w:r w:rsidR="00A61ACA" w:rsidRPr="001A7742">
        <w:rPr>
          <w:rFonts w:hint="eastAsia"/>
        </w:rPr>
        <w:t>に</w:t>
      </w:r>
      <w:r w:rsidRPr="001A7742">
        <w:rPr>
          <w:rFonts w:hint="eastAsia"/>
        </w:rPr>
        <w:t>は「文字ビューワ」で文字を探して入力できます。</w:t>
      </w:r>
    </w:p>
    <w:p w14:paraId="0D4E2F84" w14:textId="77777777" w:rsidR="003A1FB3" w:rsidRPr="001A7742" w:rsidRDefault="00453D81" w:rsidP="00C2237D">
      <w:pPr>
        <w:pStyle w:val="00pasj-"/>
        <w:ind w:firstLine="200"/>
      </w:pPr>
      <w:r w:rsidRPr="001A7742">
        <w:rPr>
          <w:rFonts w:hint="eastAsia"/>
        </w:rPr>
        <w:t>数値と単位記号の間には</w:t>
      </w:r>
      <w:r w:rsidRPr="001A7742">
        <w:rPr>
          <w:rFonts w:hint="eastAsia"/>
        </w:rPr>
        <w:t>non-breaking space</w:t>
      </w:r>
      <w:r w:rsidRPr="001A7742">
        <w:rPr>
          <w:rFonts w:hint="eastAsia"/>
        </w:rPr>
        <w:t>（</w:t>
      </w:r>
      <w:r w:rsidRPr="001A7742">
        <w:rPr>
          <w:rFonts w:hint="eastAsia"/>
        </w:rPr>
        <w:t>Windows W</w:t>
      </w:r>
      <w:r w:rsidR="00FE58E2" w:rsidRPr="001A7742">
        <w:rPr>
          <w:rFonts w:hint="eastAsia"/>
        </w:rPr>
        <w:t>ord</w:t>
      </w:r>
      <w:r w:rsidRPr="001A7742">
        <w:rPr>
          <w:rFonts w:hint="eastAsia"/>
        </w:rPr>
        <w:t>では半角</w:t>
      </w:r>
      <w:r w:rsidRPr="001A7742">
        <w:rPr>
          <w:rFonts w:hint="eastAsia"/>
        </w:rPr>
        <w:t>CTRL+</w:t>
      </w:r>
      <w:r w:rsidRPr="001A7742">
        <w:t>SHIFT+Space</w:t>
      </w:r>
      <w:r w:rsidR="00363EBE" w:rsidRPr="001A7742">
        <w:rPr>
          <w:rFonts w:hint="eastAsia"/>
        </w:rPr>
        <w:t>、</w:t>
      </w:r>
      <w:r w:rsidR="00363EBE" w:rsidRPr="001A7742">
        <w:rPr>
          <w:rFonts w:hint="eastAsia"/>
        </w:rPr>
        <w:t>Mac</w:t>
      </w:r>
      <w:r w:rsidR="00501D81" w:rsidRPr="00835249">
        <w:rPr>
          <w:color w:val="000000" w:themeColor="text1"/>
        </w:rPr>
        <w:t>OS</w:t>
      </w:r>
      <w:r w:rsidR="00501D81" w:rsidRPr="00835249">
        <w:rPr>
          <w:rFonts w:hint="eastAsia"/>
          <w:color w:val="000000" w:themeColor="text1"/>
        </w:rPr>
        <w:t>の</w:t>
      </w:r>
      <w:r w:rsidR="00363EBE" w:rsidRPr="001A7742">
        <w:rPr>
          <w:rFonts w:hint="eastAsia"/>
        </w:rPr>
        <w:t xml:space="preserve"> Word</w:t>
      </w:r>
      <w:r w:rsidR="00363EBE" w:rsidRPr="001A7742">
        <w:rPr>
          <w:rFonts w:hint="eastAsia"/>
        </w:rPr>
        <w:t>では半角</w:t>
      </w:r>
      <w:r w:rsidR="00363EBE" w:rsidRPr="001A7742">
        <w:rPr>
          <w:rFonts w:hint="eastAsia"/>
        </w:rPr>
        <w:t>O</w:t>
      </w:r>
      <w:r w:rsidR="00363EBE" w:rsidRPr="001A7742">
        <w:t>ption+Space</w:t>
      </w:r>
      <w:r w:rsidRPr="001A7742">
        <w:rPr>
          <w:rFonts w:hint="eastAsia"/>
        </w:rPr>
        <w:t>）を挿入してください。</w:t>
      </w:r>
    </w:p>
    <w:p w14:paraId="0B81A330" w14:textId="77777777" w:rsidR="00453D81" w:rsidRPr="001A7742" w:rsidRDefault="0029755F" w:rsidP="00C2237D">
      <w:pPr>
        <w:pStyle w:val="00pasj-"/>
        <w:ind w:firstLine="200"/>
      </w:pPr>
      <w:r w:rsidRPr="001A7742">
        <w:rPr>
          <w:rFonts w:hint="eastAsia"/>
        </w:rPr>
        <w:t>また、このテンプレートでは日本語</w:t>
      </w:r>
      <w:r w:rsidR="00DB21DA" w:rsidRPr="001A7742">
        <w:rPr>
          <w:rFonts w:hint="eastAsia"/>
        </w:rPr>
        <w:t>文字</w:t>
      </w:r>
      <w:r w:rsidRPr="001A7742">
        <w:rPr>
          <w:rFonts w:hint="eastAsia"/>
        </w:rPr>
        <w:t>と英</w:t>
      </w:r>
      <w:r w:rsidR="00DB21DA" w:rsidRPr="001A7742">
        <w:rPr>
          <w:rFonts w:hint="eastAsia"/>
        </w:rPr>
        <w:t>文</w:t>
      </w:r>
      <w:r w:rsidRPr="001A7742">
        <w:rPr>
          <w:rFonts w:hint="eastAsia"/>
        </w:rPr>
        <w:t>字の間隔を自動調整しています。</w:t>
      </w:r>
    </w:p>
    <w:p w14:paraId="075E1FD0" w14:textId="77777777" w:rsidR="00581692" w:rsidRPr="001A7742" w:rsidRDefault="0029755F" w:rsidP="00FE5E10">
      <w:pPr>
        <w:pStyle w:val="05pasj-"/>
      </w:pPr>
      <w:r w:rsidRPr="001A7742">
        <w:rPr>
          <w:rFonts w:hint="eastAsia"/>
        </w:rPr>
        <w:t>3.5</w:t>
      </w:r>
      <w:r w:rsidRPr="001A7742">
        <w:rPr>
          <w:rFonts w:hint="eastAsia"/>
        </w:rPr>
        <w:tab/>
      </w:r>
      <w:r w:rsidRPr="001A7742">
        <w:rPr>
          <w:rFonts w:hint="eastAsia"/>
        </w:rPr>
        <w:t>章・節</w:t>
      </w:r>
      <w:r w:rsidR="0004629D" w:rsidRPr="001A7742">
        <w:rPr>
          <w:rFonts w:hint="eastAsia"/>
        </w:rPr>
        <w:t>・項</w:t>
      </w:r>
      <w:r w:rsidRPr="001A7742">
        <w:rPr>
          <w:rFonts w:hint="eastAsia"/>
        </w:rPr>
        <w:t>の見出し</w:t>
      </w:r>
    </w:p>
    <w:p w14:paraId="40F72AF4" w14:textId="77777777" w:rsidR="00862382" w:rsidRPr="001A7742" w:rsidRDefault="00C42370" w:rsidP="00F17549">
      <w:pPr>
        <w:pStyle w:val="06pasj-"/>
      </w:pPr>
      <w:r w:rsidRPr="001A7742">
        <w:rPr>
          <w:rFonts w:hint="eastAsia"/>
        </w:rPr>
        <w:t>3.5.1</w:t>
      </w:r>
      <w:r w:rsidR="003479AE" w:rsidRPr="001A7742">
        <w:tab/>
      </w:r>
      <w:r w:rsidRPr="001A7742">
        <w:rPr>
          <w:rFonts w:hint="eastAsia"/>
        </w:rPr>
        <w:t>連番</w:t>
      </w:r>
      <w:r w:rsidR="00DC127A" w:rsidRPr="001A7742">
        <w:rPr>
          <w:rFonts w:hint="eastAsia"/>
        </w:rPr>
        <w:t>とフォント</w:t>
      </w:r>
    </w:p>
    <w:p w14:paraId="6537BBEA" w14:textId="77777777" w:rsidR="00DC127A" w:rsidRPr="001A7742" w:rsidRDefault="007921A6" w:rsidP="00C2237D">
      <w:pPr>
        <w:pStyle w:val="00pasj-"/>
        <w:ind w:firstLine="200"/>
      </w:pPr>
      <w:r w:rsidRPr="001A7742">
        <w:rPr>
          <w:rFonts w:hint="eastAsia"/>
        </w:rPr>
        <w:t>各</w:t>
      </w:r>
      <w:r w:rsidR="0029755F" w:rsidRPr="001A7742">
        <w:rPr>
          <w:rFonts w:hint="eastAsia"/>
        </w:rPr>
        <w:t>章</w:t>
      </w:r>
      <w:r w:rsidR="00A66C4A" w:rsidRPr="001A7742">
        <w:rPr>
          <w:rFonts w:hint="eastAsia"/>
        </w:rPr>
        <w:t>の見出しの前に</w:t>
      </w:r>
      <w:r w:rsidRPr="001A7742">
        <w:rPr>
          <w:rFonts w:hint="eastAsia"/>
        </w:rPr>
        <w:t>番号を連番で</w:t>
      </w:r>
      <w:r w:rsidR="00DC127A" w:rsidRPr="001A7742">
        <w:rPr>
          <w:rFonts w:hint="eastAsia"/>
        </w:rPr>
        <w:t>振ってください。また、</w:t>
      </w:r>
      <w:r w:rsidRPr="001A7742">
        <w:rPr>
          <w:rFonts w:hint="eastAsia"/>
        </w:rPr>
        <w:t>章を</w:t>
      </w:r>
      <w:r w:rsidR="0029755F" w:rsidRPr="001A7742">
        <w:rPr>
          <w:rFonts w:hint="eastAsia"/>
        </w:rPr>
        <w:t>節</w:t>
      </w:r>
      <w:r w:rsidR="00C50EC3" w:rsidRPr="001A7742">
        <w:rPr>
          <w:rFonts w:hint="eastAsia"/>
        </w:rPr>
        <w:t>に分け</w:t>
      </w:r>
      <w:r w:rsidR="00DC127A" w:rsidRPr="001A7742">
        <w:rPr>
          <w:rFonts w:hint="eastAsia"/>
        </w:rPr>
        <w:t>る</w:t>
      </w:r>
      <w:r w:rsidRPr="001A7742">
        <w:rPr>
          <w:rFonts w:hint="eastAsia"/>
        </w:rPr>
        <w:t>場合</w:t>
      </w:r>
      <w:r w:rsidR="00D845E4" w:rsidRPr="001A7742">
        <w:rPr>
          <w:rFonts w:hint="eastAsia"/>
        </w:rPr>
        <w:t>や</w:t>
      </w:r>
      <w:r w:rsidR="0004629D" w:rsidRPr="001A7742">
        <w:rPr>
          <w:rFonts w:hint="eastAsia"/>
        </w:rPr>
        <w:t>、</w:t>
      </w:r>
      <w:r w:rsidRPr="001A7742">
        <w:rPr>
          <w:rFonts w:hint="eastAsia"/>
        </w:rPr>
        <w:t>節を</w:t>
      </w:r>
      <w:r w:rsidR="0004629D" w:rsidRPr="001A7742">
        <w:rPr>
          <w:rFonts w:hint="eastAsia"/>
        </w:rPr>
        <w:t>項</w:t>
      </w:r>
      <w:r w:rsidR="00C50EC3" w:rsidRPr="001A7742">
        <w:rPr>
          <w:rFonts w:hint="eastAsia"/>
        </w:rPr>
        <w:t>に分ける</w:t>
      </w:r>
      <w:r w:rsidRPr="001A7742">
        <w:rPr>
          <w:rFonts w:hint="eastAsia"/>
        </w:rPr>
        <w:t>場合に</w:t>
      </w:r>
      <w:r w:rsidR="00A66C4A" w:rsidRPr="001A7742">
        <w:rPr>
          <w:rFonts w:hint="eastAsia"/>
        </w:rPr>
        <w:t>も</w:t>
      </w:r>
      <w:r w:rsidRPr="001A7742">
        <w:rPr>
          <w:rFonts w:hint="eastAsia"/>
        </w:rPr>
        <w:t>、</w:t>
      </w:r>
      <w:r w:rsidR="0029755F" w:rsidRPr="001A7742">
        <w:rPr>
          <w:rFonts w:hint="eastAsia"/>
        </w:rPr>
        <w:t>必ず</w:t>
      </w:r>
      <w:r w:rsidR="0004629D" w:rsidRPr="001A7742">
        <w:rPr>
          <w:rFonts w:hint="eastAsia"/>
        </w:rPr>
        <w:t>連番で</w:t>
      </w:r>
      <w:r w:rsidR="00A66C4A" w:rsidRPr="001A7742">
        <w:rPr>
          <w:rFonts w:hint="eastAsia"/>
        </w:rPr>
        <w:t>各</w:t>
      </w:r>
      <w:r w:rsidR="00DC127A" w:rsidRPr="001A7742">
        <w:rPr>
          <w:rFonts w:hint="eastAsia"/>
        </w:rPr>
        <w:t>見出しの前に</w:t>
      </w:r>
      <w:r w:rsidR="0029755F" w:rsidRPr="001A7742">
        <w:rPr>
          <w:rFonts w:hint="eastAsia"/>
        </w:rPr>
        <w:t>番号を</w:t>
      </w:r>
      <w:r w:rsidR="0004629D" w:rsidRPr="001A7742">
        <w:rPr>
          <w:rFonts w:hint="eastAsia"/>
        </w:rPr>
        <w:t>振って</w:t>
      </w:r>
      <w:r w:rsidR="0029755F" w:rsidRPr="001A7742">
        <w:rPr>
          <w:rFonts w:hint="eastAsia"/>
        </w:rPr>
        <w:t>ください。</w:t>
      </w:r>
    </w:p>
    <w:p w14:paraId="2630E1B7" w14:textId="77777777" w:rsidR="00DC127A" w:rsidRPr="001A7742" w:rsidRDefault="00AD1E3B" w:rsidP="00C2237D">
      <w:pPr>
        <w:pStyle w:val="00pasj-"/>
        <w:ind w:firstLine="200"/>
      </w:pPr>
      <w:r w:rsidRPr="001A7742">
        <w:rPr>
          <w:rFonts w:hint="eastAsia"/>
        </w:rPr>
        <w:t>章</w:t>
      </w:r>
      <w:r w:rsidR="0004629D" w:rsidRPr="001A7742">
        <w:rPr>
          <w:rFonts w:hint="eastAsia"/>
        </w:rPr>
        <w:t>の</w:t>
      </w:r>
      <w:r w:rsidR="0029755F" w:rsidRPr="001A7742">
        <w:rPr>
          <w:rFonts w:hint="eastAsia"/>
        </w:rPr>
        <w:t>見出し</w:t>
      </w:r>
      <w:r w:rsidR="0004629D" w:rsidRPr="001A7742">
        <w:rPr>
          <w:rFonts w:hint="eastAsia"/>
        </w:rPr>
        <w:t>に</w:t>
      </w:r>
      <w:r w:rsidR="0029755F" w:rsidRPr="001A7742">
        <w:rPr>
          <w:rFonts w:hint="eastAsia"/>
        </w:rPr>
        <w:t>は</w:t>
      </w:r>
      <w:r w:rsidR="0029755F" w:rsidRPr="001A7742">
        <w:rPr>
          <w:rFonts w:hint="eastAsia"/>
        </w:rPr>
        <w:t>MS</w:t>
      </w:r>
      <w:r w:rsidR="0029755F" w:rsidRPr="001A7742">
        <w:t>P</w:t>
      </w:r>
      <w:r w:rsidR="0029755F" w:rsidRPr="001A7742">
        <w:rPr>
          <w:rFonts w:hint="eastAsia"/>
        </w:rPr>
        <w:t>ゴシック</w:t>
      </w:r>
      <w:r w:rsidRPr="001A7742">
        <w:rPr>
          <w:rFonts w:hint="eastAsia"/>
        </w:rPr>
        <w:t>（英数字</w:t>
      </w:r>
      <w:r w:rsidR="00FD1921" w:rsidRPr="001A7742">
        <w:rPr>
          <w:rFonts w:hint="eastAsia"/>
        </w:rPr>
        <w:t>も</w:t>
      </w:r>
      <w:r w:rsidRPr="001A7742">
        <w:rPr>
          <w:rFonts w:hint="eastAsia"/>
        </w:rPr>
        <w:t>）</w:t>
      </w:r>
      <w:r w:rsidR="0029755F" w:rsidRPr="001A7742">
        <w:t>1</w:t>
      </w:r>
      <w:r w:rsidR="0029755F" w:rsidRPr="001A7742">
        <w:rPr>
          <w:rFonts w:hint="eastAsia"/>
        </w:rPr>
        <w:t>2</w:t>
      </w:r>
      <w:r w:rsidR="008521F4" w:rsidRPr="001A7742">
        <w:t> </w:t>
      </w:r>
      <w:r w:rsidR="0029755F" w:rsidRPr="001A7742">
        <w:t>pt</w:t>
      </w:r>
      <w:r w:rsidR="0029755F" w:rsidRPr="001A7742">
        <w:rPr>
          <w:rFonts w:hint="eastAsia"/>
        </w:rPr>
        <w:t>を、</w:t>
      </w:r>
      <w:r w:rsidRPr="001A7742">
        <w:rPr>
          <w:rFonts w:hint="eastAsia"/>
        </w:rPr>
        <w:t>節</w:t>
      </w:r>
      <w:r w:rsidR="0004629D" w:rsidRPr="001A7742">
        <w:rPr>
          <w:rFonts w:hint="eastAsia"/>
        </w:rPr>
        <w:t>と項の</w:t>
      </w:r>
      <w:r w:rsidR="0029755F" w:rsidRPr="001A7742">
        <w:rPr>
          <w:rFonts w:hint="eastAsia"/>
        </w:rPr>
        <w:t>見出し</w:t>
      </w:r>
      <w:r w:rsidR="0004629D" w:rsidRPr="001A7742">
        <w:rPr>
          <w:rFonts w:hint="eastAsia"/>
        </w:rPr>
        <w:t>に</w:t>
      </w:r>
      <w:r w:rsidR="0029755F" w:rsidRPr="001A7742">
        <w:rPr>
          <w:rFonts w:hint="eastAsia"/>
        </w:rPr>
        <w:t>は</w:t>
      </w:r>
      <w:r w:rsidR="0029755F" w:rsidRPr="001A7742">
        <w:rPr>
          <w:rFonts w:hint="eastAsia"/>
        </w:rPr>
        <w:t>MS</w:t>
      </w:r>
      <w:r w:rsidR="0029755F" w:rsidRPr="001A7742">
        <w:t>P</w:t>
      </w:r>
      <w:r w:rsidR="0029755F" w:rsidRPr="001A7742">
        <w:rPr>
          <w:rFonts w:hint="eastAsia"/>
        </w:rPr>
        <w:t>明朝</w:t>
      </w:r>
      <w:r w:rsidRPr="001A7742">
        <w:rPr>
          <w:rFonts w:hint="eastAsia"/>
        </w:rPr>
        <w:t>（英数字は</w:t>
      </w:r>
      <w:r w:rsidRPr="001A7742">
        <w:rPr>
          <w:rFonts w:hint="eastAsia"/>
        </w:rPr>
        <w:t>Times</w:t>
      </w:r>
      <w:r w:rsidRPr="001A7742">
        <w:rPr>
          <w:rFonts w:hint="eastAsia"/>
        </w:rPr>
        <w:t>系）</w:t>
      </w:r>
      <w:r w:rsidR="0029755F" w:rsidRPr="001A7742">
        <w:t>1</w:t>
      </w:r>
      <w:r w:rsidR="0029755F" w:rsidRPr="001A7742">
        <w:rPr>
          <w:rFonts w:hint="eastAsia"/>
        </w:rPr>
        <w:t>0</w:t>
      </w:r>
      <w:r w:rsidR="008521F4" w:rsidRPr="001A7742">
        <w:t> </w:t>
      </w:r>
      <w:r w:rsidR="0029755F" w:rsidRPr="001A7742">
        <w:t>pt</w:t>
      </w:r>
      <w:r w:rsidR="0029755F" w:rsidRPr="001A7742">
        <w:rPr>
          <w:rFonts w:hint="eastAsia"/>
        </w:rPr>
        <w:t>をお使いください。</w:t>
      </w:r>
    </w:p>
    <w:p w14:paraId="3C4FFDED" w14:textId="77777777" w:rsidR="0004629D" w:rsidRPr="001A7742" w:rsidRDefault="00F161F3" w:rsidP="00C2237D">
      <w:pPr>
        <w:pStyle w:val="00pasj-"/>
        <w:ind w:firstLine="200"/>
      </w:pPr>
      <w:r>
        <w:rPr>
          <w:rFonts w:hint="eastAsia"/>
        </w:rPr>
        <w:t>なお</w:t>
      </w:r>
      <w:r w:rsidR="00DC127A" w:rsidRPr="001A7742">
        <w:rPr>
          <w:rFonts w:hint="eastAsia"/>
        </w:rPr>
        <w:t>、本テンプレートでは、見出しに自動的に番号を振るようには</w:t>
      </w:r>
      <w:r w:rsidR="00DC127A" w:rsidRPr="001A7742">
        <w:rPr>
          <w:rFonts w:hint="eastAsia"/>
          <w:u w:val="wave"/>
        </w:rPr>
        <w:t>してありませんので、番号の重複や欠番</w:t>
      </w:r>
      <w:r w:rsidR="003936E5" w:rsidRPr="001A7742">
        <w:rPr>
          <w:rFonts w:hint="eastAsia"/>
          <w:u w:val="wave"/>
        </w:rPr>
        <w:t>がないよう</w:t>
      </w:r>
      <w:r w:rsidR="00DC127A" w:rsidRPr="001A7742">
        <w:rPr>
          <w:rFonts w:hint="eastAsia"/>
          <w:u w:val="wave"/>
        </w:rPr>
        <w:t>ご注意</w:t>
      </w:r>
      <w:r w:rsidR="00DC127A" w:rsidRPr="001A7742">
        <w:rPr>
          <w:rFonts w:hint="eastAsia"/>
        </w:rPr>
        <w:t>ください。</w:t>
      </w:r>
    </w:p>
    <w:p w14:paraId="63CD3BC5" w14:textId="77777777" w:rsidR="00C42370" w:rsidRPr="001A7742" w:rsidRDefault="00C42370" w:rsidP="00F17549">
      <w:pPr>
        <w:pStyle w:val="06pasj-"/>
      </w:pPr>
      <w:r w:rsidRPr="001A7742">
        <w:rPr>
          <w:rFonts w:hint="eastAsia"/>
        </w:rPr>
        <w:t>3.5.2</w:t>
      </w:r>
      <w:r w:rsidRPr="001A7742">
        <w:tab/>
      </w:r>
      <w:r w:rsidRPr="001A7742">
        <w:rPr>
          <w:rFonts w:hint="eastAsia"/>
        </w:rPr>
        <w:t>見出しのスタイル</w:t>
      </w:r>
    </w:p>
    <w:p w14:paraId="537AEA21" w14:textId="77777777" w:rsidR="0029755F" w:rsidRPr="001A7742" w:rsidRDefault="00AD1E3B" w:rsidP="00C2237D">
      <w:pPr>
        <w:pStyle w:val="00pasj-"/>
        <w:ind w:firstLine="200"/>
      </w:pPr>
      <w:r w:rsidRPr="001A7742">
        <w:rPr>
          <w:rFonts w:hint="eastAsia"/>
        </w:rPr>
        <w:t>章・節</w:t>
      </w:r>
      <w:r w:rsidR="0004629D" w:rsidRPr="001A7742">
        <w:rPr>
          <w:rFonts w:hint="eastAsia"/>
        </w:rPr>
        <w:t>・項</w:t>
      </w:r>
      <w:r w:rsidR="00DC127A" w:rsidRPr="001A7742">
        <w:rPr>
          <w:rFonts w:hint="eastAsia"/>
        </w:rPr>
        <w:t>の見出し</w:t>
      </w:r>
      <w:r w:rsidR="007921A6" w:rsidRPr="001A7742">
        <w:rPr>
          <w:rFonts w:hint="eastAsia"/>
        </w:rPr>
        <w:t>には</w:t>
      </w:r>
      <w:r w:rsidR="00DC127A" w:rsidRPr="001A7742">
        <w:rPr>
          <w:rFonts w:hint="eastAsia"/>
        </w:rPr>
        <w:t>、</w:t>
      </w:r>
      <w:r w:rsidR="007921A6" w:rsidRPr="001A7742">
        <w:rPr>
          <w:rFonts w:hint="eastAsia"/>
        </w:rPr>
        <w:t>それぞれ対応したスタイルを「スタイル」ツールバーから選んで設定してください。連番</w:t>
      </w:r>
      <w:r w:rsidRPr="001A7742">
        <w:rPr>
          <w:rFonts w:hint="eastAsia"/>
        </w:rPr>
        <w:t>の番号と見出し文字の間には</w:t>
      </w:r>
      <w:r w:rsidR="00DC127A" w:rsidRPr="001A7742">
        <w:rPr>
          <w:rFonts w:hint="eastAsia"/>
        </w:rPr>
        <w:t>、</w:t>
      </w:r>
      <w:r w:rsidRPr="001A7742">
        <w:rPr>
          <w:rFonts w:hint="eastAsia"/>
        </w:rPr>
        <w:t>スタイル</w:t>
      </w:r>
      <w:r w:rsidR="003936E5" w:rsidRPr="001A7742">
        <w:rPr>
          <w:rFonts w:hint="eastAsia"/>
        </w:rPr>
        <w:t>ごとに</w:t>
      </w:r>
      <w:r w:rsidRPr="001A7742">
        <w:rPr>
          <w:rFonts w:hint="eastAsia"/>
        </w:rPr>
        <w:t>設定された幅のタブを挿入してください。</w:t>
      </w:r>
    </w:p>
    <w:p w14:paraId="2D74CD9B" w14:textId="77777777" w:rsidR="003A1FB3" w:rsidRPr="001A7742" w:rsidRDefault="003A1FB3" w:rsidP="00FE5E10">
      <w:pPr>
        <w:pStyle w:val="05pasj-"/>
      </w:pPr>
      <w:r w:rsidRPr="001A7742">
        <w:rPr>
          <w:rFonts w:hint="eastAsia"/>
        </w:rPr>
        <w:t>3.6</w:t>
      </w:r>
      <w:r w:rsidRPr="001A7742">
        <w:rPr>
          <w:rFonts w:hint="eastAsia"/>
        </w:rPr>
        <w:tab/>
      </w:r>
      <w:r w:rsidRPr="001A7742">
        <w:rPr>
          <w:rFonts w:hint="eastAsia"/>
        </w:rPr>
        <w:t>箇条書き</w:t>
      </w:r>
    </w:p>
    <w:p w14:paraId="75007013" w14:textId="77777777" w:rsidR="003A1FB3" w:rsidRPr="001A7742" w:rsidRDefault="003A1FB3" w:rsidP="00C2237D">
      <w:pPr>
        <w:pStyle w:val="00pasj-"/>
        <w:ind w:firstLine="200"/>
      </w:pPr>
      <w:r w:rsidRPr="001A7742">
        <w:rPr>
          <w:rFonts w:hint="eastAsia"/>
        </w:rPr>
        <w:t>箇条書きは、まず各項目を少しでも書いてから、その部分を選択し</w:t>
      </w:r>
      <w:r w:rsidR="00AE69C2" w:rsidRPr="001A7742">
        <w:rPr>
          <w:rFonts w:hint="eastAsia"/>
        </w:rPr>
        <w:t>た後にスタイル「箇条書き」を指定</w:t>
      </w:r>
      <w:r w:rsidRPr="001A7742">
        <w:rPr>
          <w:rFonts w:hint="eastAsia"/>
        </w:rPr>
        <w:t>すれば簡単に</w:t>
      </w:r>
      <w:r w:rsidR="00AE69C2" w:rsidRPr="001A7742">
        <w:rPr>
          <w:rFonts w:hint="eastAsia"/>
        </w:rPr>
        <w:t>スタイルを設定</w:t>
      </w:r>
      <w:r w:rsidR="00D9307C" w:rsidRPr="001A7742">
        <w:rPr>
          <w:rFonts w:hint="eastAsia"/>
        </w:rPr>
        <w:t>でき</w:t>
      </w:r>
      <w:r w:rsidRPr="001A7742">
        <w:rPr>
          <w:rFonts w:hint="eastAsia"/>
        </w:rPr>
        <w:t>ます。</w:t>
      </w:r>
    </w:p>
    <w:tbl>
      <w:tblPr>
        <w:tblpPr w:vertAnchor="page" w:horzAnchor="margin" w:tblpY="12714"/>
        <w:tblW w:w="9639" w:type="dxa"/>
        <w:tblLayout w:type="fixed"/>
        <w:tblCellMar>
          <w:left w:w="0" w:type="dxa"/>
          <w:right w:w="0" w:type="dxa"/>
        </w:tblCellMar>
        <w:tblLook w:val="01E0" w:firstRow="1" w:lastRow="1" w:firstColumn="1" w:lastColumn="1" w:noHBand="0" w:noVBand="0"/>
      </w:tblPr>
      <w:tblGrid>
        <w:gridCol w:w="4810"/>
        <w:gridCol w:w="4829"/>
      </w:tblGrid>
      <w:tr w:rsidR="001A7742" w:rsidRPr="001A7742" w14:paraId="715D217C" w14:textId="77777777" w:rsidTr="00E71028">
        <w:tc>
          <w:tcPr>
            <w:tcW w:w="4810" w:type="dxa"/>
          </w:tcPr>
          <w:p w14:paraId="2CD86EA8" w14:textId="77777777" w:rsidR="00E71028" w:rsidRPr="00516E1F" w:rsidRDefault="00E71028" w:rsidP="00516E1F">
            <w:pPr>
              <w:pStyle w:val="20pasj-"/>
            </w:pPr>
            <w:r w:rsidRPr="00516E1F">
              <w:rPr>
                <w:rFonts w:hint="eastAsia"/>
                <w:noProof/>
              </w:rPr>
              <w:drawing>
                <wp:inline distT="0" distB="0" distL="0" distR="0" wp14:anchorId="35316AAD" wp14:editId="43D643AB">
                  <wp:extent cx="2442845" cy="1146175"/>
                  <wp:effectExtent l="19050" t="0" r="0" b="0"/>
                  <wp:docPr id="6" name="図 6"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pic:cNvPicPr>
                            <a:picLocks noChangeAspect="1" noChangeArrowheads="1"/>
                          </pic:cNvPicPr>
                        </pic:nvPicPr>
                        <pic:blipFill>
                          <a:blip r:embed="rId9"/>
                          <a:srcRect/>
                          <a:stretch>
                            <a:fillRect/>
                          </a:stretch>
                        </pic:blipFill>
                        <pic:spPr bwMode="auto">
                          <a:xfrm>
                            <a:off x="0" y="0"/>
                            <a:ext cx="2442845" cy="1146175"/>
                          </a:xfrm>
                          <a:prstGeom prst="rect">
                            <a:avLst/>
                          </a:prstGeom>
                          <a:noFill/>
                          <a:ln w="9525">
                            <a:noFill/>
                            <a:miter lim="800000"/>
                            <a:headEnd/>
                            <a:tailEnd/>
                          </a:ln>
                        </pic:spPr>
                      </pic:pic>
                    </a:graphicData>
                  </a:graphic>
                </wp:inline>
              </w:drawing>
            </w:r>
          </w:p>
          <w:p w14:paraId="0619F023" w14:textId="77777777" w:rsidR="00E71028" w:rsidRPr="001A7742" w:rsidRDefault="00E71028" w:rsidP="00516E1F">
            <w:pPr>
              <w:pStyle w:val="21pasj-1"/>
            </w:pPr>
            <w:r w:rsidRPr="001A7742">
              <w:rPr>
                <w:rFonts w:hint="eastAsia"/>
              </w:rPr>
              <w:t>(a)</w:t>
            </w:r>
            <w:r w:rsidRPr="001A7742">
              <w:t xml:space="preserve"> PNG</w:t>
            </w:r>
            <w:r w:rsidRPr="001A7742">
              <w:rPr>
                <w:rFonts w:hint="eastAsia"/>
              </w:rPr>
              <w:t xml:space="preserve"> image</w:t>
            </w:r>
            <w:r w:rsidRPr="001A7742">
              <w:t xml:space="preserve"> (430</w:t>
            </w:r>
            <w:r w:rsidRPr="001A7742">
              <w:rPr>
                <w:rFonts w:hint="eastAsia"/>
              </w:rPr>
              <w:t xml:space="preserve"> </w:t>
            </w:r>
            <w:r w:rsidRPr="001A7742">
              <w:t>×</w:t>
            </w:r>
            <w:r w:rsidRPr="001A7742">
              <w:rPr>
                <w:rFonts w:hint="eastAsia"/>
              </w:rPr>
              <w:t xml:space="preserve"> </w:t>
            </w:r>
            <w:r w:rsidRPr="001A7742">
              <w:t>200)</w:t>
            </w:r>
          </w:p>
        </w:tc>
        <w:tc>
          <w:tcPr>
            <w:tcW w:w="4829" w:type="dxa"/>
          </w:tcPr>
          <w:p w14:paraId="2C1E1EAC" w14:textId="77777777" w:rsidR="00E71028" w:rsidRPr="00516E1F" w:rsidRDefault="00E71028" w:rsidP="00516E1F">
            <w:pPr>
              <w:pStyle w:val="20pasj-"/>
            </w:pPr>
            <w:r w:rsidRPr="00516E1F">
              <w:rPr>
                <w:rFonts w:hint="eastAsia"/>
                <w:noProof/>
              </w:rPr>
              <w:drawing>
                <wp:inline distT="0" distB="0" distL="0" distR="0" wp14:anchorId="0DEEC247" wp14:editId="1B9FD864">
                  <wp:extent cx="2442845" cy="1146175"/>
                  <wp:effectExtent l="19050" t="0" r="0" b="0"/>
                  <wp:docPr id="7" name="図 7" descr="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2"/>
                          <pic:cNvPicPr>
                            <a:picLocks noChangeAspect="1" noChangeArrowheads="1"/>
                          </pic:cNvPicPr>
                        </pic:nvPicPr>
                        <pic:blipFill>
                          <a:blip r:embed="rId10"/>
                          <a:srcRect/>
                          <a:stretch>
                            <a:fillRect/>
                          </a:stretch>
                        </pic:blipFill>
                        <pic:spPr bwMode="auto">
                          <a:xfrm>
                            <a:off x="0" y="0"/>
                            <a:ext cx="2442845" cy="1146175"/>
                          </a:xfrm>
                          <a:prstGeom prst="rect">
                            <a:avLst/>
                          </a:prstGeom>
                          <a:noFill/>
                          <a:ln w="9525">
                            <a:noFill/>
                            <a:miter lim="800000"/>
                            <a:headEnd/>
                            <a:tailEnd/>
                          </a:ln>
                        </pic:spPr>
                      </pic:pic>
                    </a:graphicData>
                  </a:graphic>
                </wp:inline>
              </w:drawing>
            </w:r>
          </w:p>
          <w:p w14:paraId="1A8B698E" w14:textId="77777777" w:rsidR="00E71028" w:rsidRPr="001A7742" w:rsidRDefault="00E71028" w:rsidP="00C227A2">
            <w:pPr>
              <w:pStyle w:val="21pasj-1"/>
            </w:pPr>
            <w:r w:rsidRPr="001A7742">
              <w:rPr>
                <w:rFonts w:hint="eastAsia"/>
              </w:rPr>
              <w:t>(b)</w:t>
            </w:r>
            <w:r w:rsidRPr="001A7742">
              <w:t xml:space="preserve"> JPEG</w:t>
            </w:r>
            <w:r w:rsidRPr="001A7742">
              <w:rPr>
                <w:rFonts w:hint="eastAsia"/>
              </w:rPr>
              <w:t xml:space="preserve"> image</w:t>
            </w:r>
            <w:r w:rsidRPr="001A7742">
              <w:t xml:space="preserve"> (430</w:t>
            </w:r>
            <w:r w:rsidRPr="001A7742">
              <w:rPr>
                <w:rFonts w:hint="eastAsia"/>
              </w:rPr>
              <w:t xml:space="preserve"> </w:t>
            </w:r>
            <w:r w:rsidRPr="001A7742">
              <w:t>×</w:t>
            </w:r>
            <w:r w:rsidRPr="001A7742">
              <w:rPr>
                <w:rFonts w:hint="eastAsia"/>
              </w:rPr>
              <w:t xml:space="preserve"> </w:t>
            </w:r>
            <w:r w:rsidRPr="001A7742">
              <w:t>200)</w:t>
            </w:r>
          </w:p>
        </w:tc>
      </w:tr>
      <w:tr w:rsidR="001A7742" w:rsidRPr="001A7742" w14:paraId="03C86570" w14:textId="77777777" w:rsidTr="00E71028">
        <w:trPr>
          <w:trHeight w:val="284"/>
        </w:trPr>
        <w:tc>
          <w:tcPr>
            <w:tcW w:w="9639" w:type="dxa"/>
            <w:gridSpan w:val="2"/>
          </w:tcPr>
          <w:p w14:paraId="1CDA7508" w14:textId="77777777" w:rsidR="00E71028" w:rsidRPr="001A7742" w:rsidRDefault="00E71028" w:rsidP="00070CA3">
            <w:pPr>
              <w:pStyle w:val="22pasj-"/>
            </w:pPr>
            <w:r w:rsidRPr="001A7742">
              <w:rPr>
                <w:rFonts w:hint="eastAsia"/>
              </w:rPr>
              <w:t>Figure</w:t>
            </w:r>
            <w:r w:rsidR="00F938F3" w:rsidRPr="001A7742">
              <w:t> </w:t>
            </w:r>
            <w:r w:rsidRPr="001A7742">
              <w:rPr>
                <w:rFonts w:hint="eastAsia"/>
              </w:rPr>
              <w:t xml:space="preserve">3: These examples are the circular charts showing the shares of PC's OSs used to write the papers for IPAC10. (Publishing approved by </w:t>
            </w:r>
            <w:r w:rsidRPr="001A7742">
              <w:t>JACoW</w:t>
            </w:r>
            <w:r w:rsidRPr="001A7742">
              <w:rPr>
                <w:rFonts w:hint="eastAsia"/>
              </w:rPr>
              <w:t>)</w:t>
            </w:r>
          </w:p>
        </w:tc>
      </w:tr>
    </w:tbl>
    <w:p w14:paraId="39E82FA3" w14:textId="77777777" w:rsidR="003A1FB3" w:rsidRPr="001A7742" w:rsidRDefault="003A1FB3" w:rsidP="00FE5E10">
      <w:pPr>
        <w:pStyle w:val="05pasj-"/>
      </w:pPr>
      <w:r w:rsidRPr="001A7742">
        <w:rPr>
          <w:rFonts w:hint="eastAsia"/>
        </w:rPr>
        <w:t>3.7</w:t>
      </w:r>
      <w:r w:rsidRPr="001A7742">
        <w:rPr>
          <w:rFonts w:hint="eastAsia"/>
        </w:rPr>
        <w:tab/>
      </w:r>
      <w:r w:rsidRPr="001A7742">
        <w:rPr>
          <w:rFonts w:hint="eastAsia"/>
        </w:rPr>
        <w:t>図表の挿入</w:t>
      </w:r>
      <w:r w:rsidR="00593DF0" w:rsidRPr="001A7742">
        <w:rPr>
          <w:rFonts w:hint="eastAsia"/>
        </w:rPr>
        <w:t>の仕方</w:t>
      </w:r>
    </w:p>
    <w:p w14:paraId="1B7851AA" w14:textId="77777777" w:rsidR="00AE69C2" w:rsidRPr="001A7742" w:rsidRDefault="00AE69C2" w:rsidP="00C2237D">
      <w:pPr>
        <w:pStyle w:val="00pasj-"/>
        <w:ind w:firstLine="200"/>
      </w:pPr>
      <w:r w:rsidRPr="001A7742">
        <w:rPr>
          <w:rFonts w:hint="eastAsia"/>
        </w:rPr>
        <w:t>図および表とそれらの説明文（キャプション</w:t>
      </w:r>
      <w:r w:rsidR="005D4077" w:rsidRPr="001A7742">
        <w:rPr>
          <w:rFonts w:hint="eastAsia"/>
        </w:rPr>
        <w:t>および</w:t>
      </w:r>
      <w:r w:rsidR="002D1A8D" w:rsidRPr="001A7742">
        <w:rPr>
          <w:rFonts w:hint="eastAsia"/>
        </w:rPr>
        <w:t>タイトル</w:t>
      </w:r>
      <w:r w:rsidRPr="001A7742">
        <w:rPr>
          <w:rFonts w:hint="eastAsia"/>
        </w:rPr>
        <w:t>）は英語で記述してください。</w:t>
      </w:r>
    </w:p>
    <w:p w14:paraId="71E1AB3D" w14:textId="77777777" w:rsidR="003A1FB3" w:rsidRPr="001A7742" w:rsidRDefault="00AE69C2" w:rsidP="00930DA1">
      <w:pPr>
        <w:pStyle w:val="00pasj-"/>
        <w:ind w:firstLine="200"/>
        <w:rPr>
          <w:color w:val="000000" w:themeColor="text1"/>
        </w:rPr>
      </w:pPr>
      <w:r w:rsidRPr="001A7742">
        <w:rPr>
          <w:rFonts w:hint="eastAsia"/>
          <w:color w:val="000000" w:themeColor="text1"/>
        </w:rPr>
        <w:t>作成にあたっての</w:t>
      </w:r>
      <w:r w:rsidR="003A1FB3" w:rsidRPr="001A7742">
        <w:rPr>
          <w:rFonts w:hint="eastAsia"/>
          <w:color w:val="000000" w:themeColor="text1"/>
        </w:rPr>
        <w:t>注意点は以下の通りです。</w:t>
      </w:r>
    </w:p>
    <w:p w14:paraId="7973441C" w14:textId="77777777" w:rsidR="007D4770" w:rsidRPr="001A7742" w:rsidRDefault="007D4770" w:rsidP="00FE5E10">
      <w:pPr>
        <w:pStyle w:val="06pasj-"/>
      </w:pPr>
      <w:r w:rsidRPr="001A7742">
        <w:rPr>
          <w:rFonts w:hint="eastAsia"/>
        </w:rPr>
        <w:t>3.7.1</w:t>
      </w:r>
      <w:r w:rsidRPr="001A7742">
        <w:tab/>
      </w:r>
      <w:r w:rsidRPr="001A7742">
        <w:rPr>
          <w:rFonts w:hint="eastAsia"/>
        </w:rPr>
        <w:t>説明文の書式仕様</w:t>
      </w:r>
    </w:p>
    <w:p w14:paraId="5608D73D" w14:textId="77777777" w:rsidR="002D4FB0" w:rsidRPr="001A7742" w:rsidRDefault="0081147C" w:rsidP="00CD1B1D">
      <w:pPr>
        <w:pStyle w:val="07pasj-051"/>
        <w:ind w:left="300" w:hanging="200"/>
      </w:pPr>
      <w:r w:rsidRPr="001A7742">
        <w:t>図</w:t>
      </w:r>
      <w:r w:rsidR="005D4077" w:rsidRPr="001A7742">
        <w:t>および</w:t>
      </w:r>
      <w:r w:rsidRPr="001A7742">
        <w:t>表の</w:t>
      </w:r>
      <w:r w:rsidR="00540A74" w:rsidRPr="001A7742">
        <w:rPr>
          <w:rFonts w:hint="eastAsia"/>
        </w:rPr>
        <w:t>説明文</w:t>
      </w:r>
      <w:r w:rsidR="002D4FB0" w:rsidRPr="001A7742">
        <w:rPr>
          <w:rFonts w:hint="eastAsia"/>
        </w:rPr>
        <w:t>の始まりを、図は</w:t>
      </w:r>
      <w:r w:rsidR="004A1C23" w:rsidRPr="001A7742">
        <w:rPr>
          <w:rFonts w:hint="eastAsia"/>
        </w:rPr>
        <w:t>「</w:t>
      </w:r>
      <w:r w:rsidR="002D4FB0" w:rsidRPr="001A7742">
        <w:rPr>
          <w:rFonts w:hint="eastAsia"/>
        </w:rPr>
        <w:t>Figure</w:t>
      </w:r>
      <w:r w:rsidR="008521F4" w:rsidRPr="001A7742">
        <w:rPr>
          <w:lang w:val="en-US"/>
        </w:rPr>
        <w:t> </w:t>
      </w:r>
      <w:r w:rsidR="002D4FB0" w:rsidRPr="001A7742">
        <w:rPr>
          <w:rFonts w:hint="eastAsia"/>
        </w:rPr>
        <w:t>1:</w:t>
      </w:r>
      <w:r w:rsidR="00540A74" w:rsidRPr="001A7742">
        <w:rPr>
          <w:rFonts w:hint="eastAsia"/>
        </w:rPr>
        <w:t xml:space="preserve"> </w:t>
      </w:r>
      <w:r w:rsidR="004A1C23" w:rsidRPr="001A7742">
        <w:rPr>
          <w:rFonts w:hint="eastAsia"/>
        </w:rPr>
        <w:t>」</w:t>
      </w:r>
      <w:r w:rsidR="002D4FB0" w:rsidRPr="001A7742">
        <w:rPr>
          <w:rFonts w:hint="eastAsia"/>
        </w:rPr>
        <w:t>、表は</w:t>
      </w:r>
      <w:r w:rsidR="004A1C23" w:rsidRPr="001A7742">
        <w:rPr>
          <w:rFonts w:hint="eastAsia"/>
        </w:rPr>
        <w:t>「</w:t>
      </w:r>
      <w:r w:rsidR="002D4FB0" w:rsidRPr="001A7742">
        <w:rPr>
          <w:rFonts w:hint="eastAsia"/>
        </w:rPr>
        <w:t>Table</w:t>
      </w:r>
      <w:r w:rsidR="008521F4" w:rsidRPr="001A7742">
        <w:rPr>
          <w:lang w:val="en-US"/>
        </w:rPr>
        <w:t> </w:t>
      </w:r>
      <w:r w:rsidR="002D4FB0" w:rsidRPr="001A7742">
        <w:rPr>
          <w:rFonts w:hint="eastAsia"/>
        </w:rPr>
        <w:t>1:</w:t>
      </w:r>
      <w:r w:rsidR="00540A74" w:rsidRPr="001A7742">
        <w:rPr>
          <w:rFonts w:hint="eastAsia"/>
        </w:rPr>
        <w:t xml:space="preserve"> </w:t>
      </w:r>
      <w:r w:rsidR="004A1C23" w:rsidRPr="001A7742">
        <w:rPr>
          <w:rFonts w:hint="eastAsia"/>
        </w:rPr>
        <w:t>」</w:t>
      </w:r>
      <w:r w:rsidR="002D4FB0" w:rsidRPr="001A7742">
        <w:rPr>
          <w:rFonts w:hint="eastAsia"/>
        </w:rPr>
        <w:t>などとし</w:t>
      </w:r>
      <w:r w:rsidR="00881D31" w:rsidRPr="001A7742">
        <w:rPr>
          <w:rFonts w:hint="eastAsia"/>
        </w:rPr>
        <w:t>（数字の前とコロンの後に半角スペースを入れる）</w:t>
      </w:r>
      <w:r w:rsidR="002D4FB0" w:rsidRPr="001A7742">
        <w:rPr>
          <w:rFonts w:hint="eastAsia"/>
        </w:rPr>
        <w:t>、</w:t>
      </w:r>
      <w:r w:rsidR="005D4077" w:rsidRPr="001A7742">
        <w:rPr>
          <w:rFonts w:hint="eastAsia"/>
        </w:rPr>
        <w:t>「</w:t>
      </w:r>
      <w:r w:rsidR="002D4FB0" w:rsidRPr="001A7742">
        <w:rPr>
          <w:rFonts w:hint="eastAsia"/>
        </w:rPr>
        <w:t>F</w:t>
      </w:r>
      <w:r w:rsidR="002D4FB0" w:rsidRPr="001A7742">
        <w:t>ig.</w:t>
      </w:r>
      <w:r w:rsidR="00F938F3" w:rsidRPr="001A7742">
        <w:rPr>
          <w:lang w:val="en-US"/>
        </w:rPr>
        <w:t> </w:t>
      </w:r>
      <w:r w:rsidR="002D4FB0" w:rsidRPr="001A7742">
        <w:t>1:</w:t>
      </w:r>
      <w:r w:rsidR="00540A74" w:rsidRPr="001A7742">
        <w:rPr>
          <w:rFonts w:hint="eastAsia"/>
        </w:rPr>
        <w:t xml:space="preserve"> </w:t>
      </w:r>
      <w:r w:rsidR="005D4077" w:rsidRPr="001A7742">
        <w:rPr>
          <w:rFonts w:hint="eastAsia"/>
        </w:rPr>
        <w:t>」</w:t>
      </w:r>
      <w:r w:rsidR="002D4FB0" w:rsidRPr="001A7742">
        <w:t>等</w:t>
      </w:r>
      <w:r w:rsidR="00930DA1" w:rsidRPr="001A7742">
        <w:rPr>
          <w:rFonts w:hint="eastAsia"/>
        </w:rPr>
        <w:t>略記</w:t>
      </w:r>
      <w:r w:rsidR="002D4FB0" w:rsidRPr="001A7742">
        <w:t>は不可。</w:t>
      </w:r>
    </w:p>
    <w:p w14:paraId="2C361CBF" w14:textId="77777777" w:rsidR="002D4FB0" w:rsidRPr="001A7742" w:rsidRDefault="0081147C" w:rsidP="00CD1B1D">
      <w:pPr>
        <w:pStyle w:val="07pasj-051"/>
        <w:ind w:left="300" w:hanging="200"/>
      </w:pPr>
      <w:r w:rsidRPr="001A7742">
        <w:rPr>
          <w:rFonts w:hint="eastAsia"/>
        </w:rPr>
        <w:t>表</w:t>
      </w:r>
      <w:r w:rsidR="00930DA1" w:rsidRPr="001A7742">
        <w:rPr>
          <w:rFonts w:hint="eastAsia"/>
        </w:rPr>
        <w:t>の</w:t>
      </w:r>
      <w:r w:rsidRPr="001A7742">
        <w:rPr>
          <w:rFonts w:hint="eastAsia"/>
        </w:rPr>
        <w:t>タイトルの</w:t>
      </w:r>
      <w:r w:rsidR="002D4FB0" w:rsidRPr="001A7742">
        <w:rPr>
          <w:rFonts w:hint="eastAsia"/>
        </w:rPr>
        <w:t>記述にあたってはキャピタライゼーション・ルールに関する解説（</w:t>
      </w:r>
      <w:r w:rsidR="002D4FB0" w:rsidRPr="001A7742">
        <w:rPr>
          <w:rStyle w:val="060pasj-0"/>
          <w:rFonts w:ascii="Times New Roman" w:hAnsi="Times New Roman" w:hint="eastAsia"/>
          <w:color w:val="000000" w:themeColor="text1"/>
        </w:rPr>
        <w:t>[</w:t>
      </w:r>
      <w:r w:rsidR="00A80459" w:rsidRPr="001A7742">
        <w:rPr>
          <w:rStyle w:val="060pasj-0"/>
          <w:rFonts w:ascii="Times New Roman" w:hAnsi="Times New Roman" w:hint="eastAsia"/>
          <w:color w:val="000000" w:themeColor="text1"/>
        </w:rPr>
        <w:t>7</w:t>
      </w:r>
      <w:r w:rsidR="002D4FB0" w:rsidRPr="001A7742">
        <w:rPr>
          <w:rStyle w:val="060pasj-0"/>
          <w:rFonts w:ascii="Times New Roman" w:hAnsi="Times New Roman" w:hint="eastAsia"/>
          <w:color w:val="000000" w:themeColor="text1"/>
        </w:rPr>
        <w:t>]</w:t>
      </w:r>
      <w:r w:rsidR="002D4FB0" w:rsidRPr="001A7742">
        <w:rPr>
          <w:rFonts w:hint="eastAsia"/>
        </w:rPr>
        <w:t>の</w:t>
      </w:r>
      <w:r w:rsidR="002D4FB0" w:rsidRPr="001A7742">
        <w:rPr>
          <w:rFonts w:hint="eastAsia"/>
        </w:rPr>
        <w:t>Titl</w:t>
      </w:r>
      <w:r w:rsidR="002D4FB0" w:rsidRPr="001A7742">
        <w:t>es</w:t>
      </w:r>
      <w:r w:rsidR="002D4FB0" w:rsidRPr="001A7742">
        <w:t>の項目）を参考に、</w:t>
      </w:r>
    </w:p>
    <w:p w14:paraId="32F9A035" w14:textId="77777777" w:rsidR="006514D5" w:rsidRDefault="006514D5" w:rsidP="009728D0">
      <w:pPr>
        <w:pStyle w:val="073pasj-215"/>
        <w:ind w:left="701"/>
      </w:pPr>
      <w:r>
        <w:rPr>
          <w:rFonts w:hint="eastAsia"/>
        </w:rPr>
        <w:t>1</w:t>
      </w:r>
      <w:r>
        <w:t>)</w:t>
      </w:r>
      <w:r>
        <w:tab/>
      </w:r>
      <w:r w:rsidR="003F0C65" w:rsidRPr="001A7742">
        <w:rPr>
          <w:rFonts w:hint="eastAsia"/>
        </w:rPr>
        <w:t>タイトル</w:t>
      </w:r>
      <w:r w:rsidR="00FE1B4F" w:rsidRPr="001A7742">
        <w:rPr>
          <w:rFonts w:hint="eastAsia"/>
        </w:rPr>
        <w:t>の</w:t>
      </w:r>
      <w:r w:rsidR="00930DA1" w:rsidRPr="001A7742">
        <w:rPr>
          <w:rFonts w:hint="eastAsia"/>
        </w:rPr>
        <w:t>最初と最後</w:t>
      </w:r>
      <w:r w:rsidR="00FE1B4F" w:rsidRPr="001A7742">
        <w:rPr>
          <w:rFonts w:hint="eastAsia"/>
        </w:rPr>
        <w:t>の単語の頭文字</w:t>
      </w:r>
      <w:r w:rsidR="00930DA1" w:rsidRPr="001A7742">
        <w:rPr>
          <w:rFonts w:hint="eastAsia"/>
        </w:rPr>
        <w:t>は</w:t>
      </w:r>
      <w:r w:rsidR="002D4FB0" w:rsidRPr="001A7742">
        <w:rPr>
          <w:rFonts w:hint="eastAsia"/>
        </w:rPr>
        <w:t>大文字</w:t>
      </w:r>
    </w:p>
    <w:p w14:paraId="2D83DC69" w14:textId="77777777" w:rsidR="00A97508" w:rsidRPr="001A7742" w:rsidRDefault="006514D5" w:rsidP="009728D0">
      <w:pPr>
        <w:pStyle w:val="073pasj-215"/>
        <w:ind w:left="701"/>
      </w:pPr>
      <w:r>
        <w:rPr>
          <w:rFonts w:hint="eastAsia"/>
        </w:rPr>
        <w:t>2</w:t>
      </w:r>
      <w:r>
        <w:t>)</w:t>
      </w:r>
      <w:r>
        <w:tab/>
      </w:r>
      <w:r w:rsidR="002D4FB0" w:rsidRPr="001A7742">
        <w:t>名詞、代名詞、動詞、形容詞、従属接続詞、副詞の</w:t>
      </w:r>
      <w:r w:rsidR="00930DA1" w:rsidRPr="001A7742">
        <w:t>頭文字</w:t>
      </w:r>
      <w:r w:rsidR="00930DA1" w:rsidRPr="001A7742">
        <w:rPr>
          <w:rFonts w:hint="eastAsia"/>
        </w:rPr>
        <w:t>は</w:t>
      </w:r>
      <w:r w:rsidR="002D4FB0" w:rsidRPr="001A7742">
        <w:t>大文字</w:t>
      </w:r>
    </w:p>
    <w:p w14:paraId="36AB62BD" w14:textId="77777777" w:rsidR="00A97508" w:rsidRPr="001A7742" w:rsidRDefault="006514D5" w:rsidP="009728D0">
      <w:pPr>
        <w:pStyle w:val="073pasj-215"/>
        <w:ind w:left="701"/>
      </w:pPr>
      <w:r>
        <w:rPr>
          <w:rFonts w:hint="eastAsia"/>
        </w:rPr>
        <w:t>3</w:t>
      </w:r>
      <w:r>
        <w:t>)</w:t>
      </w:r>
      <w:r>
        <w:tab/>
      </w:r>
      <w:r w:rsidR="00A97508" w:rsidRPr="001A7742">
        <w:rPr>
          <w:rFonts w:hint="eastAsia"/>
        </w:rPr>
        <w:t>冠詞、等位接続詞、前置詞、不定詞の</w:t>
      </w:r>
      <w:r w:rsidR="00A97508" w:rsidRPr="001A7742">
        <w:rPr>
          <w:rFonts w:hint="eastAsia"/>
        </w:rPr>
        <w:t>to</w:t>
      </w:r>
      <w:r w:rsidR="00930DA1" w:rsidRPr="001A7742">
        <w:rPr>
          <w:rFonts w:hint="eastAsia"/>
        </w:rPr>
        <w:t>は</w:t>
      </w:r>
      <w:r w:rsidR="002D4FB0" w:rsidRPr="001A7742">
        <w:rPr>
          <w:rFonts w:hint="eastAsia"/>
        </w:rPr>
        <w:t>小文字</w:t>
      </w:r>
    </w:p>
    <w:p w14:paraId="67F7C825" w14:textId="77777777" w:rsidR="003F0C65" w:rsidRPr="001A7742" w:rsidRDefault="002D4FB0" w:rsidP="00385B86">
      <w:pPr>
        <w:pStyle w:val="073pasj-215"/>
        <w:ind w:left="701"/>
      </w:pPr>
      <w:r w:rsidRPr="001A7742">
        <w:t>を基本とする。</w:t>
      </w:r>
    </w:p>
    <w:p w14:paraId="27C62B54" w14:textId="77777777" w:rsidR="00273533" w:rsidRPr="001A7742" w:rsidRDefault="0081147C" w:rsidP="00A335DD">
      <w:pPr>
        <w:pStyle w:val="07pasj-051"/>
        <w:ind w:left="300" w:hanging="200"/>
      </w:pPr>
      <w:r w:rsidRPr="001A7742">
        <w:rPr>
          <w:rFonts w:hint="eastAsia"/>
        </w:rPr>
        <w:t>図</w:t>
      </w:r>
      <w:r w:rsidR="002E4367" w:rsidRPr="001A7742">
        <w:rPr>
          <w:rFonts w:hint="eastAsia"/>
        </w:rPr>
        <w:t>のキャプション</w:t>
      </w:r>
      <w:r w:rsidRPr="001A7742">
        <w:rPr>
          <w:rFonts w:hint="eastAsia"/>
        </w:rPr>
        <w:t>の</w:t>
      </w:r>
      <w:r w:rsidR="00BC0D45" w:rsidRPr="001A7742">
        <w:rPr>
          <w:rFonts w:hint="eastAsia"/>
        </w:rPr>
        <w:t>文末に</w:t>
      </w:r>
      <w:r w:rsidRPr="001A7742">
        <w:rPr>
          <w:rFonts w:hint="eastAsia"/>
        </w:rPr>
        <w:t>は</w:t>
      </w:r>
      <w:r w:rsidR="00BC0D45" w:rsidRPr="001A7742">
        <w:rPr>
          <w:rFonts w:hint="eastAsia"/>
        </w:rPr>
        <w:t>ピリオドが必要。</w:t>
      </w:r>
    </w:p>
    <w:p w14:paraId="787900F7" w14:textId="77777777" w:rsidR="00C01520" w:rsidRPr="001A7742" w:rsidRDefault="005D4077" w:rsidP="00A335DD">
      <w:pPr>
        <w:pStyle w:val="07pasj-051"/>
        <w:ind w:left="300" w:hanging="200"/>
      </w:pPr>
      <w:r w:rsidRPr="001A7742">
        <w:rPr>
          <w:rFonts w:hint="eastAsia"/>
        </w:rPr>
        <w:t>図および</w:t>
      </w:r>
      <w:r w:rsidR="00C01520" w:rsidRPr="001A7742">
        <w:rPr>
          <w:rFonts w:hint="eastAsia"/>
        </w:rPr>
        <w:t>表の</w:t>
      </w:r>
      <w:r w:rsidR="00540A74" w:rsidRPr="001A7742">
        <w:rPr>
          <w:rFonts w:hint="eastAsia"/>
        </w:rPr>
        <w:t>説明文</w:t>
      </w:r>
      <w:r w:rsidR="00C01520" w:rsidRPr="001A7742">
        <w:rPr>
          <w:rFonts w:hint="eastAsia"/>
        </w:rPr>
        <w:t>の配置は、それが</w:t>
      </w:r>
      <w:r w:rsidR="00C01520" w:rsidRPr="001A7742">
        <w:rPr>
          <w:rFonts w:hint="eastAsia"/>
        </w:rPr>
        <w:t>1</w:t>
      </w:r>
      <w:r w:rsidR="00C01520" w:rsidRPr="001A7742">
        <w:rPr>
          <w:rFonts w:hint="eastAsia"/>
        </w:rPr>
        <w:t>行に</w:t>
      </w:r>
      <w:r w:rsidR="00EB6821" w:rsidRPr="001A7742">
        <w:rPr>
          <w:rFonts w:hint="eastAsia"/>
        </w:rPr>
        <w:t>納まる</w:t>
      </w:r>
      <w:r w:rsidR="00C01520" w:rsidRPr="001A7742">
        <w:rPr>
          <w:rFonts w:hint="eastAsia"/>
        </w:rPr>
        <w:t>場合は</w:t>
      </w:r>
      <w:r w:rsidR="0055634E" w:rsidRPr="001A7742">
        <w:rPr>
          <w:rFonts w:hint="eastAsia"/>
        </w:rPr>
        <w:t>段の</w:t>
      </w:r>
      <w:r w:rsidR="00EB6821" w:rsidRPr="001A7742">
        <w:t>”</w:t>
      </w:r>
      <w:r w:rsidR="00EB6821" w:rsidRPr="001A7742">
        <w:rPr>
          <w:rFonts w:hint="eastAsia"/>
          <w:u w:val="single"/>
        </w:rPr>
        <w:t>中央寄せ</w:t>
      </w:r>
      <w:r w:rsidR="00EB6821" w:rsidRPr="001A7742">
        <w:t>”</w:t>
      </w:r>
      <w:r w:rsidR="00C01520" w:rsidRPr="001A7742">
        <w:rPr>
          <w:rFonts w:hint="eastAsia"/>
        </w:rPr>
        <w:t>（スタイルは「図</w:t>
      </w:r>
      <w:r w:rsidR="001316BD" w:rsidRPr="001A7742">
        <w:rPr>
          <w:rFonts w:hint="eastAsia"/>
        </w:rPr>
        <w:t>/</w:t>
      </w:r>
      <w:r w:rsidR="001316BD" w:rsidRPr="001A7742">
        <w:rPr>
          <w:rFonts w:hint="eastAsia"/>
        </w:rPr>
        <w:t>表</w:t>
      </w:r>
      <w:r w:rsidR="00C01520" w:rsidRPr="001A7742">
        <w:rPr>
          <w:rFonts w:hint="eastAsia"/>
        </w:rPr>
        <w:t>タイトル</w:t>
      </w:r>
      <w:r w:rsidR="00C01520" w:rsidRPr="001A7742">
        <w:rPr>
          <w:rFonts w:hint="eastAsia"/>
        </w:rPr>
        <w:t>1</w:t>
      </w:r>
      <w:r w:rsidR="00C01520" w:rsidRPr="001A7742">
        <w:rPr>
          <w:rFonts w:hint="eastAsia"/>
        </w:rPr>
        <w:t>行」）、</w:t>
      </w:r>
      <w:r w:rsidR="00C01520" w:rsidRPr="001A7742">
        <w:rPr>
          <w:rFonts w:hint="eastAsia"/>
        </w:rPr>
        <w:t>2</w:t>
      </w:r>
      <w:r w:rsidR="00C01520" w:rsidRPr="001A7742">
        <w:rPr>
          <w:rFonts w:hint="eastAsia"/>
        </w:rPr>
        <w:t>行以上は</w:t>
      </w:r>
      <w:r w:rsidR="0055634E" w:rsidRPr="001A7742">
        <w:rPr>
          <w:rFonts w:hint="eastAsia"/>
        </w:rPr>
        <w:t>段幅（</w:t>
      </w:r>
      <w:r w:rsidR="0055634E" w:rsidRPr="001A7742">
        <w:rPr>
          <w:rFonts w:hint="eastAsia"/>
        </w:rPr>
        <w:t>82.5</w:t>
      </w:r>
      <w:r w:rsidR="0055634E" w:rsidRPr="001A7742">
        <w:rPr>
          <w:lang w:val="en-US"/>
        </w:rPr>
        <w:t> </w:t>
      </w:r>
      <w:r w:rsidR="0055634E" w:rsidRPr="001A7742">
        <w:rPr>
          <w:rFonts w:hint="eastAsia"/>
        </w:rPr>
        <w:t>mm</w:t>
      </w:r>
      <w:r w:rsidR="0055634E" w:rsidRPr="001A7742">
        <w:rPr>
          <w:rFonts w:hint="eastAsia"/>
        </w:rPr>
        <w:t>）一杯の</w:t>
      </w:r>
      <w:r w:rsidR="00EB6821" w:rsidRPr="001A7742">
        <w:t>”</w:t>
      </w:r>
      <w:r w:rsidR="00C01520" w:rsidRPr="001A7742">
        <w:rPr>
          <w:rFonts w:hint="eastAsia"/>
          <w:u w:val="single"/>
        </w:rPr>
        <w:t>両端揃え</w:t>
      </w:r>
      <w:r w:rsidR="00EB6821" w:rsidRPr="001A7742">
        <w:t>”</w:t>
      </w:r>
      <w:r w:rsidR="00C01520" w:rsidRPr="001A7742">
        <w:rPr>
          <w:rFonts w:hint="eastAsia"/>
        </w:rPr>
        <w:t>（スタイルは「図</w:t>
      </w:r>
      <w:r w:rsidR="001316BD" w:rsidRPr="001A7742">
        <w:rPr>
          <w:rFonts w:hint="eastAsia"/>
        </w:rPr>
        <w:t>/</w:t>
      </w:r>
      <w:r w:rsidR="001316BD" w:rsidRPr="001A7742">
        <w:rPr>
          <w:rFonts w:hint="eastAsia"/>
        </w:rPr>
        <w:t>表</w:t>
      </w:r>
      <w:r w:rsidR="00C01520" w:rsidRPr="001A7742">
        <w:rPr>
          <w:rFonts w:hint="eastAsia"/>
        </w:rPr>
        <w:t>タイトル複数行」）。</w:t>
      </w:r>
    </w:p>
    <w:tbl>
      <w:tblPr>
        <w:tblStyle w:val="a7"/>
        <w:tblpPr w:vertAnchor="text" w:horzAnchor="margin" w:tblpXSpec="right" w:tblpY="140"/>
        <w:tblW w:w="4678" w:type="dxa"/>
        <w:tblLayout w:type="fixed"/>
        <w:tblCellMar>
          <w:left w:w="0" w:type="dxa"/>
          <w:right w:w="0" w:type="dxa"/>
        </w:tblCellMar>
        <w:tblLook w:val="04A0" w:firstRow="1" w:lastRow="0" w:firstColumn="1" w:lastColumn="0" w:noHBand="0" w:noVBand="1"/>
      </w:tblPr>
      <w:tblGrid>
        <w:gridCol w:w="4678"/>
      </w:tblGrid>
      <w:tr w:rsidR="008B4BF3" w:rsidRPr="001A7742" w14:paraId="544D5F51" w14:textId="77777777" w:rsidTr="008B4BF3">
        <w:tc>
          <w:tcPr>
            <w:tcW w:w="4678" w:type="dxa"/>
            <w:tcBorders>
              <w:top w:val="nil"/>
              <w:left w:val="nil"/>
              <w:bottom w:val="nil"/>
              <w:right w:val="nil"/>
            </w:tcBorders>
          </w:tcPr>
          <w:p w14:paraId="5527008F" w14:textId="77777777" w:rsidR="008B4BF3" w:rsidRPr="00516E1F" w:rsidRDefault="008B4BF3" w:rsidP="00516E1F">
            <w:pPr>
              <w:pStyle w:val="20pasj-"/>
            </w:pPr>
            <w:r w:rsidRPr="00516E1F">
              <w:rPr>
                <w:rFonts w:hint="eastAsia"/>
                <w:noProof/>
              </w:rPr>
              <w:drawing>
                <wp:inline distT="0" distB="0" distL="0" distR="0" wp14:anchorId="389491A7" wp14:editId="36A4868A">
                  <wp:extent cx="2879725" cy="1637665"/>
                  <wp:effectExtent l="19050" t="0" r="0" b="0"/>
                  <wp:docPr id="10" name="図 10"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2"/>
                          <pic:cNvPicPr>
                            <a:picLocks noChangeAspect="1" noChangeArrowheads="1"/>
                          </pic:cNvPicPr>
                        </pic:nvPicPr>
                        <pic:blipFill>
                          <a:blip r:embed="rId11" cstate="print"/>
                          <a:srcRect/>
                          <a:stretch>
                            <a:fillRect/>
                          </a:stretch>
                        </pic:blipFill>
                        <pic:spPr bwMode="auto">
                          <a:xfrm>
                            <a:off x="0" y="0"/>
                            <a:ext cx="2879725" cy="1637665"/>
                          </a:xfrm>
                          <a:prstGeom prst="rect">
                            <a:avLst/>
                          </a:prstGeom>
                          <a:noFill/>
                          <a:ln w="9525">
                            <a:noFill/>
                            <a:miter lim="800000"/>
                            <a:headEnd/>
                            <a:tailEnd/>
                          </a:ln>
                        </pic:spPr>
                      </pic:pic>
                    </a:graphicData>
                  </a:graphic>
                </wp:inline>
              </w:drawing>
            </w:r>
          </w:p>
        </w:tc>
      </w:tr>
      <w:tr w:rsidR="008B4BF3" w:rsidRPr="001A7742" w14:paraId="5895EE24" w14:textId="77777777" w:rsidTr="008B4BF3">
        <w:tc>
          <w:tcPr>
            <w:tcW w:w="4678" w:type="dxa"/>
            <w:tcBorders>
              <w:top w:val="nil"/>
              <w:left w:val="nil"/>
              <w:bottom w:val="nil"/>
              <w:right w:val="nil"/>
            </w:tcBorders>
          </w:tcPr>
          <w:p w14:paraId="374E7972" w14:textId="77777777" w:rsidR="008B4BF3" w:rsidRPr="001A7742" w:rsidRDefault="008B4BF3" w:rsidP="00C227A2">
            <w:pPr>
              <w:pStyle w:val="21pasj-1"/>
            </w:pPr>
            <w:r w:rsidRPr="001A7742">
              <w:rPr>
                <w:rFonts w:hint="eastAsia"/>
              </w:rPr>
              <w:t>Figure</w:t>
            </w:r>
            <w:r w:rsidRPr="001A7742">
              <w:t> </w:t>
            </w:r>
            <w:r w:rsidRPr="001A7742">
              <w:rPr>
                <w:rFonts w:hint="eastAsia"/>
              </w:rPr>
              <w:t>2: Affiliations of presenters in PASJ8.</w:t>
            </w:r>
          </w:p>
        </w:tc>
      </w:tr>
    </w:tbl>
    <w:p w14:paraId="0ADDD238" w14:textId="77777777" w:rsidR="007D4770" w:rsidRPr="001A7742" w:rsidRDefault="007D4770" w:rsidP="00F17549">
      <w:pPr>
        <w:pStyle w:val="06pasj-"/>
      </w:pPr>
      <w:r w:rsidRPr="001A7742">
        <w:rPr>
          <w:rFonts w:hint="eastAsia"/>
        </w:rPr>
        <w:lastRenderedPageBreak/>
        <w:t>3.7.2</w:t>
      </w:r>
      <w:r w:rsidRPr="001A7742">
        <w:tab/>
      </w:r>
      <w:r w:rsidRPr="001A7742">
        <w:rPr>
          <w:rFonts w:hint="eastAsia"/>
        </w:rPr>
        <w:t>図表と説明文の挿入方法</w:t>
      </w:r>
    </w:p>
    <w:p w14:paraId="7AD65A79" w14:textId="77777777" w:rsidR="00593DF0" w:rsidRPr="001A7742" w:rsidRDefault="00593DF0" w:rsidP="00A335DD">
      <w:pPr>
        <w:pStyle w:val="07pasj-051"/>
        <w:ind w:left="300" w:hanging="200"/>
      </w:pPr>
      <w:r w:rsidRPr="001A7742">
        <w:rPr>
          <w:rFonts w:hint="eastAsia"/>
        </w:rPr>
        <w:t>図表とそれらの説明文は、分離せず</w:t>
      </w:r>
      <w:r w:rsidR="003567CD" w:rsidRPr="001A7742">
        <w:rPr>
          <w:rFonts w:hint="eastAsia"/>
        </w:rPr>
        <w:t>に</w:t>
      </w:r>
      <w:r w:rsidRPr="001A7742">
        <w:rPr>
          <w:rFonts w:hint="eastAsia"/>
        </w:rPr>
        <w:t>一体</w:t>
      </w:r>
      <w:r w:rsidR="007A56E4" w:rsidRPr="001A7742">
        <w:rPr>
          <w:rFonts w:hint="eastAsia"/>
        </w:rPr>
        <w:t>化</w:t>
      </w:r>
      <w:r w:rsidRPr="001A7742">
        <w:rPr>
          <w:rFonts w:hint="eastAsia"/>
        </w:rPr>
        <w:t>して</w:t>
      </w:r>
      <w:r w:rsidR="003567CD" w:rsidRPr="001A7742">
        <w:rPr>
          <w:rFonts w:hint="eastAsia"/>
        </w:rPr>
        <w:t>、段幅一杯または段の中央寄せで</w:t>
      </w:r>
      <w:r w:rsidRPr="001A7742">
        <w:rPr>
          <w:rFonts w:hint="eastAsia"/>
        </w:rPr>
        <w:t>本文中に挿入。</w:t>
      </w:r>
    </w:p>
    <w:p w14:paraId="0C59D3A3" w14:textId="77777777" w:rsidR="005540DD" w:rsidRPr="001A7742" w:rsidRDefault="00A14CAD" w:rsidP="00A335DD">
      <w:pPr>
        <w:pStyle w:val="07pasj-051"/>
        <w:ind w:left="300" w:hanging="200"/>
      </w:pPr>
      <w:r w:rsidRPr="001A7742">
        <w:rPr>
          <w:rFonts w:hint="eastAsia"/>
        </w:rPr>
        <w:t>テキストボックス</w:t>
      </w:r>
      <w:r w:rsidR="00A85B68" w:rsidRPr="001A7742">
        <w:rPr>
          <w:rFonts w:hint="eastAsia"/>
        </w:rPr>
        <w:t>を挿入する</w:t>
      </w:r>
      <w:r w:rsidRPr="001A7742">
        <w:rPr>
          <w:rFonts w:hint="eastAsia"/>
        </w:rPr>
        <w:t>ほか、</w:t>
      </w:r>
      <w:r w:rsidR="00DA1DE3" w:rsidRPr="001A7742">
        <w:rPr>
          <w:rFonts w:hint="eastAsia"/>
        </w:rPr>
        <w:t>Figure 2</w:t>
      </w:r>
      <w:r w:rsidR="00DA1DE3" w:rsidRPr="001A7742">
        <w:rPr>
          <w:rFonts w:hint="eastAsia"/>
        </w:rPr>
        <w:t>のように</w:t>
      </w:r>
      <w:r w:rsidR="007B1F71" w:rsidRPr="001A7742">
        <w:rPr>
          <w:rFonts w:hint="eastAsia"/>
        </w:rPr>
        <w:t>複数</w:t>
      </w:r>
      <w:r w:rsidR="00DA1DE3" w:rsidRPr="001A7742">
        <w:rPr>
          <w:rFonts w:hint="eastAsia"/>
        </w:rPr>
        <w:t>行の表（枠線なし</w:t>
      </w:r>
      <w:r w:rsidR="00A85B68" w:rsidRPr="001A7742">
        <w:rPr>
          <w:rFonts w:hint="eastAsia"/>
        </w:rPr>
        <w:t>、</w:t>
      </w:r>
      <w:r w:rsidR="00A85B68" w:rsidRPr="001A7742">
        <w:rPr>
          <w:rFonts w:hint="eastAsia"/>
        </w:rPr>
        <w:t>Fig.</w:t>
      </w:r>
      <w:r w:rsidR="00A85B68" w:rsidRPr="001A7742">
        <w:rPr>
          <w:lang w:val="en-US"/>
        </w:rPr>
        <w:t> </w:t>
      </w:r>
      <w:r w:rsidR="00A85B68" w:rsidRPr="001A7742">
        <w:rPr>
          <w:rFonts w:hint="eastAsia"/>
        </w:rPr>
        <w:t>1</w:t>
      </w:r>
      <w:r w:rsidR="00A85B68" w:rsidRPr="001A7742">
        <w:rPr>
          <w:rFonts w:hint="eastAsia"/>
        </w:rPr>
        <w:t>のように</w:t>
      </w:r>
      <w:r w:rsidR="00A85B68" w:rsidRPr="001A7742">
        <w:rPr>
          <w:rFonts w:hint="eastAsia"/>
        </w:rPr>
        <w:t>1</w:t>
      </w:r>
      <w:r w:rsidR="00A85B68" w:rsidRPr="001A7742">
        <w:rPr>
          <w:rFonts w:hint="eastAsia"/>
        </w:rPr>
        <w:t>行の表も可</w:t>
      </w:r>
      <w:r w:rsidR="00DA1DE3" w:rsidRPr="001A7742">
        <w:rPr>
          <w:rFonts w:hint="eastAsia"/>
        </w:rPr>
        <w:t>）を挿入して、その表に図とその説明文を入れることを推奨。図と説明文を一体で管理できて便利。</w:t>
      </w:r>
    </w:p>
    <w:p w14:paraId="6D18DB78" w14:textId="77777777" w:rsidR="00DA1DE3" w:rsidRPr="001A7742" w:rsidRDefault="00A14CAD" w:rsidP="00A335DD">
      <w:pPr>
        <w:pStyle w:val="07pasj-051"/>
        <w:ind w:left="300" w:hanging="200"/>
      </w:pPr>
      <w:r w:rsidRPr="001A7742">
        <w:rPr>
          <w:rFonts w:hint="eastAsia"/>
        </w:rPr>
        <w:t>プロパティのオプション設定で、テキスト</w:t>
      </w:r>
      <w:r w:rsidR="002C4BFD" w:rsidRPr="001A7742">
        <w:rPr>
          <w:rFonts w:hint="eastAsia"/>
        </w:rPr>
        <w:t>ボックス</w:t>
      </w:r>
      <w:r w:rsidRPr="001A7742">
        <w:rPr>
          <w:rFonts w:hint="eastAsia"/>
        </w:rPr>
        <w:t>やセルの左右余白</w:t>
      </w:r>
      <w:r w:rsidR="002C4BFD" w:rsidRPr="001A7742">
        <w:rPr>
          <w:rFonts w:hint="eastAsia"/>
        </w:rPr>
        <w:t>を</w:t>
      </w:r>
      <w:r w:rsidRPr="001A7742">
        <w:rPr>
          <w:rFonts w:hint="eastAsia"/>
        </w:rPr>
        <w:t>既定値から</w:t>
      </w:r>
      <w:r w:rsidRPr="001A7742">
        <w:rPr>
          <w:rFonts w:hint="eastAsia"/>
        </w:rPr>
        <w:t>0</w:t>
      </w:r>
      <w:r w:rsidRPr="001A7742">
        <w:rPr>
          <w:rFonts w:hint="eastAsia"/>
        </w:rPr>
        <w:t>～</w:t>
      </w:r>
      <w:r w:rsidRPr="001A7742">
        <w:rPr>
          <w:rFonts w:hint="eastAsia"/>
        </w:rPr>
        <w:t>0.</w:t>
      </w:r>
      <w:r w:rsidR="00C50EC3" w:rsidRPr="001A7742">
        <w:t>3</w:t>
      </w:r>
      <w:r w:rsidRPr="001A7742">
        <w:rPr>
          <w:lang w:val="en-US"/>
        </w:rPr>
        <w:t> </w:t>
      </w:r>
      <w:r w:rsidRPr="001A7742">
        <w:rPr>
          <w:rFonts w:hint="eastAsia"/>
        </w:rPr>
        <w:t>mm</w:t>
      </w:r>
      <w:r w:rsidRPr="001A7742">
        <w:rPr>
          <w:rFonts w:hint="eastAsia"/>
        </w:rPr>
        <w:t>に変更</w:t>
      </w:r>
      <w:r w:rsidR="00A407ED" w:rsidRPr="001A7742">
        <w:rPr>
          <w:rFonts w:hint="eastAsia"/>
          <w:vertAlign w:val="superscript"/>
        </w:rPr>
        <w:t>1</w:t>
      </w:r>
      <w:r w:rsidR="00C50EC3" w:rsidRPr="001A7742">
        <w:rPr>
          <w:rFonts w:hint="eastAsia"/>
        </w:rPr>
        <w:t>。</w:t>
      </w:r>
    </w:p>
    <w:p w14:paraId="6DA880D4" w14:textId="77777777" w:rsidR="00AC239D" w:rsidRPr="001A7742" w:rsidRDefault="00AC239D" w:rsidP="00A335DD">
      <w:pPr>
        <w:pStyle w:val="07pasj-051"/>
        <w:ind w:left="300" w:hanging="200"/>
      </w:pPr>
      <w:r w:rsidRPr="001A7742">
        <w:rPr>
          <w:rFonts w:hint="eastAsia"/>
        </w:rPr>
        <w:t>図表は本文で参照される順に連番で配置し、参照する本文の近くに挿入。</w:t>
      </w:r>
    </w:p>
    <w:p w14:paraId="746336FB" w14:textId="77777777" w:rsidR="00AC239D" w:rsidRPr="001A7742" w:rsidRDefault="00AC239D" w:rsidP="00A335DD">
      <w:pPr>
        <w:pStyle w:val="07pasj-051"/>
        <w:ind w:left="300" w:hanging="200"/>
      </w:pPr>
      <w:r w:rsidRPr="001A7742">
        <w:rPr>
          <w:rFonts w:hint="eastAsia"/>
        </w:rPr>
        <w:t>段幅内に複数番号の図表を並列には挿入しない。</w:t>
      </w:r>
    </w:p>
    <w:p w14:paraId="1D411FAA" w14:textId="77777777" w:rsidR="00DA1DE3" w:rsidRPr="001A7742" w:rsidRDefault="00DA1DE3" w:rsidP="00A335DD">
      <w:pPr>
        <w:pStyle w:val="07pasj-051"/>
        <w:ind w:left="300" w:hanging="200"/>
      </w:pPr>
      <w:r w:rsidRPr="001A7742">
        <w:rPr>
          <w:rFonts w:hint="eastAsia"/>
        </w:rPr>
        <w:t>図は他のソフトや文書</w:t>
      </w:r>
      <w:r w:rsidR="00EB6821" w:rsidRPr="001A7742">
        <w:rPr>
          <w:rFonts w:hint="eastAsia"/>
        </w:rPr>
        <w:t>のデータを</w:t>
      </w:r>
      <w:r w:rsidRPr="001A7742">
        <w:rPr>
          <w:rFonts w:hint="eastAsia"/>
        </w:rPr>
        <w:t>直接貼り</w:t>
      </w:r>
      <w:r w:rsidR="005B6BE3" w:rsidRPr="001A7742">
        <w:rPr>
          <w:rFonts w:hint="eastAsia"/>
        </w:rPr>
        <w:t>付け</w:t>
      </w:r>
      <w:r w:rsidRPr="001A7742">
        <w:rPr>
          <w:rFonts w:hint="eastAsia"/>
        </w:rPr>
        <w:t>ず、</w:t>
      </w:r>
      <w:r w:rsidR="005B6BE3" w:rsidRPr="001A7742">
        <w:rPr>
          <w:rFonts w:hint="eastAsia"/>
        </w:rPr>
        <w:t>PNG</w:t>
      </w:r>
      <w:r w:rsidR="005B6BE3" w:rsidRPr="001A7742">
        <w:rPr>
          <w:rFonts w:hint="eastAsia"/>
        </w:rPr>
        <w:t>等の画像</w:t>
      </w:r>
      <w:r w:rsidRPr="001A7742">
        <w:rPr>
          <w:rFonts w:hint="eastAsia"/>
        </w:rPr>
        <w:t>ファイル</w:t>
      </w:r>
      <w:r w:rsidR="005B6BE3" w:rsidRPr="001A7742">
        <w:rPr>
          <w:rFonts w:hint="eastAsia"/>
        </w:rPr>
        <w:t>にして</w:t>
      </w:r>
      <w:r w:rsidR="00EB6821" w:rsidRPr="001A7742">
        <w:rPr>
          <w:rFonts w:hint="eastAsia"/>
        </w:rPr>
        <w:t>から</w:t>
      </w:r>
      <w:r w:rsidR="005B6BE3" w:rsidRPr="001A7742">
        <w:rPr>
          <w:rFonts w:hint="eastAsia"/>
        </w:rPr>
        <w:t>貼り付ける</w:t>
      </w:r>
      <w:r w:rsidRPr="001A7742">
        <w:rPr>
          <w:rFonts w:hint="eastAsia"/>
        </w:rPr>
        <w:t>。</w:t>
      </w:r>
      <w:r w:rsidR="0069372A" w:rsidRPr="001A7742">
        <w:rPr>
          <w:rFonts w:hint="eastAsia"/>
        </w:rPr>
        <w:t>特に、</w:t>
      </w:r>
      <w:r w:rsidR="0069372A" w:rsidRPr="001A7742">
        <w:rPr>
          <w:rFonts w:hint="eastAsia"/>
        </w:rPr>
        <w:t>Illustrator</w:t>
      </w:r>
      <w:r w:rsidR="0069372A" w:rsidRPr="001A7742">
        <w:rPr>
          <w:rFonts w:hint="eastAsia"/>
        </w:rPr>
        <w:t>のデータは</w:t>
      </w:r>
      <w:r w:rsidR="0069372A" w:rsidRPr="001A7742">
        <w:rPr>
          <w:rFonts w:hint="eastAsia"/>
        </w:rPr>
        <w:t>Windows Word</w:t>
      </w:r>
      <w:r w:rsidR="0069372A" w:rsidRPr="001A7742">
        <w:rPr>
          <w:rFonts w:hint="eastAsia"/>
        </w:rPr>
        <w:t>では不可。</w:t>
      </w:r>
    </w:p>
    <w:p w14:paraId="6668868F" w14:textId="77777777" w:rsidR="00DA1DE3" w:rsidRPr="001A7742" w:rsidRDefault="00DA1DE3" w:rsidP="00A335DD">
      <w:pPr>
        <w:pStyle w:val="07pasj-051"/>
        <w:ind w:left="300" w:hanging="200"/>
      </w:pPr>
      <w:r w:rsidRPr="001A7742">
        <w:rPr>
          <w:rFonts w:hint="eastAsia"/>
        </w:rPr>
        <w:t>図表が横</w:t>
      </w:r>
      <w:r w:rsidR="008521F4" w:rsidRPr="001A7742">
        <w:rPr>
          <w:rFonts w:hint="eastAsia"/>
        </w:rPr>
        <w:t>二</w:t>
      </w:r>
      <w:r w:rsidRPr="001A7742">
        <w:rPr>
          <w:rFonts w:hint="eastAsia"/>
        </w:rPr>
        <w:t>段に渡る場合は、段組は</w:t>
      </w:r>
      <w:r w:rsidR="008521F4" w:rsidRPr="001A7742">
        <w:rPr>
          <w:rFonts w:hint="eastAsia"/>
        </w:rPr>
        <w:t>二</w:t>
      </w:r>
      <w:r w:rsidRPr="001A7742">
        <w:rPr>
          <w:rFonts w:hint="eastAsia"/>
        </w:rPr>
        <w:t>段のままで、図やテキストボックスを挿入した後、次に説明するように文字列の折り返しを設定する。</w:t>
      </w:r>
      <w:r w:rsidRPr="001A7742">
        <w:rPr>
          <w:rFonts w:hint="eastAsia"/>
        </w:rPr>
        <w:t>Figure</w:t>
      </w:r>
      <w:r w:rsidR="008521F4" w:rsidRPr="001A7742">
        <w:rPr>
          <w:lang w:val="en-US"/>
        </w:rPr>
        <w:t> </w:t>
      </w:r>
      <w:r w:rsidRPr="001A7742">
        <w:t>3</w:t>
      </w:r>
      <w:r w:rsidRPr="001A7742">
        <w:rPr>
          <w:rFonts w:hint="eastAsia"/>
        </w:rPr>
        <w:t>のようにテキストボックス内に配置すると便利。</w:t>
      </w:r>
    </w:p>
    <w:p w14:paraId="52FF18EE" w14:textId="77777777" w:rsidR="00B07870" w:rsidRPr="001A7742" w:rsidRDefault="00B07870" w:rsidP="00A335DD">
      <w:pPr>
        <w:pStyle w:val="07pasj-051"/>
        <w:ind w:left="300" w:hanging="200"/>
      </w:pPr>
      <w:r w:rsidRPr="001A7742">
        <w:rPr>
          <w:rFonts w:hint="eastAsia"/>
        </w:rPr>
        <w:t>挿入した図</w:t>
      </w:r>
      <w:r w:rsidR="000A42CC" w:rsidRPr="001A7742">
        <w:rPr>
          <w:rFonts w:hint="eastAsia"/>
        </w:rPr>
        <w:t>やテキストボックスの位置を</w:t>
      </w:r>
      <w:r w:rsidR="00F01BD8" w:rsidRPr="001A7742">
        <w:rPr>
          <w:rFonts w:hint="eastAsia"/>
        </w:rPr>
        <w:t>紙面に対して</w:t>
      </w:r>
      <w:r w:rsidR="000A42CC" w:rsidRPr="001A7742">
        <w:rPr>
          <w:rFonts w:hint="eastAsia"/>
        </w:rPr>
        <w:t>固定したい</w:t>
      </w:r>
      <w:r w:rsidR="00254AA3" w:rsidRPr="001A7742">
        <w:rPr>
          <w:rFonts w:hint="eastAsia"/>
        </w:rPr>
        <w:t>場合</w:t>
      </w:r>
      <w:r w:rsidR="000A42CC" w:rsidRPr="001A7742">
        <w:rPr>
          <w:rFonts w:hint="eastAsia"/>
        </w:rPr>
        <w:t>、</w:t>
      </w:r>
      <w:r w:rsidR="00254AA3" w:rsidRPr="001A7742">
        <w:rPr>
          <w:rFonts w:hint="eastAsia"/>
        </w:rPr>
        <w:t>以下のように</w:t>
      </w:r>
      <w:r w:rsidRPr="001A7742">
        <w:rPr>
          <w:rFonts w:hint="eastAsia"/>
        </w:rPr>
        <w:t>設定</w:t>
      </w:r>
      <w:r w:rsidR="00254AA3" w:rsidRPr="001A7742">
        <w:rPr>
          <w:rFonts w:hint="eastAsia"/>
        </w:rPr>
        <w:t>する</w:t>
      </w:r>
      <w:r w:rsidRPr="001A7742">
        <w:rPr>
          <w:rFonts w:hint="eastAsia"/>
        </w:rPr>
        <w:t>。</w:t>
      </w:r>
    </w:p>
    <w:p w14:paraId="1F6C3B67" w14:textId="77777777" w:rsidR="00B07870" w:rsidRPr="001A7742" w:rsidRDefault="00A137E0" w:rsidP="00CC7C4C">
      <w:pPr>
        <w:pStyle w:val="072pasj-1515"/>
      </w:pPr>
      <w:r>
        <w:rPr>
          <w:rFonts w:hint="eastAsia"/>
        </w:rPr>
        <w:t>i</w:t>
      </w:r>
      <w:r>
        <w:t>.</w:t>
      </w:r>
      <w:r>
        <w:tab/>
      </w:r>
      <w:r w:rsidR="00B07870" w:rsidRPr="001A7742">
        <w:rPr>
          <w:rFonts w:hint="eastAsia"/>
        </w:rPr>
        <w:t>図</w:t>
      </w:r>
      <w:r w:rsidR="000A42CC" w:rsidRPr="001A7742">
        <w:rPr>
          <w:rFonts w:hint="eastAsia"/>
        </w:rPr>
        <w:t>またはテキストボックス</w:t>
      </w:r>
      <w:r w:rsidR="00B07870" w:rsidRPr="001A7742">
        <w:rPr>
          <w:rFonts w:hint="eastAsia"/>
        </w:rPr>
        <w:t>を右クリックまたはダブルクリックして、</w:t>
      </w:r>
      <w:r w:rsidR="00CE7095" w:rsidRPr="001A7742">
        <w:rPr>
          <w:rFonts w:hint="eastAsia"/>
        </w:rPr>
        <w:t>［</w:t>
      </w:r>
      <w:r w:rsidR="00B07870" w:rsidRPr="001A7742">
        <w:rPr>
          <w:rFonts w:hint="eastAsia"/>
        </w:rPr>
        <w:t>オブジェクトの書式設定</w:t>
      </w:r>
      <w:r w:rsidR="00CE7095" w:rsidRPr="001A7742">
        <w:rPr>
          <w:rFonts w:hint="eastAsia"/>
        </w:rPr>
        <w:t>］</w:t>
      </w:r>
      <w:r w:rsidR="00B07870" w:rsidRPr="001A7742">
        <w:rPr>
          <w:rFonts w:hint="eastAsia"/>
        </w:rPr>
        <w:t>を呼び出す。</w:t>
      </w:r>
    </w:p>
    <w:p w14:paraId="162FA933" w14:textId="77777777" w:rsidR="00B07870" w:rsidRPr="001A7742" w:rsidRDefault="00A137E0" w:rsidP="00CC7C4C">
      <w:pPr>
        <w:pStyle w:val="072pasj-1515"/>
      </w:pPr>
      <w:r>
        <w:t>ii.</w:t>
      </w:r>
      <w:r>
        <w:tab/>
      </w:r>
      <w:r w:rsidR="00CE7095" w:rsidRPr="001A7742">
        <w:rPr>
          <w:rFonts w:hint="eastAsia"/>
        </w:rPr>
        <w:t>［</w:t>
      </w:r>
      <w:r w:rsidR="00B07870" w:rsidRPr="001A7742">
        <w:rPr>
          <w:rFonts w:hint="eastAsia"/>
        </w:rPr>
        <w:t>レイアウト</w:t>
      </w:r>
      <w:r w:rsidR="00CE7095" w:rsidRPr="001A7742">
        <w:rPr>
          <w:rFonts w:hint="eastAsia"/>
        </w:rPr>
        <w:t>］</w:t>
      </w:r>
      <w:r w:rsidR="00B07870" w:rsidRPr="001A7742">
        <w:rPr>
          <w:rFonts w:hint="eastAsia"/>
        </w:rPr>
        <w:t>タブにある</w:t>
      </w:r>
      <w:r w:rsidR="00CE7095" w:rsidRPr="001A7742">
        <w:rPr>
          <w:rFonts w:hint="eastAsia"/>
        </w:rPr>
        <w:t>［</w:t>
      </w:r>
      <w:r w:rsidR="00B07870" w:rsidRPr="001A7742">
        <w:rPr>
          <w:rFonts w:hint="eastAsia"/>
        </w:rPr>
        <w:t>詳細設定</w:t>
      </w:r>
      <w:r w:rsidR="00CE7095" w:rsidRPr="001A7742">
        <w:rPr>
          <w:rFonts w:hint="eastAsia"/>
        </w:rPr>
        <w:t>］</w:t>
      </w:r>
      <w:r w:rsidR="00B07870" w:rsidRPr="001A7742">
        <w:rPr>
          <w:rFonts w:hint="eastAsia"/>
        </w:rPr>
        <w:t>ボタンを押して</w:t>
      </w:r>
      <w:r w:rsidR="00CE7095" w:rsidRPr="001A7742">
        <w:rPr>
          <w:rFonts w:hint="eastAsia"/>
        </w:rPr>
        <w:t>［</w:t>
      </w:r>
      <w:r w:rsidR="00B07870" w:rsidRPr="001A7742">
        <w:rPr>
          <w:rFonts w:hint="eastAsia"/>
        </w:rPr>
        <w:t>レイアウトの詳細設定</w:t>
      </w:r>
      <w:r w:rsidR="00CE7095" w:rsidRPr="001A7742">
        <w:rPr>
          <w:rFonts w:hint="eastAsia"/>
        </w:rPr>
        <w:t>］</w:t>
      </w:r>
      <w:r w:rsidR="00B07870" w:rsidRPr="001A7742">
        <w:rPr>
          <w:rFonts w:hint="eastAsia"/>
        </w:rPr>
        <w:t>を開く。</w:t>
      </w:r>
    </w:p>
    <w:p w14:paraId="3D7AC7A5" w14:textId="77777777" w:rsidR="00B07870" w:rsidRPr="001A7742" w:rsidRDefault="00A137E0" w:rsidP="00CC7C4C">
      <w:pPr>
        <w:pStyle w:val="072pasj-1515"/>
      </w:pPr>
      <w:r>
        <w:rPr>
          <w:rFonts w:hint="eastAsia"/>
        </w:rPr>
        <w:t>i</w:t>
      </w:r>
      <w:r>
        <w:t>ii.</w:t>
      </w:r>
      <w:r>
        <w:tab/>
      </w:r>
      <w:r w:rsidR="00CE7095" w:rsidRPr="001A7742">
        <w:rPr>
          <w:rFonts w:hint="eastAsia"/>
        </w:rPr>
        <w:t>［</w:t>
      </w:r>
      <w:r w:rsidR="00B07870" w:rsidRPr="001A7742">
        <w:rPr>
          <w:rFonts w:hint="eastAsia"/>
        </w:rPr>
        <w:t>文字列の折り返し</w:t>
      </w:r>
      <w:r w:rsidR="00CE7095" w:rsidRPr="001A7742">
        <w:rPr>
          <w:rFonts w:hint="eastAsia"/>
        </w:rPr>
        <w:t>］</w:t>
      </w:r>
      <w:r w:rsidR="00B07870" w:rsidRPr="001A7742">
        <w:rPr>
          <w:rFonts w:hint="eastAsia"/>
        </w:rPr>
        <w:t>タブの</w:t>
      </w:r>
      <w:r w:rsidR="00CE7095" w:rsidRPr="001A7742">
        <w:rPr>
          <w:rFonts w:hint="eastAsia"/>
        </w:rPr>
        <w:t>［</w:t>
      </w:r>
      <w:r w:rsidR="00B07870" w:rsidRPr="001A7742">
        <w:rPr>
          <w:rFonts w:hint="eastAsia"/>
        </w:rPr>
        <w:t>文字列の折り返しの種類と配置</w:t>
      </w:r>
      <w:r w:rsidR="00CE7095" w:rsidRPr="001A7742">
        <w:rPr>
          <w:rFonts w:hint="eastAsia"/>
        </w:rPr>
        <w:t>］</w:t>
      </w:r>
      <w:r w:rsidR="00B07870" w:rsidRPr="001A7742">
        <w:rPr>
          <w:rFonts w:hint="eastAsia"/>
        </w:rPr>
        <w:t>の</w:t>
      </w:r>
      <w:r w:rsidR="00CE7095" w:rsidRPr="001A7742">
        <w:rPr>
          <w:rFonts w:hint="eastAsia"/>
        </w:rPr>
        <w:t>［</w:t>
      </w:r>
      <w:r w:rsidR="00B07870" w:rsidRPr="001A7742">
        <w:rPr>
          <w:rFonts w:hint="eastAsia"/>
        </w:rPr>
        <w:t>上下</w:t>
      </w:r>
      <w:r w:rsidR="00CE7095" w:rsidRPr="001A7742">
        <w:rPr>
          <w:rFonts w:hint="eastAsia"/>
        </w:rPr>
        <w:t>］</w:t>
      </w:r>
      <w:r w:rsidR="00B07870" w:rsidRPr="001A7742">
        <w:rPr>
          <w:rFonts w:hint="eastAsia"/>
        </w:rPr>
        <w:t>を選択。</w:t>
      </w:r>
      <w:r w:rsidR="000A42CC" w:rsidRPr="001A7742">
        <w:rPr>
          <w:rFonts w:hint="eastAsia"/>
        </w:rPr>
        <w:t>これ</w:t>
      </w:r>
      <w:r w:rsidR="00B07870" w:rsidRPr="001A7742">
        <w:rPr>
          <w:rFonts w:hint="eastAsia"/>
        </w:rPr>
        <w:t>で図の左右に本文</w:t>
      </w:r>
      <w:r w:rsidR="00CE7095" w:rsidRPr="001A7742">
        <w:rPr>
          <w:rFonts w:hint="eastAsia"/>
        </w:rPr>
        <w:t>が配置され</w:t>
      </w:r>
      <w:r w:rsidR="00254AA3" w:rsidRPr="001A7742">
        <w:rPr>
          <w:rFonts w:hint="eastAsia"/>
        </w:rPr>
        <w:t>ない</w:t>
      </w:r>
      <w:r w:rsidR="00B07870" w:rsidRPr="001A7742">
        <w:rPr>
          <w:rFonts w:hint="eastAsia"/>
        </w:rPr>
        <w:t>。</w:t>
      </w:r>
    </w:p>
    <w:p w14:paraId="2A49CEAC" w14:textId="77777777" w:rsidR="00B07870" w:rsidRPr="001A7742" w:rsidRDefault="00A137E0" w:rsidP="00CC7C4C">
      <w:pPr>
        <w:pStyle w:val="072pasj-1515"/>
      </w:pPr>
      <w:r>
        <w:t>iv.</w:t>
      </w:r>
      <w:r>
        <w:tab/>
      </w:r>
      <w:r w:rsidR="00CE7095" w:rsidRPr="001A7742">
        <w:rPr>
          <w:rFonts w:hint="eastAsia"/>
        </w:rPr>
        <w:t>［</w:t>
      </w:r>
      <w:r w:rsidR="00B07870" w:rsidRPr="001A7742">
        <w:rPr>
          <w:rFonts w:hint="eastAsia"/>
        </w:rPr>
        <w:t>配置</w:t>
      </w:r>
      <w:r w:rsidR="00CE7095" w:rsidRPr="001A7742">
        <w:rPr>
          <w:rFonts w:hint="eastAsia"/>
        </w:rPr>
        <w:t>］</w:t>
      </w:r>
      <w:r w:rsidR="00B07870" w:rsidRPr="001A7742">
        <w:rPr>
          <w:rFonts w:hint="eastAsia"/>
        </w:rPr>
        <w:t>タブでは余白を除いた本文の部分の基準にした位置を</w:t>
      </w:r>
      <w:r w:rsidR="004236AB" w:rsidRPr="001A7742">
        <w:rPr>
          <w:rFonts w:hint="eastAsia"/>
        </w:rPr>
        <w:t>以下のように</w:t>
      </w:r>
      <w:r w:rsidR="00B07870" w:rsidRPr="001A7742">
        <w:rPr>
          <w:rFonts w:hint="eastAsia"/>
        </w:rPr>
        <w:t>設定</w:t>
      </w:r>
      <w:r w:rsidR="00254AA3" w:rsidRPr="001A7742">
        <w:rPr>
          <w:rFonts w:hint="eastAsia"/>
        </w:rPr>
        <w:t>する</w:t>
      </w:r>
      <w:r w:rsidR="00B07870" w:rsidRPr="001A7742">
        <w:rPr>
          <w:rFonts w:hint="eastAsia"/>
        </w:rPr>
        <w:t>。</w:t>
      </w:r>
    </w:p>
    <w:p w14:paraId="6C8A6C21" w14:textId="77777777" w:rsidR="00203251" w:rsidRPr="001A7742" w:rsidRDefault="00254AA3" w:rsidP="00B10CAA">
      <w:pPr>
        <w:pStyle w:val="072pasj-1515"/>
        <w:ind w:leftChars="275" w:left="850"/>
      </w:pPr>
      <w:r w:rsidRPr="001A7742">
        <w:rPr>
          <w:rFonts w:hint="eastAsia"/>
        </w:rPr>
        <w:t>水平方向</w:t>
      </w:r>
    </w:p>
    <w:p w14:paraId="1563316A" w14:textId="77777777" w:rsidR="00254AA3" w:rsidRPr="001A7742" w:rsidRDefault="00154DE5" w:rsidP="00B10CAA">
      <w:pPr>
        <w:pStyle w:val="072pasj-1515"/>
        <w:ind w:leftChars="275" w:left="850"/>
      </w:pPr>
      <w:r w:rsidRPr="001A7742">
        <w:rPr>
          <w:rFonts w:hint="eastAsia"/>
        </w:rPr>
        <w:tab/>
      </w:r>
      <w:r w:rsidRPr="001A7742">
        <w:rPr>
          <w:rFonts w:hint="eastAsia"/>
        </w:rPr>
        <w:tab/>
      </w:r>
      <w:r w:rsidR="00254AA3" w:rsidRPr="001A7742">
        <w:rPr>
          <w:rFonts w:hint="eastAsia"/>
        </w:rPr>
        <w:t>［配置］</w:t>
      </w:r>
      <w:r w:rsidR="00254AA3" w:rsidRPr="001A7742">
        <w:rPr>
          <w:rFonts w:hint="eastAsia"/>
        </w:rPr>
        <w:t>:</w:t>
      </w:r>
      <w:r w:rsidR="00254AA3" w:rsidRPr="001A7742">
        <w:rPr>
          <w:rFonts w:hint="eastAsia"/>
        </w:rPr>
        <w:t>中央揃え</w:t>
      </w:r>
      <w:r w:rsidR="00203251" w:rsidRPr="001A7742">
        <w:rPr>
          <w:rFonts w:hint="eastAsia"/>
        </w:rPr>
        <w:tab/>
      </w:r>
      <w:r w:rsidR="00254AA3" w:rsidRPr="001A7742">
        <w:rPr>
          <w:rFonts w:hint="eastAsia"/>
        </w:rPr>
        <w:t>［基準］</w:t>
      </w:r>
      <w:r w:rsidR="00254AA3" w:rsidRPr="001A7742">
        <w:rPr>
          <w:rFonts w:hint="eastAsia"/>
        </w:rPr>
        <w:t>:</w:t>
      </w:r>
      <w:r w:rsidR="00254AA3" w:rsidRPr="001A7742">
        <w:rPr>
          <w:rFonts w:hint="eastAsia"/>
        </w:rPr>
        <w:t>余白</w:t>
      </w:r>
    </w:p>
    <w:p w14:paraId="196B79EA" w14:textId="77777777" w:rsidR="00254AA3" w:rsidRPr="001A7742" w:rsidRDefault="00154DE5" w:rsidP="00B10CAA">
      <w:pPr>
        <w:pStyle w:val="072pasj-1515"/>
        <w:ind w:leftChars="275" w:left="850"/>
      </w:pPr>
      <w:r w:rsidRPr="001A7742">
        <w:rPr>
          <w:rFonts w:hint="eastAsia"/>
        </w:rPr>
        <w:tab/>
      </w:r>
      <w:r w:rsidR="00254AA3" w:rsidRPr="001A7742">
        <w:rPr>
          <w:rFonts w:hint="eastAsia"/>
        </w:rPr>
        <w:t>あるいは</w:t>
      </w:r>
    </w:p>
    <w:p w14:paraId="4B30C7A5" w14:textId="77777777" w:rsidR="00254AA3" w:rsidRPr="001A7742" w:rsidRDefault="00154DE5" w:rsidP="00B10CAA">
      <w:pPr>
        <w:pStyle w:val="072pasj-1515"/>
        <w:ind w:leftChars="275" w:left="850"/>
      </w:pPr>
      <w:r w:rsidRPr="001A7742">
        <w:rPr>
          <w:rFonts w:hint="eastAsia"/>
        </w:rPr>
        <w:tab/>
      </w:r>
      <w:r w:rsidRPr="001A7742">
        <w:rPr>
          <w:rFonts w:hint="eastAsia"/>
        </w:rPr>
        <w:tab/>
      </w:r>
      <w:r w:rsidR="00254AA3" w:rsidRPr="001A7742">
        <w:rPr>
          <w:rFonts w:hint="eastAsia"/>
        </w:rPr>
        <w:t>［右方向の距離］</w:t>
      </w:r>
      <w:r w:rsidR="00254AA3" w:rsidRPr="001A7742">
        <w:rPr>
          <w:rFonts w:hint="eastAsia"/>
        </w:rPr>
        <w:t>: x.x</w:t>
      </w:r>
      <w:r w:rsidR="00F938F3" w:rsidRPr="001A7742">
        <w:t> </w:t>
      </w:r>
      <w:r w:rsidR="00254AA3" w:rsidRPr="001A7742">
        <w:rPr>
          <w:rFonts w:hint="eastAsia"/>
        </w:rPr>
        <w:t>mm</w:t>
      </w:r>
      <w:r w:rsidR="00203251" w:rsidRPr="001A7742">
        <w:rPr>
          <w:rFonts w:hint="eastAsia"/>
        </w:rPr>
        <w:tab/>
      </w:r>
      <w:r w:rsidR="00254AA3" w:rsidRPr="001A7742">
        <w:rPr>
          <w:rFonts w:hint="eastAsia"/>
        </w:rPr>
        <w:t>［基準］</w:t>
      </w:r>
      <w:r w:rsidR="00254AA3" w:rsidRPr="001A7742">
        <w:rPr>
          <w:rFonts w:hint="eastAsia"/>
        </w:rPr>
        <w:t>:</w:t>
      </w:r>
      <w:r w:rsidR="00254AA3" w:rsidRPr="001A7742">
        <w:rPr>
          <w:rFonts w:hint="eastAsia"/>
        </w:rPr>
        <w:t>余白</w:t>
      </w:r>
    </w:p>
    <w:p w14:paraId="2967E347" w14:textId="77777777" w:rsidR="00203251" w:rsidRPr="001A7742" w:rsidRDefault="00254AA3" w:rsidP="00B10CAA">
      <w:pPr>
        <w:pStyle w:val="072pasj-1515"/>
        <w:ind w:leftChars="275" w:left="850"/>
      </w:pPr>
      <w:r w:rsidRPr="001A7742">
        <w:rPr>
          <w:rFonts w:hint="eastAsia"/>
        </w:rPr>
        <w:t>垂直方向</w:t>
      </w:r>
    </w:p>
    <w:p w14:paraId="1186E892" w14:textId="77777777" w:rsidR="00254AA3" w:rsidRPr="001A7742" w:rsidRDefault="00154DE5" w:rsidP="00B10CAA">
      <w:pPr>
        <w:pStyle w:val="072pasj-1515"/>
        <w:ind w:leftChars="275" w:left="850"/>
      </w:pPr>
      <w:r w:rsidRPr="001A7742">
        <w:rPr>
          <w:rFonts w:hint="eastAsia"/>
        </w:rPr>
        <w:tab/>
      </w:r>
      <w:r w:rsidRPr="001A7742">
        <w:rPr>
          <w:rFonts w:hint="eastAsia"/>
        </w:rPr>
        <w:tab/>
      </w:r>
      <w:r w:rsidR="00254AA3" w:rsidRPr="001A7742">
        <w:rPr>
          <w:rFonts w:hint="eastAsia"/>
        </w:rPr>
        <w:t>［配置］</w:t>
      </w:r>
      <w:r w:rsidR="00254AA3" w:rsidRPr="001A7742">
        <w:rPr>
          <w:rFonts w:hint="eastAsia"/>
        </w:rPr>
        <w:t>:</w:t>
      </w:r>
      <w:r w:rsidR="00E21D46" w:rsidRPr="001A7742">
        <w:rPr>
          <w:rFonts w:hint="eastAsia"/>
        </w:rPr>
        <w:t>上</w:t>
      </w:r>
      <w:r w:rsidR="00E21D46" w:rsidRPr="001A7742">
        <w:rPr>
          <w:rFonts w:hint="eastAsia"/>
        </w:rPr>
        <w:t xml:space="preserve"> </w:t>
      </w:r>
      <w:r w:rsidR="00E21D46" w:rsidRPr="001A7742">
        <w:rPr>
          <w:rFonts w:hint="eastAsia"/>
        </w:rPr>
        <w:t>または</w:t>
      </w:r>
      <w:r w:rsidR="00E21D46" w:rsidRPr="001A7742">
        <w:rPr>
          <w:rFonts w:hint="eastAsia"/>
        </w:rPr>
        <w:t xml:space="preserve"> </w:t>
      </w:r>
      <w:r w:rsidR="00E21D46" w:rsidRPr="001A7742">
        <w:rPr>
          <w:rFonts w:hint="eastAsia"/>
        </w:rPr>
        <w:t>下</w:t>
      </w:r>
      <w:r w:rsidR="00203251" w:rsidRPr="001A7742">
        <w:rPr>
          <w:rFonts w:hint="eastAsia"/>
        </w:rPr>
        <w:tab/>
      </w:r>
      <w:r w:rsidR="00254AA3" w:rsidRPr="001A7742">
        <w:rPr>
          <w:rFonts w:hint="eastAsia"/>
        </w:rPr>
        <w:t>［基準］</w:t>
      </w:r>
      <w:r w:rsidR="00254AA3" w:rsidRPr="001A7742">
        <w:rPr>
          <w:rFonts w:hint="eastAsia"/>
        </w:rPr>
        <w:t>:</w:t>
      </w:r>
      <w:r w:rsidR="00254AA3" w:rsidRPr="001A7742">
        <w:rPr>
          <w:rFonts w:hint="eastAsia"/>
        </w:rPr>
        <w:t>余白</w:t>
      </w:r>
    </w:p>
    <w:p w14:paraId="7F94F157" w14:textId="77777777" w:rsidR="00254AA3" w:rsidRPr="001A7742" w:rsidRDefault="00154DE5" w:rsidP="00B10CAA">
      <w:pPr>
        <w:pStyle w:val="072pasj-1515"/>
        <w:ind w:leftChars="275" w:left="850"/>
      </w:pPr>
      <w:r w:rsidRPr="001A7742">
        <w:rPr>
          <w:rFonts w:hint="eastAsia"/>
        </w:rPr>
        <w:tab/>
      </w:r>
      <w:r w:rsidR="00254AA3" w:rsidRPr="001A7742">
        <w:rPr>
          <w:rFonts w:hint="eastAsia"/>
        </w:rPr>
        <w:t>あるいは</w:t>
      </w:r>
    </w:p>
    <w:p w14:paraId="0FFBA1AD" w14:textId="77777777" w:rsidR="00254AA3" w:rsidRPr="001A7742" w:rsidRDefault="00154DE5" w:rsidP="00B10CAA">
      <w:pPr>
        <w:pStyle w:val="072pasj-1515"/>
        <w:ind w:leftChars="275" w:left="850"/>
      </w:pPr>
      <w:r w:rsidRPr="001A7742">
        <w:rPr>
          <w:rFonts w:hint="eastAsia"/>
        </w:rPr>
        <w:tab/>
      </w:r>
      <w:r w:rsidRPr="001A7742">
        <w:rPr>
          <w:rFonts w:hint="eastAsia"/>
        </w:rPr>
        <w:tab/>
      </w:r>
      <w:r w:rsidR="00254AA3" w:rsidRPr="001A7742">
        <w:rPr>
          <w:rFonts w:hint="eastAsia"/>
        </w:rPr>
        <w:t>［下方向の距離］</w:t>
      </w:r>
      <w:r w:rsidR="00254AA3" w:rsidRPr="001A7742">
        <w:rPr>
          <w:rFonts w:hint="eastAsia"/>
        </w:rPr>
        <w:t>: x.x</w:t>
      </w:r>
      <w:r w:rsidR="00F938F3" w:rsidRPr="001A7742">
        <w:t> </w:t>
      </w:r>
      <w:r w:rsidR="00254AA3" w:rsidRPr="001A7742">
        <w:rPr>
          <w:rFonts w:hint="eastAsia"/>
        </w:rPr>
        <w:t>mm</w:t>
      </w:r>
      <w:r w:rsidR="00203251" w:rsidRPr="001A7742">
        <w:rPr>
          <w:rFonts w:hint="eastAsia"/>
        </w:rPr>
        <w:tab/>
      </w:r>
      <w:r w:rsidR="00254AA3" w:rsidRPr="001A7742">
        <w:rPr>
          <w:rFonts w:hint="eastAsia"/>
        </w:rPr>
        <w:t>［基準］</w:t>
      </w:r>
      <w:r w:rsidR="00254AA3" w:rsidRPr="001A7742">
        <w:rPr>
          <w:rFonts w:hint="eastAsia"/>
        </w:rPr>
        <w:t>:</w:t>
      </w:r>
      <w:r w:rsidR="00254AA3" w:rsidRPr="001A7742">
        <w:rPr>
          <w:rFonts w:hint="eastAsia"/>
        </w:rPr>
        <w:t>余白</w:t>
      </w:r>
    </w:p>
    <w:p w14:paraId="4376221E" w14:textId="77777777" w:rsidR="00254AA3" w:rsidRPr="001A7742" w:rsidRDefault="00254AA3" w:rsidP="00B10CAA">
      <w:pPr>
        <w:pStyle w:val="00pasj-"/>
        <w:ind w:leftChars="275" w:left="550" w:firstLineChars="0" w:firstLine="0"/>
        <w:rPr>
          <w:rFonts w:ascii="Times New Roman" w:hAnsi="Times New Roman"/>
          <w:color w:val="000000" w:themeColor="text1"/>
        </w:rPr>
      </w:pPr>
      <w:r w:rsidRPr="001A7742">
        <w:rPr>
          <w:rFonts w:ascii="Times New Roman" w:hAnsi="Times New Roman" w:hint="eastAsia"/>
          <w:color w:val="000000" w:themeColor="text1"/>
        </w:rPr>
        <w:t>なお、設定後に一度でもドラッグして図表を動かすと、上記の設定は変わってしまうので注意が必要。</w:t>
      </w:r>
    </w:p>
    <w:p w14:paraId="2607C28D" w14:textId="77777777" w:rsidR="00203251" w:rsidRPr="001A7742" w:rsidRDefault="00A137E0" w:rsidP="00CC7C4C">
      <w:pPr>
        <w:pStyle w:val="072pasj-1515"/>
      </w:pPr>
      <w:r>
        <w:t>v.</w:t>
      </w:r>
      <w:r>
        <w:tab/>
      </w:r>
      <w:r w:rsidR="00203251" w:rsidRPr="001A7742">
        <w:rPr>
          <w:rFonts w:hint="eastAsia"/>
        </w:rPr>
        <w:t>オプションの［文字列と一緒に移動する］にチェックが入っていないことが重要。［アンカーを段落に固定する］にチェックを入れると、図の移動に伴うアンカーの自動的な移動を抑制できる。［オーバーラップ］は図の重なりを許可する場合にはチェックを入れる。</w:t>
      </w:r>
    </w:p>
    <w:p w14:paraId="12BF530C" w14:textId="77777777" w:rsidR="00BA4F71" w:rsidRPr="001A7742" w:rsidRDefault="00A137E0" w:rsidP="00B10CAA">
      <w:pPr>
        <w:pStyle w:val="072pasj-1515"/>
      </w:pPr>
      <w:r>
        <w:t>vi.</w:t>
      </w:r>
      <w:r>
        <w:tab/>
      </w:r>
      <w:r w:rsidR="00BA4F71" w:rsidRPr="001A7742">
        <w:rPr>
          <w:rFonts w:hint="eastAsia"/>
        </w:rPr>
        <w:t>図は本文の長さによって意図しない位置に動くことがあ</w:t>
      </w:r>
      <w:r w:rsidR="00195F8F" w:rsidRPr="001A7742">
        <w:rPr>
          <w:rFonts w:hint="eastAsia"/>
        </w:rPr>
        <w:t>る。</w:t>
      </w:r>
      <w:r w:rsidR="00BA4F71" w:rsidRPr="001A7742">
        <w:rPr>
          <w:rFonts w:hint="eastAsia"/>
        </w:rPr>
        <w:t>以下の手順で</w:t>
      </w:r>
      <w:r w:rsidR="00CE7095" w:rsidRPr="001A7742">
        <w:rPr>
          <w:rFonts w:hint="eastAsia"/>
        </w:rPr>
        <w:t>［</w:t>
      </w:r>
      <w:r w:rsidR="00BA4F71" w:rsidRPr="001A7742">
        <w:rPr>
          <w:rFonts w:hint="eastAsia"/>
        </w:rPr>
        <w:t>Word</w:t>
      </w:r>
      <w:r w:rsidR="00BA4F71" w:rsidRPr="001A7742">
        <w:rPr>
          <w:rFonts w:hint="eastAsia"/>
        </w:rPr>
        <w:t>のオプション</w:t>
      </w:r>
      <w:r w:rsidR="00CE7095" w:rsidRPr="001A7742">
        <w:rPr>
          <w:rFonts w:hint="eastAsia"/>
        </w:rPr>
        <w:t>］</w:t>
      </w:r>
      <w:r w:rsidR="00BA4F71" w:rsidRPr="001A7742">
        <w:rPr>
          <w:rFonts w:hint="eastAsia"/>
        </w:rPr>
        <w:t>ウィンドウを開き、</w:t>
      </w:r>
      <w:r w:rsidR="00CE7095" w:rsidRPr="001A7742">
        <w:rPr>
          <w:rFonts w:hint="eastAsia"/>
        </w:rPr>
        <w:t>［</w:t>
      </w:r>
      <w:r w:rsidR="00BA4F71" w:rsidRPr="001A7742">
        <w:rPr>
          <w:rFonts w:hint="eastAsia"/>
        </w:rPr>
        <w:t>表示</w:t>
      </w:r>
      <w:r w:rsidR="00CE7095" w:rsidRPr="001A7742">
        <w:rPr>
          <w:rFonts w:hint="eastAsia"/>
        </w:rPr>
        <w:t>］</w:t>
      </w:r>
      <w:r w:rsidR="00BA4F71" w:rsidRPr="001A7742">
        <w:rPr>
          <w:rFonts w:hint="eastAsia"/>
        </w:rPr>
        <w:t>タブにある</w:t>
      </w:r>
      <w:r w:rsidR="00CE7095" w:rsidRPr="001A7742">
        <w:rPr>
          <w:rFonts w:hint="eastAsia"/>
        </w:rPr>
        <w:t>［</w:t>
      </w:r>
      <w:r w:rsidR="00BA4F71" w:rsidRPr="001A7742">
        <w:rPr>
          <w:rFonts w:hint="eastAsia"/>
        </w:rPr>
        <w:t>アンカー記号</w:t>
      </w:r>
      <w:r w:rsidR="00CE7095" w:rsidRPr="001A7742">
        <w:rPr>
          <w:rFonts w:hint="eastAsia"/>
        </w:rPr>
        <w:t>］</w:t>
      </w:r>
      <w:r w:rsidR="00BA4F71" w:rsidRPr="001A7742">
        <w:rPr>
          <w:rFonts w:hint="eastAsia"/>
        </w:rPr>
        <w:t>にチェックを入れて、アンカーを表示しておくと便利。</w:t>
      </w:r>
    </w:p>
    <w:p w14:paraId="50E1B333" w14:textId="77777777" w:rsidR="00BA4F71" w:rsidRPr="001A7742" w:rsidRDefault="00BA4F71" w:rsidP="00B10CAA">
      <w:pPr>
        <w:pStyle w:val="072pasj-1515"/>
        <w:ind w:leftChars="275" w:left="850"/>
      </w:pPr>
      <w:r w:rsidRPr="001A7742">
        <w:rPr>
          <w:rFonts w:hint="eastAsia"/>
        </w:rPr>
        <w:t>Word2010 / 2013</w:t>
      </w:r>
      <w:r w:rsidR="00C86147" w:rsidRPr="001A7742">
        <w:rPr>
          <w:rFonts w:hint="eastAsia"/>
        </w:rPr>
        <w:t xml:space="preserve"> / 2016</w:t>
      </w:r>
      <w:r w:rsidR="00B87B30" w:rsidRPr="001A7742">
        <w:t xml:space="preserve"> (Windows)</w:t>
      </w:r>
      <w:r w:rsidRPr="001A7742">
        <w:rPr>
          <w:rFonts w:hint="eastAsia"/>
        </w:rPr>
        <w:t>の場合</w:t>
      </w:r>
    </w:p>
    <w:p w14:paraId="7DA47C12" w14:textId="77777777" w:rsidR="00F01BD8" w:rsidRPr="001A7742" w:rsidRDefault="00CE7095" w:rsidP="00B10CAA">
      <w:pPr>
        <w:tabs>
          <w:tab w:val="left" w:pos="709"/>
        </w:tabs>
        <w:ind w:leftChars="275" w:left="550"/>
        <w:rPr>
          <w:rFonts w:ascii="Times New Roman" w:hAnsi="Times New Roman"/>
          <w:color w:val="000000" w:themeColor="text1"/>
        </w:rPr>
      </w:pPr>
      <w:r w:rsidRPr="001A7742">
        <w:rPr>
          <w:rFonts w:ascii="Times New Roman" w:hAnsi="Times New Roman" w:hint="eastAsia"/>
          <w:color w:val="000000" w:themeColor="text1"/>
        </w:rPr>
        <w:t>［</w:t>
      </w:r>
      <w:r w:rsidR="00BA4F71" w:rsidRPr="001A7742">
        <w:rPr>
          <w:rFonts w:ascii="Times New Roman" w:hAnsi="Times New Roman" w:hint="eastAsia"/>
          <w:color w:val="000000" w:themeColor="text1"/>
        </w:rPr>
        <w:t>ファイル</w:t>
      </w:r>
      <w:r w:rsidRPr="001A7742">
        <w:rPr>
          <w:rFonts w:ascii="Times New Roman" w:hAnsi="Times New Roman" w:hint="eastAsia"/>
          <w:color w:val="000000" w:themeColor="text1"/>
        </w:rPr>
        <w:t>］</w:t>
      </w:r>
      <w:r w:rsidR="00BA4F71" w:rsidRPr="001A7742">
        <w:rPr>
          <w:rFonts w:ascii="Times New Roman" w:hAnsi="Times New Roman" w:hint="eastAsia"/>
          <w:color w:val="000000" w:themeColor="text1"/>
        </w:rPr>
        <w:t>メニューの</w:t>
      </w:r>
      <w:r w:rsidRPr="001A7742">
        <w:rPr>
          <w:rFonts w:ascii="Times New Roman" w:hAnsi="Times New Roman" w:hint="eastAsia"/>
          <w:color w:val="000000" w:themeColor="text1"/>
        </w:rPr>
        <w:t>［</w:t>
      </w:r>
      <w:r w:rsidR="00BA4F71" w:rsidRPr="001A7742">
        <w:rPr>
          <w:rFonts w:ascii="Times New Roman" w:hAnsi="Times New Roman" w:hint="eastAsia"/>
          <w:color w:val="000000" w:themeColor="text1"/>
        </w:rPr>
        <w:t>オプション</w:t>
      </w:r>
      <w:r w:rsidRPr="001A7742">
        <w:rPr>
          <w:rFonts w:ascii="Times New Roman" w:hAnsi="Times New Roman" w:hint="eastAsia"/>
          <w:color w:val="000000" w:themeColor="text1"/>
        </w:rPr>
        <w:t>］</w:t>
      </w:r>
    </w:p>
    <w:p w14:paraId="2A38C8DC" w14:textId="77777777" w:rsidR="00F01BD8" w:rsidRPr="001A7742" w:rsidRDefault="00A407ED" w:rsidP="00B10CAA">
      <w:pPr>
        <w:tabs>
          <w:tab w:val="left" w:pos="851"/>
        </w:tabs>
        <w:ind w:leftChars="275" w:left="550"/>
        <w:rPr>
          <w:rFonts w:ascii="Times New Roman" w:hAnsi="Times New Roman"/>
          <w:color w:val="000000" w:themeColor="text1"/>
        </w:rPr>
      </w:pPr>
      <w:r w:rsidRPr="001A7742">
        <w:rPr>
          <w:rFonts w:ascii="Times New Roman" w:hAnsi="Times New Roman"/>
          <w:noProof/>
          <w:color w:val="000000" w:themeColor="text1"/>
        </w:rPr>
        <mc:AlternateContent>
          <mc:Choice Requires="wps">
            <w:drawing>
              <wp:anchor distT="0" distB="0" distL="114300" distR="114300" simplePos="0" relativeHeight="251661312" behindDoc="0" locked="0" layoutInCell="1" allowOverlap="0" wp14:anchorId="161F68C1" wp14:editId="685C3E1E">
                <wp:simplePos x="0" y="0"/>
                <wp:positionH relativeFrom="page">
                  <wp:posOffset>726440</wp:posOffset>
                </wp:positionH>
                <wp:positionV relativeFrom="page">
                  <wp:posOffset>9555480</wp:posOffset>
                </wp:positionV>
                <wp:extent cx="2970000" cy="439560"/>
                <wp:effectExtent l="0" t="0" r="1905" b="17780"/>
                <wp:wrapTopAndBottom/>
                <wp:docPr id="1"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0000" cy="43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61768" w14:textId="77777777" w:rsidR="00D51298" w:rsidRPr="008C3B73" w:rsidRDefault="00D51298" w:rsidP="00A407ED">
                            <w:pPr>
                              <w:pStyle w:val="aa"/>
                              <w:tabs>
                                <w:tab w:val="left" w:leader="underscore" w:pos="1800"/>
                              </w:tabs>
                              <w:ind w:firstLine="0"/>
                              <w:rPr>
                                <w:rFonts w:ascii="Times" w:hAnsi="Times" w:cs="Times"/>
                                <w:color w:val="000000" w:themeColor="text1"/>
                                <w:kern w:val="16"/>
                                <w:sz w:val="8"/>
                              </w:rPr>
                            </w:pPr>
                            <w:r w:rsidRPr="008C3B73">
                              <w:rPr>
                                <w:rFonts w:ascii="Times" w:hAnsi="Times" w:cs="Times"/>
                                <w:color w:val="000000" w:themeColor="text1"/>
                                <w:kern w:val="16"/>
                                <w:sz w:val="8"/>
                              </w:rPr>
                              <w:tab/>
                            </w:r>
                          </w:p>
                          <w:p w14:paraId="73BCC778" w14:textId="77777777" w:rsidR="00D51298" w:rsidRPr="008C3B73" w:rsidRDefault="00D51298" w:rsidP="00A407ED">
                            <w:pPr>
                              <w:pStyle w:val="022pasj-"/>
                              <w:rPr>
                                <w:color w:val="000000" w:themeColor="text1"/>
                                <w:kern w:val="16"/>
                              </w:rPr>
                            </w:pPr>
                            <w:r w:rsidRPr="008C3B73">
                              <w:rPr>
                                <w:rStyle w:val="021pasj-0"/>
                                <w:rFonts w:eastAsia="ＭＳ Ｐ明朝" w:hint="eastAsia"/>
                                <w:color w:val="000000" w:themeColor="text1"/>
                              </w:rPr>
                              <w:t>1</w:t>
                            </w:r>
                            <w:r w:rsidRPr="008C3B73">
                              <w:rPr>
                                <w:rFonts w:hint="eastAsia"/>
                                <w:color w:val="000000" w:themeColor="text1"/>
                              </w:rPr>
                              <w:t>（脚注</w:t>
                            </w:r>
                            <w:r w:rsidRPr="008C3B73">
                              <w:rPr>
                                <w:rFonts w:hint="eastAsia"/>
                                <w:color w:val="000000" w:themeColor="text1"/>
                              </w:rPr>
                              <w:t>9 pt</w:t>
                            </w:r>
                            <w:r w:rsidRPr="008C3B73">
                              <w:rPr>
                                <w:rFonts w:hint="eastAsia"/>
                                <w:color w:val="000000" w:themeColor="text1"/>
                              </w:rPr>
                              <w:t>）セルの左右余白を</w:t>
                            </w:r>
                            <w:r w:rsidRPr="008C3B73">
                              <w:rPr>
                                <w:rFonts w:hint="eastAsia"/>
                                <w:color w:val="000000" w:themeColor="text1"/>
                              </w:rPr>
                              <w:t>0 mm</w:t>
                            </w:r>
                            <w:r w:rsidRPr="008C3B73">
                              <w:rPr>
                                <w:rFonts w:hint="eastAsia"/>
                                <w:color w:val="000000" w:themeColor="text1"/>
                              </w:rPr>
                              <w:t>に設定したとき、右端の文字の一部が欠ける場合には右余白のみ</w:t>
                            </w:r>
                            <w:r w:rsidRPr="008C3B73">
                              <w:rPr>
                                <w:rFonts w:hint="eastAsia"/>
                                <w:color w:val="000000" w:themeColor="text1"/>
                              </w:rPr>
                              <w:t>0.</w:t>
                            </w:r>
                            <w:r w:rsidR="00835249">
                              <w:rPr>
                                <w:color w:val="000000" w:themeColor="text1"/>
                              </w:rPr>
                              <w:t>5</w:t>
                            </w:r>
                            <w:r w:rsidRPr="008C3B73">
                              <w:rPr>
                                <w:rFonts w:hint="eastAsia"/>
                                <w:color w:val="000000" w:themeColor="text1"/>
                              </w:rPr>
                              <w:t xml:space="preserve"> mm</w:t>
                            </w:r>
                            <w:r w:rsidRPr="008C3B73">
                              <w:rPr>
                                <w:rFonts w:hint="eastAsia"/>
                                <w:color w:val="000000" w:themeColor="text1"/>
                              </w:rPr>
                              <w:t>に変更可。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F68C1" id="_x0000_s1027" type="#_x0000_t202" style="position:absolute;left:0;text-align:left;margin-left:57.2pt;margin-top:752.4pt;width:233.85pt;height:34.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" o:allowoverlap="f" filled="f" stroked="f">
                <v:textbox inset="0,0,0,0">
                  <w:txbxContent>
                    <w:p w14:paraId="3B061768" w14:textId="77777777" w:rsidR="00D51298" w:rsidRPr="008C3B73" w:rsidRDefault="00D51298" w:rsidP="00A407ED">
                      <w:pPr>
                        <w:pStyle w:val="aa"/>
                        <w:tabs>
                          <w:tab w:val="left" w:leader="underscore" w:pos="1800"/>
                        </w:tabs>
                        <w:ind w:firstLine="0"/>
                        <w:rPr>
                          <w:rFonts w:ascii="Times" w:hAnsi="Times" w:cs="Times"/>
                          <w:color w:val="000000" w:themeColor="text1"/>
                          <w:kern w:val="16"/>
                          <w:sz w:val="8"/>
                        </w:rPr>
                      </w:pPr>
                      <w:r w:rsidRPr="008C3B73">
                        <w:rPr>
                          <w:rFonts w:ascii="Times" w:hAnsi="Times" w:cs="Times"/>
                          <w:color w:val="000000" w:themeColor="text1"/>
                          <w:kern w:val="16"/>
                          <w:sz w:val="8"/>
                        </w:rPr>
                        <w:tab/>
                      </w:r>
                    </w:p>
                    <w:p w14:paraId="73BCC778" w14:textId="77777777" w:rsidR="00D51298" w:rsidRPr="008C3B73" w:rsidRDefault="00D51298" w:rsidP="00A407ED">
                      <w:pPr>
                        <w:pStyle w:val="022pasj-"/>
                        <w:rPr>
                          <w:color w:val="000000" w:themeColor="text1"/>
                          <w:kern w:val="16"/>
                        </w:rPr>
                      </w:pPr>
                      <w:r w:rsidRPr="008C3B73">
                        <w:rPr>
                          <w:rStyle w:val="021pasj-0"/>
                          <w:rFonts w:eastAsia="ＭＳ Ｐ明朝" w:hint="eastAsia"/>
                          <w:color w:val="000000" w:themeColor="text1"/>
                        </w:rPr>
                        <w:t>1</w:t>
                      </w:r>
                      <w:r w:rsidRPr="008C3B73">
                        <w:rPr>
                          <w:rFonts w:hint="eastAsia"/>
                          <w:color w:val="000000" w:themeColor="text1"/>
                        </w:rPr>
                        <w:t>（脚注</w:t>
                      </w:r>
                      <w:r w:rsidRPr="008C3B73">
                        <w:rPr>
                          <w:rFonts w:hint="eastAsia"/>
                          <w:color w:val="000000" w:themeColor="text1"/>
                        </w:rPr>
                        <w:t>9 pt</w:t>
                      </w:r>
                      <w:r w:rsidRPr="008C3B73">
                        <w:rPr>
                          <w:rFonts w:hint="eastAsia"/>
                          <w:color w:val="000000" w:themeColor="text1"/>
                        </w:rPr>
                        <w:t>）セルの左右余白を</w:t>
                      </w:r>
                      <w:r w:rsidRPr="008C3B73">
                        <w:rPr>
                          <w:rFonts w:hint="eastAsia"/>
                          <w:color w:val="000000" w:themeColor="text1"/>
                        </w:rPr>
                        <w:t>0 mm</w:t>
                      </w:r>
                      <w:r w:rsidRPr="008C3B73">
                        <w:rPr>
                          <w:rFonts w:hint="eastAsia"/>
                          <w:color w:val="000000" w:themeColor="text1"/>
                        </w:rPr>
                        <w:t>に設定したとき、右端の文字の一部が欠ける場合には右余白のみ</w:t>
                      </w:r>
                      <w:r w:rsidRPr="008C3B73">
                        <w:rPr>
                          <w:rFonts w:hint="eastAsia"/>
                          <w:color w:val="000000" w:themeColor="text1"/>
                        </w:rPr>
                        <w:t>0.</w:t>
                      </w:r>
                      <w:r w:rsidR="00835249">
                        <w:rPr>
                          <w:color w:val="000000" w:themeColor="text1"/>
                        </w:rPr>
                        <w:t>5</w:t>
                      </w:r>
                      <w:r w:rsidRPr="008C3B73">
                        <w:rPr>
                          <w:rFonts w:hint="eastAsia"/>
                          <w:color w:val="000000" w:themeColor="text1"/>
                        </w:rPr>
                        <w:t xml:space="preserve"> mm</w:t>
                      </w:r>
                      <w:r w:rsidRPr="008C3B73">
                        <w:rPr>
                          <w:rFonts w:hint="eastAsia"/>
                          <w:color w:val="000000" w:themeColor="text1"/>
                        </w:rPr>
                        <w:t>に変更可。</w:t>
                      </w:r>
                    </w:p>
                  </w:txbxContent>
                </v:textbox>
                <w10:wrap type="topAndBottom" anchorx="page" anchory="page"/>
              </v:shape>
            </w:pict>
          </mc:Fallback>
        </mc:AlternateContent>
      </w:r>
      <w:r w:rsidR="00F01BD8" w:rsidRPr="001A7742">
        <w:rPr>
          <w:rFonts w:ascii="Times New Roman" w:hAnsi="Times New Roman" w:hint="eastAsia"/>
          <w:color w:val="000000" w:themeColor="text1"/>
        </w:rPr>
        <w:t>Word</w:t>
      </w:r>
      <w:r w:rsidR="008F6814" w:rsidRPr="001A7742">
        <w:rPr>
          <w:rFonts w:ascii="Times New Roman" w:hAnsi="Times New Roman" w:hint="eastAsia"/>
          <w:color w:val="000000" w:themeColor="text1"/>
        </w:rPr>
        <w:t xml:space="preserve">2004 / 2008 / </w:t>
      </w:r>
      <w:r w:rsidR="00F01BD8" w:rsidRPr="001A7742">
        <w:rPr>
          <w:rFonts w:ascii="Times New Roman" w:hAnsi="Times New Roman" w:hint="eastAsia"/>
          <w:color w:val="000000" w:themeColor="text1"/>
        </w:rPr>
        <w:t>2011</w:t>
      </w:r>
      <w:r w:rsidR="00C86147" w:rsidRPr="001A7742">
        <w:rPr>
          <w:rFonts w:ascii="Times New Roman" w:hAnsi="Times New Roman" w:hint="eastAsia"/>
          <w:color w:val="000000" w:themeColor="text1"/>
        </w:rPr>
        <w:t xml:space="preserve"> / 2016</w:t>
      </w:r>
      <w:r w:rsidR="008F6814" w:rsidRPr="001A7742">
        <w:rPr>
          <w:rFonts w:ascii="Times New Roman" w:hAnsi="Times New Roman" w:hint="eastAsia"/>
          <w:color w:val="000000" w:themeColor="text1"/>
        </w:rPr>
        <w:t xml:space="preserve"> </w:t>
      </w:r>
      <w:r w:rsidR="00F01BD8" w:rsidRPr="001A7742">
        <w:rPr>
          <w:rFonts w:ascii="Times New Roman" w:hAnsi="Times New Roman" w:hint="eastAsia"/>
          <w:color w:val="000000" w:themeColor="text1"/>
        </w:rPr>
        <w:t>(Mac)</w:t>
      </w:r>
      <w:r w:rsidR="00F01BD8" w:rsidRPr="001A7742">
        <w:rPr>
          <w:rFonts w:ascii="Times New Roman" w:hAnsi="Times New Roman" w:hint="eastAsia"/>
          <w:color w:val="000000" w:themeColor="text1"/>
        </w:rPr>
        <w:t>の場合</w:t>
      </w:r>
    </w:p>
    <w:p w14:paraId="5F7E5F3C" w14:textId="77777777" w:rsidR="00F01BD8" w:rsidRPr="001A7742" w:rsidRDefault="00F01BD8" w:rsidP="00B10CAA">
      <w:pPr>
        <w:tabs>
          <w:tab w:val="left" w:pos="709"/>
        </w:tabs>
        <w:ind w:leftChars="275" w:left="550"/>
        <w:rPr>
          <w:rFonts w:ascii="Times New Roman" w:hAnsi="Times New Roman"/>
          <w:color w:val="000000" w:themeColor="text1"/>
        </w:rPr>
      </w:pPr>
      <w:r w:rsidRPr="001A7742">
        <w:rPr>
          <w:rFonts w:ascii="Times New Roman" w:hAnsi="Times New Roman" w:hint="eastAsia"/>
          <w:color w:val="000000" w:themeColor="text1"/>
        </w:rPr>
        <w:t>［</w:t>
      </w:r>
      <w:r w:rsidRPr="001A7742">
        <w:rPr>
          <w:rFonts w:ascii="Times New Roman" w:hAnsi="Times New Roman" w:hint="eastAsia"/>
          <w:color w:val="000000" w:themeColor="text1"/>
        </w:rPr>
        <w:t>Word</w:t>
      </w:r>
      <w:r w:rsidRPr="001A7742">
        <w:rPr>
          <w:rFonts w:ascii="Times New Roman" w:hAnsi="Times New Roman" w:hint="eastAsia"/>
          <w:color w:val="000000" w:themeColor="text1"/>
        </w:rPr>
        <w:t>］メニューの［環境設定］</w:t>
      </w:r>
    </w:p>
    <w:p w14:paraId="0E186D4C" w14:textId="77777777" w:rsidR="003A1FB3" w:rsidRPr="001A7742" w:rsidRDefault="003A1FB3" w:rsidP="00FE5E10">
      <w:pPr>
        <w:pStyle w:val="05pasj-"/>
        <w:rPr>
          <w:lang w:val="en-GB"/>
        </w:rPr>
      </w:pPr>
      <w:r w:rsidRPr="001A7742">
        <w:t>3.8</w:t>
      </w:r>
      <w:r w:rsidRPr="001A7742">
        <w:tab/>
      </w:r>
      <w:r w:rsidRPr="001A7742">
        <w:rPr>
          <w:rFonts w:hint="eastAsia"/>
        </w:rPr>
        <w:t>図作成における注意</w:t>
      </w:r>
    </w:p>
    <w:p w14:paraId="5A25B0AF" w14:textId="77777777" w:rsidR="009728D0" w:rsidRDefault="003A1FB3" w:rsidP="0063564E">
      <w:pPr>
        <w:pStyle w:val="07pasj-051"/>
        <w:ind w:left="300" w:hanging="200"/>
      </w:pPr>
      <w:r w:rsidRPr="001A7742">
        <w:rPr>
          <w:rFonts w:hint="eastAsia"/>
        </w:rPr>
        <w:t>図のフォーマットはビットマップが一番確実で、以下のように選ぶと美しさとサイズのバランスが最適。</w:t>
      </w:r>
    </w:p>
    <w:p w14:paraId="72F80CA0" w14:textId="77777777" w:rsidR="00FD3317" w:rsidRPr="001A7742" w:rsidRDefault="00385B86" w:rsidP="009728D0">
      <w:pPr>
        <w:pStyle w:val="073pasj-215"/>
        <w:ind w:left="701"/>
      </w:pPr>
      <w:r>
        <w:rPr>
          <w:rFonts w:hint="eastAsia"/>
        </w:rPr>
        <w:t>1.</w:t>
      </w:r>
      <w:r>
        <w:tab/>
      </w:r>
      <w:r w:rsidR="003A1FB3" w:rsidRPr="001A7742">
        <w:rPr>
          <w:rFonts w:hint="eastAsia"/>
        </w:rPr>
        <w:t>写真：</w:t>
      </w:r>
      <w:r w:rsidR="003A1FB3" w:rsidRPr="001A7742">
        <w:rPr>
          <w:rFonts w:hint="eastAsia"/>
        </w:rPr>
        <w:t>JPEG</w:t>
      </w:r>
    </w:p>
    <w:p w14:paraId="31095B46" w14:textId="77777777" w:rsidR="003A1FB3" w:rsidRPr="001A7742" w:rsidRDefault="00385B86" w:rsidP="009728D0">
      <w:pPr>
        <w:pStyle w:val="073pasj-215"/>
        <w:ind w:left="701"/>
      </w:pPr>
      <w:r>
        <w:rPr>
          <w:rFonts w:hint="eastAsia"/>
        </w:rPr>
        <w:t>2.</w:t>
      </w:r>
      <w:r>
        <w:tab/>
      </w:r>
      <w:r w:rsidR="003A1FB3" w:rsidRPr="001A7742">
        <w:rPr>
          <w:rFonts w:hint="eastAsia"/>
        </w:rPr>
        <w:t>CAD</w:t>
      </w:r>
      <w:r w:rsidR="003A1FB3" w:rsidRPr="001A7742">
        <w:rPr>
          <w:rFonts w:hint="eastAsia"/>
        </w:rPr>
        <w:t>図・グラフ等：</w:t>
      </w:r>
      <w:r w:rsidR="003A1FB3" w:rsidRPr="001A7742">
        <w:rPr>
          <w:rFonts w:hint="eastAsia"/>
        </w:rPr>
        <w:t>PNG</w:t>
      </w:r>
      <w:r w:rsidR="003A1FB3" w:rsidRPr="001A7742">
        <w:rPr>
          <w:rFonts w:hint="eastAsia"/>
        </w:rPr>
        <w:t>（</w:t>
      </w:r>
      <w:r w:rsidR="003A1FB3" w:rsidRPr="001A7742">
        <w:rPr>
          <w:rFonts w:hint="eastAsia"/>
        </w:rPr>
        <w:t>TIFF</w:t>
      </w:r>
      <w:r w:rsidR="003A1FB3" w:rsidRPr="001A7742">
        <w:rPr>
          <w:rFonts w:hint="eastAsia"/>
        </w:rPr>
        <w:t>も可）</w:t>
      </w:r>
    </w:p>
    <w:p w14:paraId="4EFF5DBA" w14:textId="77777777" w:rsidR="003A1FB3" w:rsidRPr="001A7742" w:rsidRDefault="003A1FB3" w:rsidP="00A335DD">
      <w:pPr>
        <w:pStyle w:val="07pasj-051"/>
        <w:ind w:left="300" w:hanging="200"/>
      </w:pPr>
      <w:r w:rsidRPr="001A7742">
        <w:t>PNG</w:t>
      </w:r>
      <w:r w:rsidRPr="001A7742">
        <w:rPr>
          <w:rFonts w:hint="eastAsia"/>
        </w:rPr>
        <w:t>は</w:t>
      </w:r>
      <w:r w:rsidRPr="001A7742">
        <w:t>GIF</w:t>
      </w:r>
      <w:r w:rsidRPr="001A7742">
        <w:rPr>
          <w:rFonts w:hint="eastAsia"/>
        </w:rPr>
        <w:t>を拡張した優れたビットマップフォーマットで、線画等を劣化無くコンパクトに圧縮できるため、強く推奨</w:t>
      </w:r>
      <w:r w:rsidR="00195F8F" w:rsidRPr="001A7742">
        <w:rPr>
          <w:rFonts w:hint="eastAsia"/>
        </w:rPr>
        <w:t>する</w:t>
      </w:r>
      <w:r w:rsidR="00B07870" w:rsidRPr="001A7742">
        <w:rPr>
          <w:rFonts w:hint="eastAsia"/>
        </w:rPr>
        <w:t>。</w:t>
      </w:r>
      <w:r w:rsidR="00B07870" w:rsidRPr="001A7742">
        <w:rPr>
          <w:rFonts w:hint="eastAsia"/>
        </w:rPr>
        <w:t>Figure</w:t>
      </w:r>
      <w:r w:rsidR="008521F4" w:rsidRPr="001A7742">
        <w:rPr>
          <w:lang w:val="en-US"/>
        </w:rPr>
        <w:t> </w:t>
      </w:r>
      <w:r w:rsidR="008C7829" w:rsidRPr="001A7742">
        <w:rPr>
          <w:rFonts w:hint="eastAsia"/>
        </w:rPr>
        <w:t>3</w:t>
      </w:r>
      <w:r w:rsidRPr="001A7742">
        <w:rPr>
          <w:rFonts w:hint="eastAsia"/>
        </w:rPr>
        <w:t>は、円グラフを</w:t>
      </w:r>
      <w:r w:rsidRPr="001A7742">
        <w:t>PNG</w:t>
      </w:r>
      <w:r w:rsidRPr="001A7742">
        <w:rPr>
          <w:rFonts w:hint="eastAsia"/>
        </w:rPr>
        <w:t>と</w:t>
      </w:r>
      <w:r w:rsidRPr="001A7742">
        <w:t>JPEG</w:t>
      </w:r>
      <w:r w:rsidRPr="001A7742">
        <w:rPr>
          <w:rFonts w:hint="eastAsia"/>
        </w:rPr>
        <w:t>に変換した例で、いずれも約</w:t>
      </w:r>
      <w:r w:rsidRPr="001A7742">
        <w:t>12</w:t>
      </w:r>
      <w:r w:rsidR="008521F4" w:rsidRPr="001A7742">
        <w:rPr>
          <w:lang w:val="en-US"/>
        </w:rPr>
        <w:t> </w:t>
      </w:r>
      <w:r w:rsidRPr="001A7742">
        <w:t>kB</w:t>
      </w:r>
      <w:r w:rsidRPr="001A7742">
        <w:rPr>
          <w:rFonts w:hint="eastAsia"/>
        </w:rPr>
        <w:t>のサイズ</w:t>
      </w:r>
      <w:r w:rsidR="00195F8F" w:rsidRPr="001A7742">
        <w:rPr>
          <w:rFonts w:hint="eastAsia"/>
        </w:rPr>
        <w:t>だが</w:t>
      </w:r>
      <w:r w:rsidRPr="001A7742">
        <w:rPr>
          <w:rFonts w:hint="eastAsia"/>
        </w:rPr>
        <w:t>、</w:t>
      </w:r>
      <w:r w:rsidRPr="001A7742">
        <w:t>JPEG</w:t>
      </w:r>
      <w:r w:rsidR="00D44EBA" w:rsidRPr="001A7742">
        <w:rPr>
          <w:rFonts w:hint="eastAsia"/>
        </w:rPr>
        <w:t>では画質が大きく低下してい</w:t>
      </w:r>
      <w:r w:rsidR="00195F8F" w:rsidRPr="001A7742">
        <w:rPr>
          <w:rFonts w:hint="eastAsia"/>
        </w:rPr>
        <w:t>ることがわかる</w:t>
      </w:r>
      <w:r w:rsidRPr="001A7742">
        <w:rPr>
          <w:rFonts w:hint="eastAsia"/>
        </w:rPr>
        <w:t>。</w:t>
      </w:r>
    </w:p>
    <w:p w14:paraId="35BB857B" w14:textId="77777777" w:rsidR="003A1FB3" w:rsidRPr="001A7742" w:rsidRDefault="003A1FB3" w:rsidP="00A335DD">
      <w:pPr>
        <w:pStyle w:val="07pasj-051"/>
        <w:ind w:left="300" w:hanging="200"/>
      </w:pPr>
      <w:r w:rsidRPr="001A7742">
        <w:rPr>
          <w:rFonts w:hint="eastAsia"/>
        </w:rPr>
        <w:t>写真やグラフは、</w:t>
      </w:r>
      <w:r w:rsidR="00881D77" w:rsidRPr="001A7742">
        <w:rPr>
          <w:rFonts w:hint="eastAsia"/>
        </w:rPr>
        <w:t>そのファイルサイズが大き過ぎると表示に時間がかかってしまうので、なるべく小さなファイル</w:t>
      </w:r>
      <w:r w:rsidR="003651E6" w:rsidRPr="001A7742">
        <w:rPr>
          <w:rFonts w:hint="eastAsia"/>
        </w:rPr>
        <w:t>に変換し貼り付け</w:t>
      </w:r>
      <w:r w:rsidR="00881D77" w:rsidRPr="001A7742">
        <w:rPr>
          <w:rFonts w:hint="eastAsia"/>
        </w:rPr>
        <w:t>ること。特に</w:t>
      </w:r>
      <w:r w:rsidR="00881D77" w:rsidRPr="001A7742">
        <w:t>EPS</w:t>
      </w:r>
      <w:r w:rsidR="00881D77" w:rsidRPr="001A7742">
        <w:rPr>
          <w:rFonts w:hint="eastAsia"/>
        </w:rPr>
        <w:t>や</w:t>
      </w:r>
      <w:r w:rsidR="00881D77" w:rsidRPr="001A7742">
        <w:rPr>
          <w:rFonts w:hint="eastAsia"/>
        </w:rPr>
        <w:t>WMF / EMF</w:t>
      </w:r>
      <w:r w:rsidR="00881D77" w:rsidRPr="001A7742">
        <w:rPr>
          <w:rFonts w:hint="eastAsia"/>
        </w:rPr>
        <w:t>は、作り方によってはとても大きくなることがあるので注意が必要。</w:t>
      </w:r>
    </w:p>
    <w:p w14:paraId="75FCA283" w14:textId="77777777" w:rsidR="003A1FB3" w:rsidRPr="001A7742" w:rsidRDefault="003A1FB3" w:rsidP="00A335DD">
      <w:pPr>
        <w:pStyle w:val="07pasj-051"/>
        <w:ind w:left="300" w:hanging="200"/>
      </w:pPr>
      <w:r w:rsidRPr="001A7742">
        <w:rPr>
          <w:rFonts w:hint="eastAsia"/>
        </w:rPr>
        <w:t>論文を原寸で印刷する場合、</w:t>
      </w:r>
      <w:r w:rsidRPr="001A7742">
        <w:t>PNG</w:t>
      </w:r>
      <w:r w:rsidRPr="001A7742">
        <w:rPr>
          <w:rFonts w:hint="eastAsia"/>
        </w:rPr>
        <w:t>や</w:t>
      </w:r>
      <w:r w:rsidRPr="001A7742">
        <w:t>JPEG</w:t>
      </w:r>
      <w:r w:rsidRPr="001A7742">
        <w:rPr>
          <w:rFonts w:hint="eastAsia"/>
        </w:rPr>
        <w:t>の図の分解能は、特に文字が小さくない限り最低</w:t>
      </w:r>
      <w:r w:rsidRPr="001A7742">
        <w:rPr>
          <w:rFonts w:hint="eastAsia"/>
        </w:rPr>
        <w:t>300</w:t>
      </w:r>
      <w:r w:rsidR="008521F4" w:rsidRPr="001A7742">
        <w:rPr>
          <w:lang w:val="en-US"/>
        </w:rPr>
        <w:t> </w:t>
      </w:r>
      <w:r w:rsidRPr="001A7742">
        <w:rPr>
          <w:rFonts w:hint="eastAsia"/>
        </w:rPr>
        <w:t>dpi</w:t>
      </w:r>
      <w:r w:rsidRPr="001A7742">
        <w:rPr>
          <w:rFonts w:hint="eastAsia"/>
        </w:rPr>
        <w:t>有ればよく、この場合</w:t>
      </w:r>
      <w:r w:rsidR="00856062" w:rsidRPr="001A7742">
        <w:rPr>
          <w:rFonts w:hint="eastAsia"/>
        </w:rPr>
        <w:t>一</w:t>
      </w:r>
      <w:r w:rsidRPr="001A7742">
        <w:rPr>
          <w:rFonts w:hint="eastAsia"/>
        </w:rPr>
        <w:t>段分の幅は約</w:t>
      </w:r>
      <w:r w:rsidRPr="001A7742">
        <w:rPr>
          <w:rFonts w:hint="eastAsia"/>
        </w:rPr>
        <w:t>1000</w:t>
      </w:r>
      <w:r w:rsidRPr="001A7742">
        <w:rPr>
          <w:rFonts w:hint="eastAsia"/>
        </w:rPr>
        <w:t>ドットに相当</w:t>
      </w:r>
      <w:r w:rsidR="00195F8F" w:rsidRPr="001A7742">
        <w:rPr>
          <w:rFonts w:hint="eastAsia"/>
        </w:rPr>
        <w:t>する</w:t>
      </w:r>
      <w:r w:rsidRPr="001A7742">
        <w:rPr>
          <w:rFonts w:hint="eastAsia"/>
        </w:rPr>
        <w:t>。</w:t>
      </w:r>
    </w:p>
    <w:p w14:paraId="77F36BD4" w14:textId="77777777" w:rsidR="003A1FB3" w:rsidRPr="001A7742" w:rsidRDefault="003A1FB3" w:rsidP="00A335DD">
      <w:pPr>
        <w:pStyle w:val="07pasj-051"/>
        <w:ind w:left="300" w:hanging="200"/>
      </w:pPr>
      <w:r w:rsidRPr="001A7742">
        <w:rPr>
          <w:rFonts w:hint="eastAsia"/>
        </w:rPr>
        <w:t>多数の点をプロットし</w:t>
      </w:r>
      <w:r w:rsidR="00881D77" w:rsidRPr="001A7742">
        <w:rPr>
          <w:rFonts w:hint="eastAsia"/>
        </w:rPr>
        <w:t>た</w:t>
      </w:r>
      <w:r w:rsidRPr="001A7742">
        <w:rPr>
          <w:rFonts w:hint="eastAsia"/>
        </w:rPr>
        <w:t>グラフを</w:t>
      </w:r>
      <w:r w:rsidR="00881D77" w:rsidRPr="001A7742">
        <w:rPr>
          <w:rFonts w:hint="eastAsia"/>
        </w:rPr>
        <w:t>メタファイルとして</w:t>
      </w:r>
      <w:r w:rsidR="00112D51" w:rsidRPr="001A7742">
        <w:rPr>
          <w:rFonts w:hint="eastAsia"/>
        </w:rPr>
        <w:t>貼り</w:t>
      </w:r>
      <w:r w:rsidRPr="001A7742">
        <w:rPr>
          <w:rFonts w:hint="eastAsia"/>
        </w:rPr>
        <w:t>付けると、論文のデータサイズが大きくなり過ぎるため、データを間引くか上記のように</w:t>
      </w:r>
      <w:r w:rsidRPr="001A7742">
        <w:rPr>
          <w:rFonts w:hint="eastAsia"/>
        </w:rPr>
        <w:t>PNG</w:t>
      </w:r>
      <w:r w:rsidRPr="001A7742">
        <w:rPr>
          <w:rFonts w:hint="eastAsia"/>
        </w:rPr>
        <w:t>等のビットマップに変換する等して、データサイズを小さく</w:t>
      </w:r>
      <w:r w:rsidR="00195F8F" w:rsidRPr="001A7742">
        <w:rPr>
          <w:rFonts w:hint="eastAsia"/>
        </w:rPr>
        <w:t>すること</w:t>
      </w:r>
      <w:r w:rsidRPr="001A7742">
        <w:rPr>
          <w:rFonts w:hint="eastAsia"/>
        </w:rPr>
        <w:t>。</w:t>
      </w:r>
    </w:p>
    <w:p w14:paraId="507CA7F7" w14:textId="77777777" w:rsidR="003A1FB3" w:rsidRPr="001A7742" w:rsidRDefault="003A1FB3" w:rsidP="00A335DD">
      <w:pPr>
        <w:pStyle w:val="07pasj-051"/>
        <w:ind w:left="300" w:hanging="200"/>
      </w:pPr>
      <w:r w:rsidRPr="001A7742">
        <w:rPr>
          <w:rFonts w:hint="eastAsia"/>
        </w:rPr>
        <w:t>図表はカラーでも</w:t>
      </w:r>
      <w:r w:rsidR="00881D77" w:rsidRPr="001A7742">
        <w:rPr>
          <w:rFonts w:hint="eastAsia"/>
        </w:rPr>
        <w:t>よい</w:t>
      </w:r>
      <w:r w:rsidRPr="001A7742">
        <w:rPr>
          <w:rFonts w:hint="eastAsia"/>
        </w:rPr>
        <w:t>が、モノクロプリンタで印刷する場合でも読者に理解できるよう、配色に注意</w:t>
      </w:r>
      <w:r w:rsidR="00195F8F" w:rsidRPr="001A7742">
        <w:rPr>
          <w:rFonts w:hint="eastAsia"/>
        </w:rPr>
        <w:t>する</w:t>
      </w:r>
      <w:r w:rsidRPr="001A7742">
        <w:rPr>
          <w:rFonts w:hint="eastAsia"/>
        </w:rPr>
        <w:t>。</w:t>
      </w:r>
    </w:p>
    <w:p w14:paraId="5944839F" w14:textId="77777777" w:rsidR="003A1FB3" w:rsidRPr="001A7742" w:rsidRDefault="00F01BD8" w:rsidP="00A335DD">
      <w:pPr>
        <w:pStyle w:val="07pasj-051"/>
        <w:ind w:left="300" w:hanging="200"/>
      </w:pPr>
      <w:r w:rsidRPr="001A7742">
        <w:rPr>
          <w:rFonts w:hint="eastAsia"/>
        </w:rPr>
        <w:t>図</w:t>
      </w:r>
      <w:r w:rsidR="003A1FB3" w:rsidRPr="001A7742">
        <w:rPr>
          <w:rFonts w:hint="eastAsia"/>
        </w:rPr>
        <w:t>中</w:t>
      </w:r>
      <w:r w:rsidRPr="001A7742">
        <w:rPr>
          <w:rFonts w:hint="eastAsia"/>
        </w:rPr>
        <w:t>も原則として</w:t>
      </w:r>
      <w:r w:rsidR="003A1FB3" w:rsidRPr="001A7742">
        <w:rPr>
          <w:rFonts w:hint="eastAsia"/>
        </w:rPr>
        <w:t>所定のフォント</w:t>
      </w:r>
      <w:r w:rsidRPr="001A7742">
        <w:rPr>
          <w:rFonts w:hint="eastAsia"/>
        </w:rPr>
        <w:t>を</w:t>
      </w:r>
      <w:r w:rsidR="003A1FB3" w:rsidRPr="001A7742">
        <w:rPr>
          <w:rFonts w:hint="eastAsia"/>
        </w:rPr>
        <w:t>使用</w:t>
      </w:r>
      <w:r w:rsidR="00195F8F" w:rsidRPr="001A7742">
        <w:rPr>
          <w:rFonts w:hint="eastAsia"/>
        </w:rPr>
        <w:t>する</w:t>
      </w:r>
      <w:r w:rsidR="003A1FB3" w:rsidRPr="001A7742">
        <w:rPr>
          <w:rFonts w:hint="eastAsia"/>
        </w:rPr>
        <w:t>。</w:t>
      </w:r>
    </w:p>
    <w:p w14:paraId="347A633F" w14:textId="77777777" w:rsidR="003A1FB3" w:rsidRPr="001A7742" w:rsidRDefault="003A1FB3" w:rsidP="00FE5E10">
      <w:pPr>
        <w:pStyle w:val="05pasj-"/>
      </w:pPr>
      <w:r w:rsidRPr="001A7742">
        <w:rPr>
          <w:rFonts w:hint="eastAsia"/>
        </w:rPr>
        <w:t>3.9</w:t>
      </w:r>
      <w:r w:rsidRPr="001A7742">
        <w:rPr>
          <w:rFonts w:hint="eastAsia"/>
        </w:rPr>
        <w:tab/>
      </w:r>
      <w:r w:rsidRPr="001A7742">
        <w:rPr>
          <w:rFonts w:hint="eastAsia"/>
        </w:rPr>
        <w:t>数式の挿入</w:t>
      </w:r>
    </w:p>
    <w:p w14:paraId="563E44B9" w14:textId="77777777" w:rsidR="00894ACA" w:rsidRPr="001A7742" w:rsidRDefault="003A1FB3" w:rsidP="00C2237D">
      <w:pPr>
        <w:pStyle w:val="00pasj-"/>
        <w:ind w:firstLine="200"/>
      </w:pPr>
      <w:r w:rsidRPr="001A7742">
        <w:rPr>
          <w:rFonts w:hint="eastAsia"/>
        </w:rPr>
        <w:t>数式は、</w:t>
      </w:r>
      <w:r w:rsidR="00A74AAC" w:rsidRPr="001A7742">
        <w:t>MathType</w:t>
      </w:r>
      <w:r w:rsidR="007F604D" w:rsidRPr="001A7742">
        <w:rPr>
          <w:rFonts w:hint="eastAsia"/>
        </w:rPr>
        <w:t>または</w:t>
      </w:r>
      <w:r w:rsidR="00C86147" w:rsidRPr="001A7742">
        <w:rPr>
          <w:rFonts w:hint="eastAsia"/>
        </w:rPr>
        <w:t>そ</w:t>
      </w:r>
      <w:r w:rsidR="00894ACA" w:rsidRPr="001A7742">
        <w:rPr>
          <w:rFonts w:hint="eastAsia"/>
        </w:rPr>
        <w:t>の</w:t>
      </w:r>
      <w:r w:rsidR="00073E27" w:rsidRPr="001A7742">
        <w:rPr>
          <w:rFonts w:hint="eastAsia"/>
        </w:rPr>
        <w:t>フリー簡易版</w:t>
      </w:r>
      <w:r w:rsidR="00A74AAC" w:rsidRPr="001A7742">
        <w:rPr>
          <w:rFonts w:hint="eastAsia"/>
        </w:rPr>
        <w:t>や</w:t>
      </w:r>
      <w:r w:rsidR="00894ACA" w:rsidRPr="001A7742">
        <w:rPr>
          <w:rFonts w:hint="eastAsia"/>
        </w:rPr>
        <w:t>、</w:t>
      </w:r>
      <w:r w:rsidR="00A74AAC" w:rsidRPr="001A7742">
        <w:rPr>
          <w:rFonts w:hint="eastAsia"/>
        </w:rPr>
        <w:t>数式</w:t>
      </w:r>
      <w:r w:rsidR="007F604D" w:rsidRPr="001A7742">
        <w:rPr>
          <w:rFonts w:hint="eastAsia"/>
        </w:rPr>
        <w:t>ツール</w:t>
      </w:r>
      <w:r w:rsidR="00A74AAC" w:rsidRPr="001A7742">
        <w:rPr>
          <w:rFonts w:hint="eastAsia"/>
        </w:rPr>
        <w:t>を使って作成するか、図として挿入してください。</w:t>
      </w:r>
      <w:r w:rsidR="007F604D" w:rsidRPr="001A7742">
        <w:rPr>
          <w:rFonts w:hint="eastAsia"/>
        </w:rPr>
        <w:t>数式は段組の</w:t>
      </w:r>
      <w:r w:rsidR="00626DDA" w:rsidRPr="001A7742">
        <w:rPr>
          <w:rFonts w:hint="eastAsia"/>
        </w:rPr>
        <w:t>ほぼ</w:t>
      </w:r>
      <w:r w:rsidR="007F604D" w:rsidRPr="001A7742">
        <w:rPr>
          <w:rFonts w:hint="eastAsia"/>
        </w:rPr>
        <w:t>中央に寄せ、式番号</w:t>
      </w:r>
      <w:r w:rsidR="00626DDA" w:rsidRPr="001A7742">
        <w:rPr>
          <w:rFonts w:hint="eastAsia"/>
        </w:rPr>
        <w:t>を入れる場合</w:t>
      </w:r>
      <w:r w:rsidR="007F604D" w:rsidRPr="001A7742">
        <w:rPr>
          <w:rFonts w:hint="eastAsia"/>
        </w:rPr>
        <w:t>は</w:t>
      </w:r>
      <w:r w:rsidR="006E7764" w:rsidRPr="001A7742">
        <w:rPr>
          <w:rFonts w:hint="eastAsia"/>
        </w:rPr>
        <w:t>(1)</w:t>
      </w:r>
      <w:r w:rsidR="006E7764" w:rsidRPr="001A7742">
        <w:rPr>
          <w:rFonts w:hint="eastAsia"/>
        </w:rPr>
        <w:t>、</w:t>
      </w:r>
      <w:r w:rsidR="006E7764" w:rsidRPr="001A7742">
        <w:rPr>
          <w:rFonts w:hint="eastAsia"/>
        </w:rPr>
        <w:t>(2)</w:t>
      </w:r>
      <w:r w:rsidR="006E7764" w:rsidRPr="001A7742">
        <w:rPr>
          <w:rFonts w:hint="eastAsia"/>
        </w:rPr>
        <w:t>のように式の現れる順に番号を</w:t>
      </w:r>
      <w:r w:rsidR="00894ACA" w:rsidRPr="001A7742">
        <w:rPr>
          <w:rFonts w:hint="eastAsia"/>
        </w:rPr>
        <w:t>振り、</w:t>
      </w:r>
      <w:r w:rsidR="006E7764" w:rsidRPr="001A7742">
        <w:rPr>
          <w:rFonts w:hint="eastAsia"/>
        </w:rPr>
        <w:t>右端揃え</w:t>
      </w:r>
      <w:r w:rsidR="00966F99" w:rsidRPr="001A7742">
        <w:rPr>
          <w:rFonts w:hint="eastAsia"/>
        </w:rPr>
        <w:t>にします</w:t>
      </w:r>
      <w:r w:rsidR="00894ACA" w:rsidRPr="001A7742">
        <w:rPr>
          <w:rFonts w:hint="eastAsia"/>
        </w:rPr>
        <w:t>。</w:t>
      </w:r>
    </w:p>
    <w:p w14:paraId="2DDF4912" w14:textId="77777777" w:rsidR="00894ACA" w:rsidRPr="001A7742" w:rsidRDefault="00894ACA" w:rsidP="00C2237D">
      <w:pPr>
        <w:pStyle w:val="00pasj-"/>
        <w:ind w:firstLine="200"/>
      </w:pPr>
      <w:r w:rsidRPr="001A7742">
        <w:rPr>
          <w:rFonts w:hint="eastAsia"/>
        </w:rPr>
        <w:t>注意点は以下の通りです。</w:t>
      </w:r>
    </w:p>
    <w:p w14:paraId="6A03058A" w14:textId="77777777" w:rsidR="00894ACA" w:rsidRPr="001A7742" w:rsidRDefault="00894ACA" w:rsidP="00A335DD">
      <w:pPr>
        <w:pStyle w:val="07pasj-051"/>
        <w:ind w:left="300" w:hanging="200"/>
      </w:pPr>
      <w:r w:rsidRPr="001A7742">
        <w:rPr>
          <w:rFonts w:hint="eastAsia"/>
        </w:rPr>
        <w:t>スタイル「数式」を設定する。</w:t>
      </w:r>
    </w:p>
    <w:p w14:paraId="10F85C59" w14:textId="77777777" w:rsidR="00894ACA" w:rsidRPr="001A7742" w:rsidRDefault="00894ACA" w:rsidP="00B10CAA">
      <w:pPr>
        <w:pStyle w:val="07pasj-051"/>
        <w:ind w:left="300" w:hanging="200"/>
      </w:pPr>
      <w:r w:rsidRPr="001A7742">
        <w:rPr>
          <w:rFonts w:hint="eastAsia"/>
        </w:rPr>
        <w:t>シンボルはイタリック体、数字・関数・単位はローマン体のフォントを使用。</w:t>
      </w:r>
    </w:p>
    <w:p w14:paraId="22FB7450" w14:textId="77777777" w:rsidR="00894ACA" w:rsidRPr="001A7742" w:rsidRDefault="00321C35" w:rsidP="00B10CAA">
      <w:pPr>
        <w:pStyle w:val="07pasj-051"/>
        <w:ind w:left="300" w:hanging="200"/>
      </w:pPr>
      <w:r w:rsidRPr="001A7742">
        <w:rPr>
          <w:rFonts w:hint="eastAsia"/>
        </w:rPr>
        <w:t>スタイル</w:t>
      </w:r>
      <w:r w:rsidR="00894ACA" w:rsidRPr="001A7742">
        <w:rPr>
          <w:rFonts w:hint="eastAsia"/>
        </w:rPr>
        <w:t>「数式」にはタブ位置が設定されているので、タブを挿入して数式番号を右端に添えることも可能。</w:t>
      </w:r>
    </w:p>
    <w:p w14:paraId="23A9DA76" w14:textId="77777777" w:rsidR="00894ACA" w:rsidRPr="001A7742" w:rsidRDefault="00894ACA" w:rsidP="00A335DD">
      <w:pPr>
        <w:pStyle w:val="07pasj-051"/>
        <w:ind w:left="300" w:hanging="200"/>
      </w:pPr>
      <w:r w:rsidRPr="001A7742">
        <w:rPr>
          <w:rFonts w:hint="eastAsia"/>
        </w:rPr>
        <w:t>Equation Editor</w:t>
      </w:r>
      <w:r w:rsidRPr="001A7742">
        <w:rPr>
          <w:rFonts w:hint="eastAsia"/>
        </w:rPr>
        <w:t>等で書いて貼り付けると、式番号の数式に対する高さが最適化される。</w:t>
      </w:r>
    </w:p>
    <w:p w14:paraId="462E9996" w14:textId="77777777" w:rsidR="00894ACA" w:rsidRPr="001A7742" w:rsidRDefault="00894ACA" w:rsidP="00A335DD">
      <w:pPr>
        <w:pStyle w:val="07pasj-051"/>
        <w:ind w:left="300" w:hanging="200"/>
      </w:pPr>
      <w:r w:rsidRPr="001A7742">
        <w:rPr>
          <w:rFonts w:hint="eastAsia"/>
        </w:rPr>
        <w:t>1</w:t>
      </w:r>
      <w:r w:rsidRPr="001A7742">
        <w:rPr>
          <w:rFonts w:hint="eastAsia"/>
        </w:rPr>
        <w:t>行</w:t>
      </w:r>
      <w:r w:rsidRPr="001A7742">
        <w:rPr>
          <w:rFonts w:hint="eastAsia"/>
        </w:rPr>
        <w:t>2</w:t>
      </w:r>
      <w:r w:rsidRPr="001A7742">
        <w:rPr>
          <w:rFonts w:hint="eastAsia"/>
        </w:rPr>
        <w:t>列の表を行に挿入し、数式と式番号を貼り込むと、数式と式番号の配置が容易。</w:t>
      </w:r>
    </w:p>
    <w:p w14:paraId="04C6FC97" w14:textId="77777777" w:rsidR="00D80FD2" w:rsidRPr="001A7742" w:rsidRDefault="00D80FD2" w:rsidP="00A335DD">
      <w:pPr>
        <w:pStyle w:val="07pasj-051"/>
        <w:ind w:left="300" w:hanging="200"/>
      </w:pPr>
      <w:r w:rsidRPr="001A7742">
        <w:rPr>
          <w:rFonts w:hint="eastAsia"/>
        </w:rPr>
        <w:t>数式ツールを使用する場合、数式の後に「</w:t>
      </w:r>
      <w:r w:rsidRPr="001A7742">
        <w:rPr>
          <w:rFonts w:hint="eastAsia"/>
        </w:rPr>
        <w:t>#(n)</w:t>
      </w:r>
      <w:r w:rsidRPr="001A7742">
        <w:rPr>
          <w:rFonts w:hint="eastAsia"/>
        </w:rPr>
        <w:t>」のように入力し</w:t>
      </w:r>
      <w:r w:rsidRPr="001A7742">
        <w:rPr>
          <w:rFonts w:hint="eastAsia"/>
        </w:rPr>
        <w:t>Enter</w:t>
      </w:r>
      <w:r w:rsidRPr="001A7742">
        <w:rPr>
          <w:rFonts w:hint="eastAsia"/>
        </w:rPr>
        <w:t>を入力すると、式番号は右端に配置される。</w:t>
      </w:r>
    </w:p>
    <w:p w14:paraId="60D4F250" w14:textId="77777777" w:rsidR="00626DDA" w:rsidRPr="001A7742" w:rsidRDefault="00626DDA" w:rsidP="00C2237D">
      <w:pPr>
        <w:pStyle w:val="00pasj-"/>
        <w:ind w:firstLine="200"/>
      </w:pPr>
      <w:r w:rsidRPr="001A7742">
        <w:rPr>
          <w:rFonts w:hint="eastAsia"/>
        </w:rPr>
        <w:t>例</w:t>
      </w:r>
      <w:r w:rsidRPr="001A7742">
        <w:rPr>
          <w:rFonts w:hint="eastAsia"/>
        </w:rPr>
        <w:t>1:</w:t>
      </w:r>
      <w:r w:rsidR="00966F99" w:rsidRPr="001A7742">
        <w:rPr>
          <w:rFonts w:hint="eastAsia"/>
        </w:rPr>
        <w:t xml:space="preserve"> </w:t>
      </w:r>
      <w:r w:rsidR="00966F99" w:rsidRPr="001A7742">
        <w:rPr>
          <w:rFonts w:hint="eastAsia"/>
        </w:rPr>
        <w:t>タブ挿入を併用して数式を配置</w:t>
      </w:r>
    </w:p>
    <w:p w14:paraId="6460CF83" w14:textId="77777777" w:rsidR="00626DDA" w:rsidRPr="001A7742" w:rsidRDefault="00C06EF5" w:rsidP="00CE04B7">
      <w:pPr>
        <w:pStyle w:val="40pasj-0"/>
      </w:pPr>
      <w:r w:rsidRPr="001A7742">
        <w:rPr>
          <w:noProof/>
        </w:rPr>
        <w:object w:dxaOrig="1080" w:dyaOrig="660" w14:anchorId="569564DA">
          <v:shape id="_x0000_i1027" type="#_x0000_t75" alt="" style="width:54.85pt;height:33.25pt;mso-width-percent:0;mso-height-percent:0;mso-width-percent:0;mso-height-percent:0" o:ole="">
            <v:imagedata r:id="rId12" o:title=""/>
          </v:shape>
          <o:OLEObject Type="Embed" ProgID="Equation.DSMT4" ShapeID="_x0000_i1027" DrawAspect="Content" ObjectID="_1846005001" r:id="rId13"/>
        </w:object>
      </w:r>
      <w:r w:rsidR="00626DDA" w:rsidRPr="001A7742">
        <w:tab/>
      </w:r>
      <w:r w:rsidR="00626DDA" w:rsidRPr="001A7742">
        <w:tab/>
      </w:r>
      <w:r w:rsidR="00966F99" w:rsidRPr="001A7742">
        <w:rPr>
          <w:rFonts w:hint="eastAsia"/>
        </w:rPr>
        <w:t xml:space="preserve">   </w:t>
      </w:r>
      <w:r w:rsidR="00626DDA" w:rsidRPr="001A7742">
        <w:t xml:space="preserve"> (</w:t>
      </w:r>
      <w:r w:rsidR="00626DDA" w:rsidRPr="001A7742">
        <w:rPr>
          <w:rFonts w:hint="eastAsia"/>
        </w:rPr>
        <w:t>1)</w:t>
      </w:r>
    </w:p>
    <w:p w14:paraId="7105B65E" w14:textId="77777777" w:rsidR="00894ACA" w:rsidRPr="001A7742" w:rsidRDefault="00894ACA" w:rsidP="00C2237D">
      <w:pPr>
        <w:pStyle w:val="00pasj-"/>
        <w:ind w:firstLine="200"/>
      </w:pPr>
      <w:r w:rsidRPr="001A7742">
        <w:rPr>
          <w:rFonts w:hint="eastAsia"/>
        </w:rPr>
        <w:t>例</w:t>
      </w:r>
      <w:r w:rsidR="00626DDA" w:rsidRPr="001A7742">
        <w:t>2</w:t>
      </w:r>
      <w:r w:rsidRPr="001A7742">
        <w:rPr>
          <w:rFonts w:hint="eastAsia"/>
        </w:rPr>
        <w:t>:</w:t>
      </w:r>
      <w:r w:rsidR="00966F99" w:rsidRPr="001A7742">
        <w:rPr>
          <w:rFonts w:hint="eastAsia"/>
        </w:rPr>
        <w:t xml:space="preserve"> </w:t>
      </w:r>
      <w:r w:rsidR="00966F99" w:rsidRPr="001A7742">
        <w:rPr>
          <w:rFonts w:hint="eastAsia"/>
        </w:rPr>
        <w:t>スペース挿入で数式を配置</w:t>
      </w:r>
    </w:p>
    <w:p w14:paraId="033235EE" w14:textId="77777777" w:rsidR="00894ACA" w:rsidRPr="00AF41C4" w:rsidRDefault="00C06EF5" w:rsidP="00D04996">
      <w:pPr>
        <w:pStyle w:val="40pasj-1"/>
      </w:pPr>
      <w:r w:rsidRPr="00AF41C4">
        <w:rPr>
          <w:noProof/>
          <w:position w:val="-30"/>
        </w:rPr>
        <w:object w:dxaOrig="1080" w:dyaOrig="660" w14:anchorId="6D468705">
          <v:shape id="_x0000_i1026" type="#_x0000_t75" alt="" style="width:54.85pt;height:33.25pt;mso-width-percent:0;mso-height-percent:0;mso-width-percent:0;mso-height-percent:0" o:ole="">
            <v:imagedata r:id="rId12" o:title=""/>
          </v:shape>
          <o:OLEObject Type="Embed" ProgID="Equation.DSMT4" ShapeID="_x0000_i1026" DrawAspect="Content" ObjectID="_1846005002" r:id="rId14"/>
        </w:object>
      </w:r>
      <w:r w:rsidR="00894ACA" w:rsidRPr="00AF41C4">
        <w:t xml:space="preserve">     </w:t>
      </w:r>
      <w:r w:rsidR="00966F99" w:rsidRPr="00AF41C4">
        <w:rPr>
          <w:rFonts w:hint="eastAsia"/>
        </w:rPr>
        <w:t xml:space="preserve"> </w:t>
      </w:r>
      <w:r w:rsidR="00894ACA" w:rsidRPr="00AF41C4">
        <w:t xml:space="preserve">        (</w:t>
      </w:r>
      <w:r w:rsidR="00626DDA" w:rsidRPr="00AF41C4">
        <w:t>2</w:t>
      </w:r>
      <w:r w:rsidR="00894ACA" w:rsidRPr="00AF41C4">
        <w:t>)</w:t>
      </w:r>
    </w:p>
    <w:p w14:paraId="384B8FA7" w14:textId="77777777" w:rsidR="00894ACA" w:rsidRPr="001A7742" w:rsidRDefault="00894ACA" w:rsidP="00C2237D">
      <w:pPr>
        <w:pStyle w:val="00pasj-"/>
        <w:ind w:firstLine="200"/>
      </w:pPr>
      <w:r w:rsidRPr="001A7742">
        <w:rPr>
          <w:rFonts w:hint="eastAsia"/>
        </w:rPr>
        <w:t>例</w:t>
      </w:r>
      <w:r w:rsidR="00626DDA" w:rsidRPr="001A7742">
        <w:t>3</w:t>
      </w:r>
      <w:r w:rsidR="003704D7" w:rsidRPr="001A7742">
        <w:rPr>
          <w:rFonts w:hint="eastAsia"/>
        </w:rPr>
        <w:t xml:space="preserve">: </w:t>
      </w:r>
      <w:r w:rsidR="00966F99" w:rsidRPr="001A7742">
        <w:rPr>
          <w:rFonts w:hint="eastAsia"/>
        </w:rPr>
        <w:t>1</w:t>
      </w:r>
      <w:r w:rsidR="00966F99" w:rsidRPr="001A7742">
        <w:rPr>
          <w:rFonts w:hint="eastAsia"/>
        </w:rPr>
        <w:t>行</w:t>
      </w:r>
      <w:r w:rsidR="00966F99" w:rsidRPr="001A7742">
        <w:rPr>
          <w:rFonts w:hint="eastAsia"/>
        </w:rPr>
        <w:t>2</w:t>
      </w:r>
      <w:r w:rsidR="00966F99" w:rsidRPr="001A7742">
        <w:rPr>
          <w:rFonts w:hint="eastAsia"/>
        </w:rPr>
        <w:t>列の表で数式を配置</w:t>
      </w:r>
    </w:p>
    <w:tbl>
      <w:tblPr>
        <w:tblStyle w:val="a7"/>
        <w:tblW w:w="3544"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992"/>
      </w:tblGrid>
      <w:tr w:rsidR="001A7742" w:rsidRPr="001A7742" w14:paraId="26456539" w14:textId="77777777" w:rsidTr="00996AEB">
        <w:tc>
          <w:tcPr>
            <w:tcW w:w="2552" w:type="dxa"/>
            <w:vAlign w:val="center"/>
          </w:tcPr>
          <w:p w14:paraId="45D2C93E" w14:textId="77777777" w:rsidR="00894ACA" w:rsidRPr="001A7742" w:rsidRDefault="00C06EF5" w:rsidP="00894ACA">
            <w:pPr>
              <w:pStyle w:val="00pasj-"/>
              <w:spacing w:line="240" w:lineRule="auto"/>
              <w:ind w:firstLineChars="0" w:firstLine="0"/>
              <w:jc w:val="center"/>
              <w:rPr>
                <w:rFonts w:ascii="Times New Roman" w:hAnsi="Times New Roman"/>
                <w:color w:val="000000" w:themeColor="text1"/>
              </w:rPr>
            </w:pPr>
            <w:r w:rsidRPr="001A7742">
              <w:rPr>
                <w:rFonts w:ascii="Times New Roman" w:hAnsi="Times New Roman"/>
                <w:noProof/>
                <w:color w:val="000000" w:themeColor="text1"/>
                <w:position w:val="-30"/>
              </w:rPr>
              <w:object w:dxaOrig="1080" w:dyaOrig="660" w14:anchorId="5F215E7D">
                <v:shape id="_x0000_i1025" type="#_x0000_t75" alt="" style="width:54.85pt;height:33.25pt;mso-width-percent:0;mso-height-percent:0;mso-width-percent:0;mso-height-percent:0" o:ole="">
                  <v:imagedata r:id="rId12" o:title=""/>
                </v:shape>
                <o:OLEObject Type="Embed" ProgID="Equation.DSMT4" ShapeID="_x0000_i1025" DrawAspect="Content" ObjectID="_1846005003" r:id="rId15"/>
              </w:object>
            </w:r>
          </w:p>
        </w:tc>
        <w:tc>
          <w:tcPr>
            <w:tcW w:w="992" w:type="dxa"/>
            <w:vAlign w:val="center"/>
          </w:tcPr>
          <w:p w14:paraId="427F3C9F" w14:textId="77777777" w:rsidR="00894ACA" w:rsidRPr="001A7742" w:rsidRDefault="00894ACA" w:rsidP="00996AEB">
            <w:pPr>
              <w:pStyle w:val="00pasj-"/>
              <w:spacing w:line="240" w:lineRule="auto"/>
              <w:ind w:firstLineChars="0" w:firstLine="0"/>
              <w:jc w:val="right"/>
              <w:rPr>
                <w:rFonts w:ascii="Times New Roman" w:hAnsi="Times New Roman"/>
                <w:color w:val="000000" w:themeColor="text1"/>
              </w:rPr>
            </w:pPr>
            <w:r w:rsidRPr="001A7742">
              <w:rPr>
                <w:rFonts w:ascii="Times New Roman" w:hAnsi="Times New Roman" w:hint="eastAsia"/>
                <w:color w:val="000000" w:themeColor="text1"/>
              </w:rPr>
              <w:t>(</w:t>
            </w:r>
            <w:r w:rsidR="00626DDA" w:rsidRPr="001A7742">
              <w:rPr>
                <w:rFonts w:ascii="Times New Roman" w:hAnsi="Times New Roman"/>
                <w:color w:val="000000" w:themeColor="text1"/>
              </w:rPr>
              <w:t>3</w:t>
            </w:r>
            <w:r w:rsidRPr="001A7742">
              <w:rPr>
                <w:rFonts w:ascii="Times New Roman" w:hAnsi="Times New Roman" w:hint="eastAsia"/>
                <w:color w:val="000000" w:themeColor="text1"/>
              </w:rPr>
              <w:t>)</w:t>
            </w:r>
          </w:p>
        </w:tc>
      </w:tr>
    </w:tbl>
    <w:p w14:paraId="4F48FDCB" w14:textId="77777777" w:rsidR="000F3E19" w:rsidRPr="001A7742" w:rsidRDefault="00894ACA" w:rsidP="00C2237D">
      <w:pPr>
        <w:pStyle w:val="00pasj-"/>
        <w:ind w:firstLine="200"/>
      </w:pPr>
      <w:r w:rsidRPr="001A7742">
        <w:rPr>
          <w:rFonts w:hint="eastAsia"/>
        </w:rPr>
        <w:t>M</w:t>
      </w:r>
      <w:r w:rsidR="00D80FD2" w:rsidRPr="001A7742">
        <w:rPr>
          <w:rFonts w:hint="eastAsia"/>
        </w:rPr>
        <w:t>ac</w:t>
      </w:r>
      <w:r w:rsidR="00501D81" w:rsidRPr="002D6526">
        <w:rPr>
          <w:color w:val="000000" w:themeColor="text1"/>
        </w:rPr>
        <w:t>OS</w:t>
      </w:r>
      <w:r w:rsidRPr="001A7742">
        <w:rPr>
          <w:rFonts w:hint="eastAsia"/>
        </w:rPr>
        <w:t>版</w:t>
      </w:r>
      <w:r w:rsidRPr="001A7742">
        <w:rPr>
          <w:rFonts w:hint="eastAsia"/>
        </w:rPr>
        <w:t>W</w:t>
      </w:r>
      <w:r w:rsidR="009C760D" w:rsidRPr="001A7742">
        <w:t>ord</w:t>
      </w:r>
      <w:r w:rsidRPr="001A7742">
        <w:rPr>
          <w:rFonts w:hint="eastAsia"/>
        </w:rPr>
        <w:t>2016</w:t>
      </w:r>
      <w:r w:rsidRPr="001A7742">
        <w:rPr>
          <w:rFonts w:hint="eastAsia"/>
        </w:rPr>
        <w:t>では数式ツールの使用を推奨します。</w:t>
      </w:r>
    </w:p>
    <w:p w14:paraId="3E3D3687" w14:textId="77777777" w:rsidR="00966F99" w:rsidRPr="001A7742" w:rsidRDefault="00966F99" w:rsidP="00C2237D">
      <w:pPr>
        <w:pStyle w:val="00pasj-"/>
        <w:ind w:firstLine="200"/>
      </w:pPr>
      <w:r w:rsidRPr="001A7742">
        <w:rPr>
          <w:rFonts w:hint="eastAsia"/>
        </w:rPr>
        <w:t>例</w:t>
      </w:r>
      <w:r w:rsidRPr="001A7742">
        <w:rPr>
          <w:rFonts w:hint="eastAsia"/>
        </w:rPr>
        <w:t>4</w:t>
      </w:r>
      <w:r w:rsidR="003704D7" w:rsidRPr="001A7742">
        <w:rPr>
          <w:rFonts w:hint="eastAsia"/>
        </w:rPr>
        <w:t xml:space="preserve">: </w:t>
      </w:r>
      <w:r w:rsidRPr="001A7742">
        <w:rPr>
          <w:rFonts w:hint="eastAsia"/>
        </w:rPr>
        <w:t>数式ツールと</w:t>
      </w:r>
      <w:r w:rsidRPr="001A7742">
        <w:rPr>
          <w:rFonts w:hint="eastAsia"/>
        </w:rPr>
        <w:t>1</w:t>
      </w:r>
      <w:r w:rsidRPr="001A7742">
        <w:rPr>
          <w:rFonts w:hint="eastAsia"/>
        </w:rPr>
        <w:t>行</w:t>
      </w:r>
      <w:r w:rsidRPr="001A7742">
        <w:rPr>
          <w:rFonts w:hint="eastAsia"/>
        </w:rPr>
        <w:t>2</w:t>
      </w:r>
      <w:r w:rsidRPr="001A7742">
        <w:rPr>
          <w:rFonts w:hint="eastAsia"/>
        </w:rPr>
        <w:t>列の表で数式を配置</w:t>
      </w:r>
    </w:p>
    <w:tbl>
      <w:tblPr>
        <w:tblStyle w:val="a7"/>
        <w:tblW w:w="3544"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992"/>
      </w:tblGrid>
      <w:tr w:rsidR="001A7742" w:rsidRPr="001A7742" w14:paraId="24FF8A06" w14:textId="77777777" w:rsidTr="00996AEB">
        <w:tc>
          <w:tcPr>
            <w:tcW w:w="2552" w:type="dxa"/>
          </w:tcPr>
          <w:p w14:paraId="4D61B474" w14:textId="77777777" w:rsidR="00966F99" w:rsidRPr="001A7742" w:rsidRDefault="00087F6F" w:rsidP="00087F6F">
            <w:pPr>
              <w:pStyle w:val="00pasj-"/>
              <w:spacing w:line="240" w:lineRule="auto"/>
              <w:ind w:firstLineChars="0" w:firstLine="0"/>
              <w:rPr>
                <w:rFonts w:ascii="Times New Roman" w:hAnsi="Times New Roman"/>
                <w:color w:val="000000" w:themeColor="text1"/>
              </w:rPr>
            </w:pPr>
            <m:oMathPara>
              <m:oMath>
                <m:r>
                  <w:rPr>
                    <w:rFonts w:ascii="Cambria Math" w:hAnsi="Cambria Math"/>
                    <w:color w:val="000000" w:themeColor="text1"/>
                  </w:rPr>
                  <m:t>E</m:t>
                </m:r>
                <m:r>
                  <m:rPr>
                    <m:sty m:val="p"/>
                  </m:rP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0</m:t>
                        </m:r>
                      </m:sub>
                    </m:sSub>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2</m:t>
                        </m:r>
                      </m:sup>
                    </m:sSup>
                  </m:num>
                  <m:den>
                    <m:rad>
                      <m:radPr>
                        <m:degHide m:val="1"/>
                        <m:ctrlPr>
                          <w:rPr>
                            <w:rFonts w:ascii="Cambria Math" w:hAnsi="Cambria Math"/>
                            <w:i/>
                            <w:color w:val="000000" w:themeColor="text1"/>
                          </w:rPr>
                        </m:ctrlPr>
                      </m:radPr>
                      <m:deg/>
                      <m:e>
                        <m:r>
                          <w:rPr>
                            <w:rFonts w:ascii="Cambria Math" w:hAnsi="Cambria Math"/>
                            <w:color w:val="000000" w:themeColor="text1"/>
                          </w:rPr>
                          <m:t>1-</m:t>
                        </m:r>
                        <m:sSup>
                          <m:sSupPr>
                            <m:ctrlPr>
                              <w:rPr>
                                <w:rFonts w:ascii="Cambria Math" w:hAnsi="Cambria Math"/>
                                <w:i/>
                                <w:color w:val="000000" w:themeColor="text1"/>
                              </w:rPr>
                            </m:ctrlPr>
                          </m:sSupPr>
                          <m:e>
                            <m:r>
                              <w:rPr>
                                <w:rFonts w:ascii="Cambria Math" w:hAnsi="Cambria Math"/>
                                <w:color w:val="000000" w:themeColor="text1"/>
                              </w:rPr>
                              <m:t>β</m:t>
                            </m:r>
                          </m:e>
                          <m:sup>
                            <m:r>
                              <w:rPr>
                                <w:rFonts w:ascii="Cambria Math" w:hAnsi="Cambria Math"/>
                                <w:color w:val="000000" w:themeColor="text1"/>
                              </w:rPr>
                              <m:t>2</m:t>
                            </m:r>
                          </m:sup>
                        </m:sSup>
                      </m:e>
                    </m:rad>
                  </m:den>
                </m:f>
              </m:oMath>
            </m:oMathPara>
          </w:p>
        </w:tc>
        <w:tc>
          <w:tcPr>
            <w:tcW w:w="992" w:type="dxa"/>
            <w:vAlign w:val="center"/>
          </w:tcPr>
          <w:p w14:paraId="3854B70F" w14:textId="77777777" w:rsidR="00966F99" w:rsidRPr="001A7742" w:rsidRDefault="00087F6F" w:rsidP="00996AEB">
            <w:pPr>
              <w:pStyle w:val="00pasj-"/>
              <w:ind w:firstLineChars="0" w:firstLine="0"/>
              <w:jc w:val="right"/>
              <w:rPr>
                <w:rFonts w:ascii="Times New Roman" w:hAnsi="Times New Roman"/>
                <w:color w:val="000000" w:themeColor="text1"/>
              </w:rPr>
            </w:pPr>
            <w:r w:rsidRPr="001A7742">
              <w:rPr>
                <w:rFonts w:ascii="Times New Roman" w:hAnsi="Times New Roman" w:hint="eastAsia"/>
                <w:color w:val="000000" w:themeColor="text1"/>
              </w:rPr>
              <w:t>(</w:t>
            </w:r>
            <w:r w:rsidRPr="001A7742">
              <w:rPr>
                <w:rFonts w:ascii="Times New Roman" w:hAnsi="Times New Roman"/>
                <w:color w:val="000000" w:themeColor="text1"/>
              </w:rPr>
              <w:t>4)</w:t>
            </w:r>
          </w:p>
        </w:tc>
      </w:tr>
    </w:tbl>
    <w:p w14:paraId="7A5EDE45" w14:textId="77777777" w:rsidR="003704D7" w:rsidRPr="001A7742" w:rsidRDefault="003704D7" w:rsidP="00C2237D">
      <w:pPr>
        <w:pStyle w:val="00pasj-"/>
        <w:ind w:firstLine="200"/>
      </w:pPr>
      <w:r w:rsidRPr="001A7742">
        <w:rPr>
          <w:rFonts w:hint="eastAsia"/>
        </w:rPr>
        <w:t>例</w:t>
      </w:r>
      <w:r w:rsidRPr="001A7742">
        <w:rPr>
          <w:rFonts w:hint="eastAsia"/>
        </w:rPr>
        <w:t xml:space="preserve">5: </w:t>
      </w:r>
      <w:r w:rsidRPr="001A7742">
        <w:rPr>
          <w:rFonts w:hint="eastAsia"/>
        </w:rPr>
        <w:t>数式を図として</w:t>
      </w:r>
      <w:r w:rsidRPr="001A7742">
        <w:rPr>
          <w:rFonts w:hint="eastAsia"/>
        </w:rPr>
        <w:t>1</w:t>
      </w:r>
      <w:r w:rsidRPr="001A7742">
        <w:rPr>
          <w:rFonts w:hint="eastAsia"/>
        </w:rPr>
        <w:t>行</w:t>
      </w:r>
      <w:r w:rsidRPr="001A7742">
        <w:rPr>
          <w:rFonts w:hint="eastAsia"/>
        </w:rPr>
        <w:t>2</w:t>
      </w:r>
      <w:r w:rsidRPr="001A7742">
        <w:rPr>
          <w:rFonts w:hint="eastAsia"/>
        </w:rPr>
        <w:t>列の表で配置</w:t>
      </w:r>
    </w:p>
    <w:tbl>
      <w:tblPr>
        <w:tblStyle w:val="a7"/>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979"/>
      </w:tblGrid>
      <w:tr w:rsidR="001A7742" w:rsidRPr="001A7742" w14:paraId="3BD2E38F" w14:textId="77777777" w:rsidTr="00996AEB">
        <w:tc>
          <w:tcPr>
            <w:tcW w:w="2552" w:type="dxa"/>
          </w:tcPr>
          <w:p w14:paraId="2481F1F5" w14:textId="77777777" w:rsidR="009462AF" w:rsidRPr="001A7742" w:rsidRDefault="009462AF" w:rsidP="009462AF">
            <w:pPr>
              <w:pStyle w:val="00pasj-"/>
              <w:spacing w:line="240" w:lineRule="auto"/>
              <w:ind w:firstLineChars="0" w:firstLine="0"/>
              <w:jc w:val="center"/>
              <w:rPr>
                <w:rFonts w:ascii="Times New Roman" w:hAnsi="Times New Roman"/>
                <w:color w:val="000000" w:themeColor="text1"/>
              </w:rPr>
            </w:pPr>
            <w:r w:rsidRPr="001A7742">
              <w:rPr>
                <w:rFonts w:ascii="Times New Roman" w:hAnsi="Times New Roman" w:hint="eastAsia"/>
                <w:noProof/>
                <w:color w:val="000000" w:themeColor="text1"/>
              </w:rPr>
              <w:drawing>
                <wp:inline distT="0" distB="0" distL="0" distR="0" wp14:anchorId="25F69BFF" wp14:editId="427A287D">
                  <wp:extent cx="644837" cy="398810"/>
                  <wp:effectExtent l="0" t="0" r="3175" b="1270"/>
                  <wp:docPr id="9" name="図 9" descr="E:\Web\users\kasokuki-test\www\templates\nenkai\equ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Web\users\kasokuki-test\www\templates\nenkai\equation-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1727" cy="446364"/>
                          </a:xfrm>
                          <a:prstGeom prst="rect">
                            <a:avLst/>
                          </a:prstGeom>
                          <a:noFill/>
                          <a:ln>
                            <a:noFill/>
                          </a:ln>
                        </pic:spPr>
                      </pic:pic>
                    </a:graphicData>
                  </a:graphic>
                </wp:inline>
              </w:drawing>
            </w:r>
          </w:p>
        </w:tc>
        <w:tc>
          <w:tcPr>
            <w:tcW w:w="979" w:type="dxa"/>
            <w:vAlign w:val="center"/>
          </w:tcPr>
          <w:p w14:paraId="282C0545" w14:textId="77777777" w:rsidR="009462AF" w:rsidRPr="001A7742" w:rsidRDefault="009462AF" w:rsidP="009462AF">
            <w:pPr>
              <w:pStyle w:val="00pasj-"/>
              <w:ind w:firstLineChars="0" w:firstLine="0"/>
              <w:jc w:val="right"/>
              <w:rPr>
                <w:rFonts w:ascii="Times New Roman" w:hAnsi="Times New Roman"/>
                <w:color w:val="000000" w:themeColor="text1"/>
              </w:rPr>
            </w:pPr>
            <w:r w:rsidRPr="001A7742">
              <w:rPr>
                <w:rFonts w:ascii="Times New Roman" w:hAnsi="Times New Roman" w:hint="eastAsia"/>
                <w:color w:val="000000" w:themeColor="text1"/>
              </w:rPr>
              <w:t>(5)</w:t>
            </w:r>
          </w:p>
        </w:tc>
      </w:tr>
    </w:tbl>
    <w:p w14:paraId="2470C755" w14:textId="77777777" w:rsidR="000F3E19" w:rsidRPr="001A7742" w:rsidRDefault="000F3E19" w:rsidP="00C2237D">
      <w:pPr>
        <w:pStyle w:val="00pasj-"/>
        <w:ind w:firstLine="200"/>
      </w:pPr>
      <w:r w:rsidRPr="001A7742">
        <w:rPr>
          <w:rFonts w:hint="eastAsia"/>
        </w:rPr>
        <w:t>例</w:t>
      </w:r>
      <w:r w:rsidRPr="001A7742">
        <w:rPr>
          <w:rFonts w:hint="eastAsia"/>
        </w:rPr>
        <w:t xml:space="preserve">6: </w:t>
      </w:r>
      <w:r w:rsidRPr="001A7742">
        <w:rPr>
          <w:rFonts w:hint="eastAsia"/>
        </w:rPr>
        <w:t>数式ツールで数式の後に「</w:t>
      </w:r>
      <w:r w:rsidRPr="001A7742">
        <w:rPr>
          <w:rFonts w:hint="eastAsia"/>
        </w:rPr>
        <w:t>#(6)</w:t>
      </w:r>
      <w:r w:rsidRPr="001A7742">
        <w:rPr>
          <w:rFonts w:hint="eastAsia"/>
        </w:rPr>
        <w:t>」と入力</w:t>
      </w:r>
      <w:r w:rsidR="00321C35" w:rsidRPr="001A7742">
        <w:rPr>
          <w:rFonts w:hint="eastAsia"/>
        </w:rPr>
        <w:t>後</w:t>
      </w:r>
      <w:r w:rsidR="00321C35" w:rsidRPr="001A7742">
        <w:rPr>
          <w:rFonts w:hint="eastAsia"/>
        </w:rPr>
        <w:t>Enter</w:t>
      </w:r>
    </w:p>
    <w:p w14:paraId="159BCE50" w14:textId="77777777" w:rsidR="000F3E19" w:rsidRPr="001A7742" w:rsidRDefault="00000000" w:rsidP="00321C35">
      <w:pPr>
        <w:pStyle w:val="40pasj-"/>
        <w:rPr>
          <w:rFonts w:ascii="Times New Roman" w:hAnsi="Times New Roman"/>
          <w:i/>
          <w:iCs/>
          <w:color w:val="000000" w:themeColor="text1"/>
        </w:rPr>
      </w:pPr>
      <m:oMathPara>
        <m:oMath>
          <m:eqArr>
            <m:eqArrPr>
              <m:maxDist m:val="1"/>
              <m:ctrlPr>
                <w:rPr>
                  <w:rFonts w:ascii="Cambria Math" w:hAnsi="Cambria Math"/>
                  <w:i/>
                  <w:iCs/>
                  <w:color w:val="000000" w:themeColor="text1"/>
                </w:rPr>
              </m:ctrlPr>
            </m:eqArrPr>
            <m:e>
              <m:r>
                <w:rPr>
                  <w:rFonts w:ascii="Cambria Math" w:hAnsi="Cambria Math" w:hint="eastAsia"/>
                  <w:color w:val="000000" w:themeColor="text1"/>
                </w:rPr>
                <m:t>E=</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hint="eastAsia"/>
                          <w:color w:val="000000" w:themeColor="text1"/>
                        </w:rPr>
                        <m:t>m</m:t>
                      </m:r>
                    </m:e>
                    <m:sub>
                      <m:r>
                        <w:rPr>
                          <w:rFonts w:ascii="Cambria Math" w:hAnsi="Cambria Math" w:hint="eastAsia"/>
                          <w:color w:val="000000" w:themeColor="text1"/>
                        </w:rPr>
                        <m:t>0</m:t>
                      </m:r>
                    </m:sub>
                  </m:sSub>
                  <m:sSup>
                    <m:sSupPr>
                      <m:ctrlPr>
                        <w:rPr>
                          <w:rFonts w:ascii="Cambria Math" w:hAnsi="Cambria Math"/>
                          <w:i/>
                          <w:iCs/>
                          <w:color w:val="000000" w:themeColor="text1"/>
                        </w:rPr>
                      </m:ctrlPr>
                    </m:sSupPr>
                    <m:e>
                      <m:r>
                        <w:rPr>
                          <w:rFonts w:ascii="Cambria Math" w:hAnsi="Cambria Math" w:hint="eastAsia"/>
                          <w:color w:val="000000" w:themeColor="text1"/>
                        </w:rPr>
                        <m:t>c</m:t>
                      </m:r>
                    </m:e>
                    <m:sup>
                      <m:r>
                        <w:rPr>
                          <w:rFonts w:ascii="Cambria Math" w:hAnsi="Cambria Math" w:hint="eastAsia"/>
                          <w:color w:val="000000" w:themeColor="text1"/>
                        </w:rPr>
                        <m:t>2</m:t>
                      </m:r>
                    </m:sup>
                  </m:sSup>
                </m:num>
                <m:den>
                  <m:rad>
                    <m:radPr>
                      <m:degHide m:val="1"/>
                      <m:ctrlPr>
                        <w:rPr>
                          <w:rFonts w:ascii="Cambria Math" w:hAnsi="Cambria Math"/>
                          <w:i/>
                          <w:iCs/>
                          <w:color w:val="000000" w:themeColor="text1"/>
                        </w:rPr>
                      </m:ctrlPr>
                    </m:radPr>
                    <m:deg/>
                    <m:e>
                      <m:r>
                        <w:rPr>
                          <w:rFonts w:ascii="Cambria Math" w:hAnsi="Cambria Math" w:hint="eastAsia"/>
                          <w:color w:val="000000" w:themeColor="text1"/>
                        </w:rPr>
                        <m:t>1</m:t>
                      </m:r>
                      <m:r>
                        <w:rPr>
                          <w:rFonts w:ascii="Cambria Math" w:hAnsi="Cambria Math" w:hint="eastAsia"/>
                          <w:color w:val="000000" w:themeColor="text1"/>
                        </w:rPr>
                        <m:t>-</m:t>
                      </m:r>
                      <m:sSup>
                        <m:sSupPr>
                          <m:ctrlPr>
                            <w:rPr>
                              <w:rFonts w:ascii="Cambria Math" w:hAnsi="Cambria Math"/>
                              <w:i/>
                              <w:iCs/>
                              <w:color w:val="000000" w:themeColor="text1"/>
                            </w:rPr>
                          </m:ctrlPr>
                        </m:sSupPr>
                        <m:e>
                          <m:r>
                            <w:rPr>
                              <w:rFonts w:ascii="Cambria Math" w:hAnsi="Cambria Math"/>
                              <w:color w:val="000000" w:themeColor="text1"/>
                            </w:rPr>
                            <m:t>β</m:t>
                          </m:r>
                        </m:e>
                        <m:sup>
                          <m:r>
                            <w:rPr>
                              <w:rFonts w:ascii="Cambria Math" w:hAnsi="Cambria Math" w:hint="eastAsia"/>
                              <w:color w:val="000000" w:themeColor="text1"/>
                            </w:rPr>
                            <m:t>2</m:t>
                          </m:r>
                        </m:sup>
                      </m:sSup>
                    </m:e>
                  </m:rad>
                </m:den>
              </m:f>
              <m:r>
                <w:rPr>
                  <w:rFonts w:ascii="Cambria Math" w:hAnsi="Cambria Math"/>
                  <w:color w:val="000000" w:themeColor="text1"/>
                </w:rPr>
                <m:t>#</m:t>
              </m:r>
              <m:d>
                <m:dPr>
                  <m:ctrlPr>
                    <w:rPr>
                      <w:rFonts w:ascii="Cambria Math" w:hAnsi="Cambria Math"/>
                      <w:i/>
                      <w:iCs/>
                      <w:color w:val="000000" w:themeColor="text1"/>
                    </w:rPr>
                  </m:ctrlPr>
                </m:dPr>
                <m:e>
                  <m:r>
                    <w:rPr>
                      <w:rFonts w:ascii="Cambria Math" w:hAnsi="Cambria Math" w:hint="eastAsia"/>
                      <w:color w:val="000000" w:themeColor="text1"/>
                    </w:rPr>
                    <m:t>6</m:t>
                  </m:r>
                </m:e>
              </m:d>
            </m:e>
          </m:eqArr>
        </m:oMath>
      </m:oMathPara>
    </w:p>
    <w:p w14:paraId="1546A304" w14:textId="77777777" w:rsidR="00BD32A6" w:rsidRPr="001A7742" w:rsidRDefault="00BD32A6" w:rsidP="00FE5E10">
      <w:pPr>
        <w:pStyle w:val="05pasj-"/>
      </w:pPr>
      <w:r w:rsidRPr="001A7742">
        <w:rPr>
          <w:rFonts w:hint="eastAsia"/>
        </w:rPr>
        <w:t>3.10</w:t>
      </w:r>
      <w:r w:rsidRPr="001A7742">
        <w:tab/>
      </w:r>
      <w:r w:rsidRPr="001A7742">
        <w:rPr>
          <w:rFonts w:hint="eastAsia"/>
        </w:rPr>
        <w:t>図</w:t>
      </w:r>
      <w:r w:rsidR="00A27D14" w:rsidRPr="001A7742">
        <w:rPr>
          <w:rFonts w:hint="eastAsia"/>
        </w:rPr>
        <w:t>と</w:t>
      </w:r>
      <w:r w:rsidRPr="001A7742">
        <w:rPr>
          <w:rFonts w:hint="eastAsia"/>
        </w:rPr>
        <w:t>表の参照</w:t>
      </w:r>
    </w:p>
    <w:p w14:paraId="51E87CA9" w14:textId="77777777" w:rsidR="00BD32A6" w:rsidRPr="001A7742" w:rsidRDefault="00BD32A6" w:rsidP="00C2237D">
      <w:pPr>
        <w:pStyle w:val="00pasj-"/>
        <w:ind w:firstLine="200"/>
      </w:pPr>
      <w:r w:rsidRPr="001A7742">
        <w:rPr>
          <w:rFonts w:hint="eastAsia"/>
        </w:rPr>
        <w:t>本文中で図</w:t>
      </w:r>
      <w:r w:rsidR="00A27D14" w:rsidRPr="001A7742">
        <w:rPr>
          <w:rFonts w:hint="eastAsia"/>
        </w:rPr>
        <w:t>や</w:t>
      </w:r>
      <w:r w:rsidRPr="001A7742">
        <w:rPr>
          <w:rFonts w:hint="eastAsia"/>
        </w:rPr>
        <w:t>表を参照するときには、</w:t>
      </w:r>
      <w:r w:rsidRPr="001A7742">
        <w:rPr>
          <w:rFonts w:hint="eastAsia"/>
        </w:rPr>
        <w:t>Table</w:t>
      </w:r>
      <w:r w:rsidRPr="001A7742">
        <w:rPr>
          <w:rFonts w:hint="eastAsia"/>
        </w:rPr>
        <w:t>の場合は全て</w:t>
      </w:r>
      <w:r w:rsidRPr="001A7742">
        <w:rPr>
          <w:rFonts w:hint="eastAsia"/>
        </w:rPr>
        <w:t>Table</w:t>
      </w:r>
      <w:r w:rsidR="008521F4" w:rsidRPr="001A7742">
        <w:t> </w:t>
      </w:r>
      <w:r w:rsidRPr="001A7742">
        <w:rPr>
          <w:rFonts w:hint="eastAsia"/>
        </w:rPr>
        <w:t>1</w:t>
      </w:r>
      <w:r w:rsidR="00881D31" w:rsidRPr="001A7742">
        <w:rPr>
          <w:rFonts w:hint="eastAsia"/>
        </w:rPr>
        <w:t>（数字の前に半角スペースを入れる）</w:t>
      </w:r>
      <w:r w:rsidRPr="001A7742">
        <w:rPr>
          <w:rFonts w:hint="eastAsia"/>
        </w:rPr>
        <w:t>などとし、一方図の場合には、文頭にあるときは</w:t>
      </w:r>
      <w:r w:rsidRPr="001A7742">
        <w:rPr>
          <w:rFonts w:hint="eastAsia"/>
        </w:rPr>
        <w:t>Figure</w:t>
      </w:r>
      <w:r w:rsidR="008521F4" w:rsidRPr="001A7742">
        <w:t> </w:t>
      </w:r>
      <w:r w:rsidRPr="001A7742">
        <w:rPr>
          <w:rFonts w:hint="eastAsia"/>
        </w:rPr>
        <w:t>1</w:t>
      </w:r>
      <w:r w:rsidRPr="001A7742">
        <w:rPr>
          <w:rFonts w:hint="eastAsia"/>
        </w:rPr>
        <w:t>（</w:t>
      </w:r>
      <w:r w:rsidR="00881D31" w:rsidRPr="001A7742">
        <w:rPr>
          <w:rFonts w:hint="eastAsia"/>
        </w:rPr>
        <w:t>数字の前に</w:t>
      </w:r>
      <w:r w:rsidRPr="001A7742">
        <w:rPr>
          <w:rFonts w:hint="eastAsia"/>
        </w:rPr>
        <w:t>半角スペース</w:t>
      </w:r>
      <w:r w:rsidR="00881D31" w:rsidRPr="001A7742">
        <w:rPr>
          <w:rFonts w:hint="eastAsia"/>
        </w:rPr>
        <w:t>を入れる</w:t>
      </w:r>
      <w:r w:rsidRPr="001A7742">
        <w:rPr>
          <w:rFonts w:hint="eastAsia"/>
        </w:rPr>
        <w:t>）のように略さず記し、文中では</w:t>
      </w:r>
      <w:r w:rsidRPr="001A7742">
        <w:rPr>
          <w:rFonts w:hint="eastAsia"/>
        </w:rPr>
        <w:t>Fig.</w:t>
      </w:r>
      <w:r w:rsidR="008521F4" w:rsidRPr="001A7742">
        <w:t> </w:t>
      </w:r>
      <w:r w:rsidRPr="001A7742">
        <w:rPr>
          <w:rFonts w:hint="eastAsia"/>
        </w:rPr>
        <w:t>1</w:t>
      </w:r>
      <w:r w:rsidRPr="001A7742">
        <w:rPr>
          <w:rFonts w:hint="eastAsia"/>
        </w:rPr>
        <w:t>（</w:t>
      </w:r>
      <w:r w:rsidR="00881D31" w:rsidRPr="001A7742">
        <w:rPr>
          <w:rFonts w:hint="eastAsia"/>
        </w:rPr>
        <w:t>数字の前</w:t>
      </w:r>
      <w:r w:rsidRPr="001A7742">
        <w:rPr>
          <w:rFonts w:hint="eastAsia"/>
        </w:rPr>
        <w:t>に半角スペース</w:t>
      </w:r>
      <w:r w:rsidR="00881D31" w:rsidRPr="001A7742">
        <w:rPr>
          <w:rFonts w:hint="eastAsia"/>
        </w:rPr>
        <w:t>を入れる</w:t>
      </w:r>
      <w:r w:rsidRPr="001A7742">
        <w:rPr>
          <w:rFonts w:hint="eastAsia"/>
        </w:rPr>
        <w:t>）のように略記してください。</w:t>
      </w:r>
    </w:p>
    <w:p w14:paraId="5F033FAD" w14:textId="77777777" w:rsidR="00BD32A6" w:rsidRPr="001A7742" w:rsidRDefault="00BD32A6" w:rsidP="00FE5E10">
      <w:pPr>
        <w:pStyle w:val="05pasj-"/>
      </w:pPr>
      <w:r w:rsidRPr="001A7742">
        <w:rPr>
          <w:rFonts w:hint="eastAsia"/>
        </w:rPr>
        <w:t>3.11</w:t>
      </w:r>
      <w:r w:rsidRPr="001A7742">
        <w:tab/>
      </w:r>
      <w:r w:rsidRPr="001A7742">
        <w:rPr>
          <w:rFonts w:hint="eastAsia"/>
        </w:rPr>
        <w:t>数式の参照</w:t>
      </w:r>
    </w:p>
    <w:p w14:paraId="1AAEB959" w14:textId="77777777" w:rsidR="00BD32A6" w:rsidRPr="001A7742" w:rsidRDefault="00BD32A6" w:rsidP="002D6526">
      <w:pPr>
        <w:pStyle w:val="00pasj-"/>
        <w:ind w:firstLine="200"/>
      </w:pPr>
      <w:r w:rsidRPr="001A7742">
        <w:rPr>
          <w:rFonts w:hint="eastAsia"/>
        </w:rPr>
        <w:t>本文中で数式を参照するときには、文頭では</w:t>
      </w:r>
      <w:r w:rsidRPr="001A7742">
        <w:rPr>
          <w:rFonts w:hint="eastAsia"/>
        </w:rPr>
        <w:t>Equation</w:t>
      </w:r>
      <w:r w:rsidR="00F938F3" w:rsidRPr="001A7742">
        <w:t> </w:t>
      </w:r>
      <w:r w:rsidRPr="001A7742">
        <w:rPr>
          <w:rFonts w:hint="eastAsia"/>
        </w:rPr>
        <w:t>(1)</w:t>
      </w:r>
      <w:r w:rsidR="00C57F5C" w:rsidRPr="001A7742">
        <w:rPr>
          <w:rFonts w:hint="eastAsia"/>
        </w:rPr>
        <w:t>（</w:t>
      </w:r>
      <w:r w:rsidR="00881D31" w:rsidRPr="001A7742">
        <w:rPr>
          <w:rFonts w:hint="eastAsia"/>
        </w:rPr>
        <w:t>左カッコの前</w:t>
      </w:r>
      <w:r w:rsidR="00C57F5C" w:rsidRPr="001A7742">
        <w:rPr>
          <w:rFonts w:hint="eastAsia"/>
        </w:rPr>
        <w:t>に半角スペース</w:t>
      </w:r>
      <w:r w:rsidR="00881D31" w:rsidRPr="001A7742">
        <w:rPr>
          <w:rFonts w:hint="eastAsia"/>
        </w:rPr>
        <w:t>を入れる</w:t>
      </w:r>
      <w:r w:rsidR="00C57F5C" w:rsidRPr="001A7742">
        <w:rPr>
          <w:rFonts w:hint="eastAsia"/>
        </w:rPr>
        <w:t>）</w:t>
      </w:r>
      <w:r w:rsidRPr="001A7742">
        <w:rPr>
          <w:rFonts w:hint="eastAsia"/>
        </w:rPr>
        <w:t>、文中では</w:t>
      </w:r>
      <w:r w:rsidRPr="001A7742">
        <w:rPr>
          <w:rFonts w:hint="eastAsia"/>
        </w:rPr>
        <w:t>Eq.</w:t>
      </w:r>
      <w:r w:rsidR="00F938F3" w:rsidRPr="001A7742">
        <w:t> </w:t>
      </w:r>
      <w:r w:rsidRPr="001A7742">
        <w:rPr>
          <w:rFonts w:hint="eastAsia"/>
        </w:rPr>
        <w:t>(1)</w:t>
      </w:r>
      <w:r w:rsidR="00C57F5C" w:rsidRPr="001A7742">
        <w:rPr>
          <w:rFonts w:hint="eastAsia"/>
        </w:rPr>
        <w:t>（</w:t>
      </w:r>
      <w:r w:rsidR="00881D31" w:rsidRPr="001A7742">
        <w:rPr>
          <w:rFonts w:hint="eastAsia"/>
        </w:rPr>
        <w:t>左カッコの前に</w:t>
      </w:r>
      <w:r w:rsidR="00C57F5C" w:rsidRPr="001A7742">
        <w:rPr>
          <w:rFonts w:hint="eastAsia"/>
        </w:rPr>
        <w:t>半角スペース</w:t>
      </w:r>
      <w:r w:rsidR="00881D31" w:rsidRPr="001A7742">
        <w:rPr>
          <w:rFonts w:hint="eastAsia"/>
        </w:rPr>
        <w:t>を入れる</w:t>
      </w:r>
      <w:r w:rsidR="00C57F5C" w:rsidRPr="001A7742">
        <w:rPr>
          <w:rFonts w:hint="eastAsia"/>
        </w:rPr>
        <w:t>）</w:t>
      </w:r>
      <w:r w:rsidRPr="001A7742">
        <w:rPr>
          <w:rFonts w:hint="eastAsia"/>
        </w:rPr>
        <w:t>のように略記してください。</w:t>
      </w:r>
    </w:p>
    <w:p w14:paraId="3C095B95" w14:textId="77777777" w:rsidR="003A1FB3" w:rsidRPr="001A7742" w:rsidRDefault="003A1FB3" w:rsidP="00FE5E10">
      <w:pPr>
        <w:pStyle w:val="05pasj-"/>
      </w:pPr>
      <w:r w:rsidRPr="001A7742">
        <w:t>3.1</w:t>
      </w:r>
      <w:r w:rsidR="00BD32A6" w:rsidRPr="001A7742">
        <w:t>2</w:t>
      </w:r>
      <w:r w:rsidRPr="001A7742">
        <w:rPr>
          <w:rFonts w:hint="eastAsia"/>
        </w:rPr>
        <w:tab/>
      </w:r>
      <w:r w:rsidRPr="001A7742">
        <w:rPr>
          <w:rFonts w:hint="eastAsia"/>
        </w:rPr>
        <w:t>文献・</w:t>
      </w:r>
      <w:r w:rsidRPr="001A7742">
        <w:t>URL</w:t>
      </w:r>
      <w:r w:rsidRPr="001A7742">
        <w:rPr>
          <w:rFonts w:hint="eastAsia"/>
        </w:rPr>
        <w:t>の参照</w:t>
      </w:r>
    </w:p>
    <w:p w14:paraId="4E0B2B36" w14:textId="77777777" w:rsidR="00087544" w:rsidRPr="001A7742" w:rsidRDefault="003A1FB3" w:rsidP="00C2237D">
      <w:pPr>
        <w:pStyle w:val="00pasj-"/>
        <w:ind w:firstLine="200"/>
      </w:pPr>
      <w:r w:rsidRPr="001A7742">
        <w:rPr>
          <w:rFonts w:hint="eastAsia"/>
        </w:rPr>
        <w:t>記事に関連する説明等を補足するために</w:t>
      </w:r>
      <w:r w:rsidR="00783946" w:rsidRPr="001A7742">
        <w:rPr>
          <w:rFonts w:hint="eastAsia"/>
        </w:rPr>
        <w:t>文献</w:t>
      </w:r>
      <w:r w:rsidR="00E836F3" w:rsidRPr="001A7742">
        <w:rPr>
          <w:rFonts w:hint="eastAsia"/>
        </w:rPr>
        <w:t>及び</w:t>
      </w:r>
      <w:r w:rsidRPr="001A7742">
        <w:t>URL</w:t>
      </w:r>
      <w:r w:rsidRPr="001A7742">
        <w:rPr>
          <w:rFonts w:hint="eastAsia"/>
        </w:rPr>
        <w:t>を参照する事</w:t>
      </w:r>
      <w:r w:rsidR="0081147C" w:rsidRPr="001A7742">
        <w:rPr>
          <w:rFonts w:hint="eastAsia"/>
        </w:rPr>
        <w:t>を</w:t>
      </w:r>
      <w:r w:rsidRPr="001A7742">
        <w:rPr>
          <w:rFonts w:hint="eastAsia"/>
        </w:rPr>
        <w:t>お</w:t>
      </w:r>
      <w:r w:rsidR="00783946" w:rsidRPr="001A7742">
        <w:rPr>
          <w:rFonts w:hint="eastAsia"/>
        </w:rPr>
        <w:t>すす</w:t>
      </w:r>
      <w:r w:rsidRPr="001A7742">
        <w:rPr>
          <w:rFonts w:hint="eastAsia"/>
        </w:rPr>
        <w:t>めします。</w:t>
      </w:r>
      <w:r w:rsidR="00783946" w:rsidRPr="001A7742">
        <w:rPr>
          <w:rFonts w:hint="eastAsia"/>
        </w:rPr>
        <w:t>本文中で参照する文献及び</w:t>
      </w:r>
      <w:r w:rsidRPr="001A7742">
        <w:t>URL</w:t>
      </w:r>
      <w:r w:rsidR="00783946" w:rsidRPr="001A7742">
        <w:t>には</w:t>
      </w:r>
      <w:r w:rsidR="00BD32A6" w:rsidRPr="001A7742">
        <w:rPr>
          <w:rFonts w:hint="eastAsia"/>
        </w:rPr>
        <w:t>、</w:t>
      </w:r>
      <w:r w:rsidR="00C57F5C" w:rsidRPr="001A7742">
        <w:rPr>
          <w:rFonts w:hint="eastAsia"/>
        </w:rPr>
        <w:t>文中で</w:t>
      </w:r>
      <w:r w:rsidR="0037390F" w:rsidRPr="001A7742">
        <w:rPr>
          <w:rFonts w:hint="eastAsia"/>
        </w:rPr>
        <w:t>初めて</w:t>
      </w:r>
      <w:r w:rsidR="00BD32A6" w:rsidRPr="001A7742">
        <w:rPr>
          <w:rFonts w:hint="eastAsia"/>
        </w:rPr>
        <w:t>引用される順に</w:t>
      </w:r>
      <w:r w:rsidR="00783946" w:rsidRPr="001A7742">
        <w:t>通し番号を振り、角括弧を使用してください</w:t>
      </w:r>
      <w:r w:rsidR="00783946" w:rsidRPr="001A7742">
        <w:rPr>
          <w:rStyle w:val="060pasj-0"/>
          <w:rFonts w:ascii="Times New Roman" w:hAnsi="Times New Roman" w:hint="eastAsia"/>
          <w:color w:val="000000" w:themeColor="text1"/>
        </w:rPr>
        <w:t>[</w:t>
      </w:r>
      <w:r w:rsidR="00637812" w:rsidRPr="001A7742">
        <w:rPr>
          <w:rStyle w:val="060pasj-0"/>
          <w:rFonts w:ascii="Times New Roman" w:hAnsi="Times New Roman" w:hint="eastAsia"/>
          <w:color w:val="000000" w:themeColor="text1"/>
        </w:rPr>
        <w:t>8</w:t>
      </w:r>
      <w:r w:rsidR="00783946" w:rsidRPr="001A7742">
        <w:rPr>
          <w:rStyle w:val="060pasj-0"/>
          <w:rFonts w:ascii="Times New Roman" w:hAnsi="Times New Roman" w:hint="eastAsia"/>
          <w:color w:val="000000" w:themeColor="text1"/>
        </w:rPr>
        <w:t>]</w:t>
      </w:r>
      <w:r w:rsidR="00783946" w:rsidRPr="001A7742">
        <w:t>。</w:t>
      </w:r>
      <w:r w:rsidR="00783946" w:rsidRPr="001A7742">
        <w:rPr>
          <w:rFonts w:hint="eastAsia"/>
        </w:rPr>
        <w:t>その際、スタイル「参考文献参照番号」を設定してください。</w:t>
      </w:r>
    </w:p>
    <w:p w14:paraId="1D85866B" w14:textId="77777777" w:rsidR="00881D31" w:rsidRPr="001A7742" w:rsidRDefault="00881D31" w:rsidP="00C2237D">
      <w:pPr>
        <w:pStyle w:val="00pasj-"/>
        <w:ind w:firstLine="200"/>
      </w:pPr>
      <w:r w:rsidRPr="001A7742">
        <w:rPr>
          <w:rFonts w:hint="eastAsia"/>
        </w:rPr>
        <w:t>同じ位置で複数の文献を参照するときには、</w:t>
      </w:r>
      <w:r w:rsidRPr="001A7742">
        <w:rPr>
          <w:rFonts w:hint="eastAsia"/>
        </w:rPr>
        <w:t>[1, 2]</w:t>
      </w:r>
      <w:r w:rsidRPr="001A7742">
        <w:rPr>
          <w:rFonts w:hint="eastAsia"/>
        </w:rPr>
        <w:t>、</w:t>
      </w:r>
      <w:r w:rsidRPr="001A7742">
        <w:rPr>
          <w:rFonts w:hint="eastAsia"/>
        </w:rPr>
        <w:t>[1-3]</w:t>
      </w:r>
      <w:r w:rsidRPr="001A7742">
        <w:rPr>
          <w:rFonts w:hint="eastAsia"/>
        </w:rPr>
        <w:t>、</w:t>
      </w:r>
      <w:r w:rsidRPr="001A7742">
        <w:rPr>
          <w:rFonts w:hint="eastAsia"/>
        </w:rPr>
        <w:t>[1-3, 5]</w:t>
      </w:r>
      <w:r w:rsidR="008C7218" w:rsidRPr="001A7742">
        <w:rPr>
          <w:rFonts w:hint="eastAsia"/>
        </w:rPr>
        <w:t>、</w:t>
      </w:r>
      <w:r w:rsidR="008C7218" w:rsidRPr="001A7742">
        <w:rPr>
          <w:rFonts w:hint="eastAsia"/>
        </w:rPr>
        <w:t>[1-3, 5, 6]</w:t>
      </w:r>
      <w:r w:rsidR="008C7218" w:rsidRPr="001A7742">
        <w:rPr>
          <w:rFonts w:hint="eastAsia"/>
        </w:rPr>
        <w:t>、</w:t>
      </w:r>
      <w:r w:rsidR="008C7218" w:rsidRPr="001A7742">
        <w:rPr>
          <w:rFonts w:hint="eastAsia"/>
        </w:rPr>
        <w:t>[1-3, 5-7]</w:t>
      </w:r>
      <w:r w:rsidR="008C7218" w:rsidRPr="001A7742">
        <w:rPr>
          <w:rFonts w:hint="eastAsia"/>
        </w:rPr>
        <w:t>（カンマ区切りの後に半角</w:t>
      </w:r>
      <w:r w:rsidR="00FD13E2" w:rsidRPr="001A7742">
        <w:rPr>
          <w:rFonts w:hint="eastAsia"/>
        </w:rPr>
        <w:t>スペース</w:t>
      </w:r>
      <w:r w:rsidR="008C7218" w:rsidRPr="001A7742">
        <w:rPr>
          <w:rFonts w:hint="eastAsia"/>
        </w:rPr>
        <w:t>を入れる）のように記述することを推奨します。</w:t>
      </w:r>
    </w:p>
    <w:p w14:paraId="26827B82" w14:textId="77777777" w:rsidR="00014232" w:rsidRPr="001A7742" w:rsidRDefault="00014232" w:rsidP="00FE5E10">
      <w:pPr>
        <w:pStyle w:val="05pasj-"/>
      </w:pPr>
      <w:r w:rsidRPr="001A7742">
        <w:rPr>
          <w:rFonts w:hint="eastAsia"/>
        </w:rPr>
        <w:t>3.1</w:t>
      </w:r>
      <w:r w:rsidR="00BD32A6" w:rsidRPr="001A7742">
        <w:t>3</w:t>
      </w:r>
      <w:r w:rsidRPr="001A7742">
        <w:rPr>
          <w:rFonts w:hint="eastAsia"/>
        </w:rPr>
        <w:tab/>
      </w:r>
      <w:r w:rsidRPr="001A7742">
        <w:rPr>
          <w:rFonts w:hint="eastAsia"/>
        </w:rPr>
        <w:t>参考文献リスト</w:t>
      </w:r>
      <w:r w:rsidR="006620A6" w:rsidRPr="001A7742">
        <w:rPr>
          <w:rFonts w:hint="eastAsia"/>
        </w:rPr>
        <w:t>の</w:t>
      </w:r>
      <w:r w:rsidR="002212B8" w:rsidRPr="001A7742">
        <w:rPr>
          <w:rFonts w:hint="eastAsia"/>
        </w:rPr>
        <w:t>書式</w:t>
      </w:r>
    </w:p>
    <w:p w14:paraId="76C8EC63" w14:textId="77777777" w:rsidR="002212B8" w:rsidRPr="001A7742" w:rsidRDefault="002212B8" w:rsidP="00F17549">
      <w:pPr>
        <w:pStyle w:val="06pasj-"/>
      </w:pPr>
      <w:r w:rsidRPr="001A7742">
        <w:rPr>
          <w:rFonts w:hint="eastAsia"/>
        </w:rPr>
        <w:t>3</w:t>
      </w:r>
      <w:r w:rsidRPr="001A7742">
        <w:t>.13.1</w:t>
      </w:r>
      <w:r w:rsidRPr="001A7742">
        <w:tab/>
      </w:r>
      <w:r w:rsidR="00B62930" w:rsidRPr="001A7742">
        <w:rPr>
          <w:rFonts w:hint="eastAsia"/>
        </w:rPr>
        <w:t>参考</w:t>
      </w:r>
      <w:r w:rsidRPr="001A7742">
        <w:rPr>
          <w:rFonts w:hint="eastAsia"/>
        </w:rPr>
        <w:t>文献の書式</w:t>
      </w:r>
    </w:p>
    <w:p w14:paraId="15217AB8" w14:textId="77777777" w:rsidR="00014232" w:rsidRDefault="00014232" w:rsidP="00C2237D">
      <w:pPr>
        <w:pStyle w:val="00pasj-"/>
        <w:ind w:firstLine="200"/>
      </w:pPr>
      <w:r w:rsidRPr="001A7742">
        <w:rPr>
          <w:rFonts w:hint="eastAsia"/>
        </w:rPr>
        <w:t>参考文献は</w:t>
      </w:r>
      <w:r w:rsidRPr="001A7742">
        <w:rPr>
          <w:rFonts w:hint="eastAsia"/>
        </w:rPr>
        <w:t>9</w:t>
      </w:r>
      <w:r w:rsidR="00F938F3" w:rsidRPr="001A7742">
        <w:t> </w:t>
      </w:r>
      <w:r w:rsidRPr="001A7742">
        <w:rPr>
          <w:rFonts w:hint="eastAsia"/>
        </w:rPr>
        <w:t>pt</w:t>
      </w:r>
      <w:r w:rsidR="002212B8" w:rsidRPr="001A7742">
        <w:rPr>
          <w:rFonts w:hint="eastAsia"/>
        </w:rPr>
        <w:t>で、日本語は</w:t>
      </w:r>
      <w:r w:rsidRPr="001A7742">
        <w:rPr>
          <w:rFonts w:hint="eastAsia"/>
        </w:rPr>
        <w:t>MS</w:t>
      </w:r>
      <w:r w:rsidR="005F3FE0" w:rsidRPr="001A7742">
        <w:t>P</w:t>
      </w:r>
      <w:r w:rsidRPr="001A7742">
        <w:rPr>
          <w:rFonts w:hint="eastAsia"/>
        </w:rPr>
        <w:t>明朝、英文の場合は</w:t>
      </w:r>
      <w:r w:rsidRPr="001A7742">
        <w:rPr>
          <w:rFonts w:hint="eastAsia"/>
        </w:rPr>
        <w:t>Times</w:t>
      </w:r>
      <w:r w:rsidR="00FE58E2" w:rsidRPr="001A7742">
        <w:rPr>
          <w:rFonts w:hint="eastAsia"/>
        </w:rPr>
        <w:t>系フォント</w:t>
      </w:r>
      <w:r w:rsidRPr="001A7742">
        <w:rPr>
          <w:rFonts w:hint="eastAsia"/>
        </w:rPr>
        <w:t>で記載してください。</w:t>
      </w:r>
      <w:r w:rsidR="00E945C1" w:rsidRPr="001A7742">
        <w:rPr>
          <w:rFonts w:hint="eastAsia"/>
        </w:rPr>
        <w:t>スタイルは「参考文献」を使用し、</w:t>
      </w:r>
      <w:r w:rsidR="009433BA" w:rsidRPr="00835249">
        <w:rPr>
          <w:rFonts w:hint="eastAsia"/>
          <w:color w:val="000000" w:themeColor="text1"/>
        </w:rPr>
        <w:t>角括弧で括った</w:t>
      </w:r>
      <w:r w:rsidR="00E945C1" w:rsidRPr="001A7742">
        <w:rPr>
          <w:rFonts w:hint="eastAsia"/>
        </w:rPr>
        <w:t>文献</w:t>
      </w:r>
      <w:r w:rsidR="00277660" w:rsidRPr="001A7742">
        <w:rPr>
          <w:rFonts w:hint="eastAsia"/>
        </w:rPr>
        <w:t>参照番号の</w:t>
      </w:r>
      <w:r w:rsidR="00E945C1" w:rsidRPr="001A7742">
        <w:rPr>
          <w:rFonts w:hint="eastAsia"/>
        </w:rPr>
        <w:t>後にタブを挿入して</w:t>
      </w:r>
      <w:r w:rsidR="009433BA" w:rsidRPr="00835249">
        <w:rPr>
          <w:rFonts w:hint="eastAsia"/>
          <w:color w:val="000000" w:themeColor="text1"/>
        </w:rPr>
        <w:t>参考文献を記述して</w:t>
      </w:r>
      <w:r w:rsidR="00E945C1" w:rsidRPr="001A7742">
        <w:rPr>
          <w:rFonts w:hint="eastAsia"/>
        </w:rPr>
        <w:t>ください。</w:t>
      </w:r>
    </w:p>
    <w:p w14:paraId="406D95C6" w14:textId="77777777" w:rsidR="00BB2A2D" w:rsidRDefault="00770ADD" w:rsidP="00C2237D">
      <w:pPr>
        <w:pStyle w:val="00pasj-"/>
        <w:ind w:firstLine="200"/>
      </w:pPr>
      <w:r w:rsidRPr="009433BA">
        <w:rPr>
          <w:rFonts w:hint="eastAsia"/>
        </w:rPr>
        <w:t>参照文献数が</w:t>
      </w:r>
      <w:r w:rsidRPr="009433BA">
        <w:rPr>
          <w:rFonts w:hint="eastAsia"/>
        </w:rPr>
        <w:t>9</w:t>
      </w:r>
      <w:r w:rsidRPr="009433BA">
        <w:rPr>
          <w:rFonts w:hint="eastAsia"/>
        </w:rPr>
        <w:t>件まで</w:t>
      </w:r>
      <w:r w:rsidR="009433BA">
        <w:rPr>
          <w:rFonts w:hint="eastAsia"/>
        </w:rPr>
        <w:t>と、</w:t>
      </w:r>
      <w:r w:rsidR="009433BA" w:rsidRPr="009433BA">
        <w:rPr>
          <w:rFonts w:hint="eastAsia"/>
        </w:rPr>
        <w:t>10</w:t>
      </w:r>
      <w:r w:rsidR="009433BA" w:rsidRPr="009433BA">
        <w:rPr>
          <w:rFonts w:hint="eastAsia"/>
        </w:rPr>
        <w:t>件以上</w:t>
      </w:r>
      <w:r w:rsidR="009433BA">
        <w:rPr>
          <w:rFonts w:hint="eastAsia"/>
        </w:rPr>
        <w:t>（さらに</w:t>
      </w:r>
      <w:r w:rsidR="00BB2A2D">
        <w:rPr>
          <w:rFonts w:hint="eastAsia"/>
        </w:rPr>
        <w:t>そのうち</w:t>
      </w:r>
      <w:r w:rsidR="00F911B8">
        <w:rPr>
          <w:rFonts w:hint="eastAsia"/>
        </w:rPr>
        <w:t>の</w:t>
      </w:r>
      <w:r w:rsidR="009433BA">
        <w:rPr>
          <w:rFonts w:hint="eastAsia"/>
        </w:rPr>
        <w:t>9</w:t>
      </w:r>
      <w:r w:rsidR="009433BA">
        <w:rPr>
          <w:rFonts w:hint="eastAsia"/>
        </w:rPr>
        <w:t>番目までと</w:t>
      </w:r>
      <w:r w:rsidR="009433BA">
        <w:rPr>
          <w:rFonts w:hint="eastAsia"/>
        </w:rPr>
        <w:t>10</w:t>
      </w:r>
      <w:r w:rsidR="009433BA">
        <w:rPr>
          <w:rFonts w:hint="eastAsia"/>
        </w:rPr>
        <w:t>番目以降）</w:t>
      </w:r>
      <w:r w:rsidR="009433BA" w:rsidRPr="009433BA">
        <w:rPr>
          <w:rFonts w:hint="eastAsia"/>
        </w:rPr>
        <w:t>では</w:t>
      </w:r>
      <w:r w:rsidR="00BB2A2D">
        <w:rPr>
          <w:rFonts w:hint="eastAsia"/>
        </w:rPr>
        <w:t>、</w:t>
      </w:r>
      <w:r w:rsidR="009433BA" w:rsidRPr="009433BA">
        <w:rPr>
          <w:rFonts w:hint="eastAsia"/>
        </w:rPr>
        <w:t>書式</w:t>
      </w:r>
      <w:r w:rsidR="00BB2A2D">
        <w:rPr>
          <w:rFonts w:hint="eastAsia"/>
        </w:rPr>
        <w:t>指定</w:t>
      </w:r>
      <w:r w:rsidR="00F911B8">
        <w:rPr>
          <w:rFonts w:hint="eastAsia"/>
        </w:rPr>
        <w:t>が異なりますので、それぞれ</w:t>
      </w:r>
      <w:r w:rsidR="00BB2A2D">
        <w:rPr>
          <w:rFonts w:hint="eastAsia"/>
        </w:rPr>
        <w:t>以下の</w:t>
      </w:r>
      <w:r w:rsidR="00F911B8">
        <w:rPr>
          <w:rFonts w:hint="eastAsia"/>
        </w:rPr>
        <w:t>スタイルを設定してください</w:t>
      </w:r>
      <w:r w:rsidR="009433BA" w:rsidRPr="009433BA">
        <w:rPr>
          <w:rFonts w:hint="eastAsia"/>
        </w:rPr>
        <w:t>。</w:t>
      </w:r>
    </w:p>
    <w:p w14:paraId="471797DC" w14:textId="77777777" w:rsidR="00770ADD" w:rsidRPr="000501CD" w:rsidRDefault="009433BA" w:rsidP="00A335DD">
      <w:pPr>
        <w:pStyle w:val="07pasj-051"/>
        <w:ind w:left="300" w:hanging="200"/>
      </w:pPr>
      <w:r w:rsidRPr="000501CD">
        <w:rPr>
          <w:rFonts w:hint="eastAsia"/>
        </w:rPr>
        <w:t>9</w:t>
      </w:r>
      <w:r w:rsidRPr="000501CD">
        <w:rPr>
          <w:rFonts w:hint="eastAsia"/>
        </w:rPr>
        <w:t>件以下の場合</w:t>
      </w:r>
      <w:r w:rsidR="00BB2A2D" w:rsidRPr="000501CD">
        <w:rPr>
          <w:rFonts w:hint="eastAsia"/>
        </w:rPr>
        <w:t xml:space="preserve"> </w:t>
      </w:r>
      <w:r w:rsidR="00BB2A2D" w:rsidRPr="000501CD">
        <w:rPr>
          <w:rFonts w:hint="eastAsia"/>
        </w:rPr>
        <w:t>→</w:t>
      </w:r>
      <w:r w:rsidR="00BB2A2D" w:rsidRPr="000501CD">
        <w:rPr>
          <w:rFonts w:hint="eastAsia"/>
        </w:rPr>
        <w:t xml:space="preserve"> </w:t>
      </w:r>
      <w:r w:rsidRPr="000501CD">
        <w:rPr>
          <w:rFonts w:hint="eastAsia"/>
        </w:rPr>
        <w:t>《</w:t>
      </w:r>
      <w:r w:rsidRPr="000501CD">
        <w:rPr>
          <w:rFonts w:hint="eastAsia"/>
        </w:rPr>
        <w:t>pasj-</w:t>
      </w:r>
      <w:r w:rsidRPr="000501CD">
        <w:rPr>
          <w:rFonts w:hint="eastAsia"/>
        </w:rPr>
        <w:t>参考文献</w:t>
      </w:r>
      <w:r w:rsidR="00BB2A2D" w:rsidRPr="000501CD">
        <w:rPr>
          <w:rFonts w:hint="eastAsia"/>
        </w:rPr>
        <w:t xml:space="preserve">　</w:t>
      </w:r>
      <w:r w:rsidRPr="000501CD">
        <w:rPr>
          <w:rFonts w:hint="eastAsia"/>
        </w:rPr>
        <w:t>参照数</w:t>
      </w:r>
      <w:r w:rsidRPr="000501CD">
        <w:rPr>
          <w:rFonts w:hint="eastAsia"/>
        </w:rPr>
        <w:t>9</w:t>
      </w:r>
      <w:r w:rsidRPr="000501CD">
        <w:rPr>
          <w:rFonts w:hint="eastAsia"/>
        </w:rPr>
        <w:t>件以下》</w:t>
      </w:r>
      <w:r w:rsidR="00BB2A2D" w:rsidRPr="000501CD">
        <w:rPr>
          <w:rFonts w:hint="eastAsia"/>
        </w:rPr>
        <w:t xml:space="preserve"> </w:t>
      </w:r>
      <w:r w:rsidRPr="000501CD">
        <w:rPr>
          <w:rFonts w:hint="eastAsia"/>
        </w:rPr>
        <w:t>を</w:t>
      </w:r>
      <w:r w:rsidR="00BB2A2D" w:rsidRPr="000501CD">
        <w:rPr>
          <w:rFonts w:hint="eastAsia"/>
        </w:rPr>
        <w:t>設定。</w:t>
      </w:r>
    </w:p>
    <w:p w14:paraId="6F299EF9" w14:textId="77777777" w:rsidR="00BB2A2D" w:rsidRPr="000501CD" w:rsidRDefault="00BB2A2D" w:rsidP="00A335DD">
      <w:pPr>
        <w:pStyle w:val="07pasj-051"/>
        <w:ind w:left="300" w:hanging="200"/>
      </w:pPr>
      <w:r w:rsidRPr="000501CD">
        <w:rPr>
          <w:rFonts w:hint="eastAsia"/>
        </w:rPr>
        <w:t>10</w:t>
      </w:r>
      <w:r w:rsidRPr="000501CD">
        <w:rPr>
          <w:rFonts w:hint="eastAsia"/>
        </w:rPr>
        <w:t>件以上あ</w:t>
      </w:r>
      <w:r w:rsidR="00F911B8" w:rsidRPr="000501CD">
        <w:rPr>
          <w:rFonts w:hint="eastAsia"/>
        </w:rPr>
        <w:t>る場合</w:t>
      </w:r>
      <w:r w:rsidRPr="000501CD">
        <w:rPr>
          <w:rFonts w:hint="eastAsia"/>
        </w:rPr>
        <w:t>、</w:t>
      </w:r>
      <w:r w:rsidRPr="000501CD">
        <w:rPr>
          <w:rFonts w:hint="eastAsia"/>
        </w:rPr>
        <w:t>9</w:t>
      </w:r>
      <w:r w:rsidRPr="000501CD">
        <w:rPr>
          <w:rFonts w:hint="eastAsia"/>
        </w:rPr>
        <w:t>番目まで</w:t>
      </w:r>
      <w:r w:rsidRPr="000501CD">
        <w:rPr>
          <w:rFonts w:hint="eastAsia"/>
        </w:rPr>
        <w:t xml:space="preserve"> </w:t>
      </w:r>
      <w:r w:rsidRPr="000501CD">
        <w:rPr>
          <w:rFonts w:hint="eastAsia"/>
        </w:rPr>
        <w:t>→</w:t>
      </w:r>
      <w:r w:rsidRPr="000501CD">
        <w:rPr>
          <w:rFonts w:hint="eastAsia"/>
        </w:rPr>
        <w:t xml:space="preserve"> </w:t>
      </w:r>
      <w:r w:rsidR="00F911B8" w:rsidRPr="000501CD">
        <w:rPr>
          <w:rFonts w:hint="eastAsia"/>
        </w:rPr>
        <w:t>《</w:t>
      </w:r>
      <w:r w:rsidR="00F911B8" w:rsidRPr="000501CD">
        <w:rPr>
          <w:rFonts w:hint="eastAsia"/>
        </w:rPr>
        <w:t>pasj-</w:t>
      </w:r>
      <w:r w:rsidR="00F911B8" w:rsidRPr="000501CD">
        <w:rPr>
          <w:rFonts w:hint="eastAsia"/>
        </w:rPr>
        <w:t xml:space="preserve">参考文献　</w:t>
      </w:r>
      <w:r w:rsidR="00F911B8" w:rsidRPr="000501CD">
        <w:rPr>
          <w:rFonts w:hint="eastAsia"/>
        </w:rPr>
        <w:t>参照数</w:t>
      </w:r>
      <w:r w:rsidR="00F911B8" w:rsidRPr="000501CD">
        <w:rPr>
          <w:rFonts w:hint="eastAsia"/>
        </w:rPr>
        <w:t>10</w:t>
      </w:r>
      <w:r w:rsidR="00F911B8" w:rsidRPr="000501CD">
        <w:rPr>
          <w:rFonts w:hint="eastAsia"/>
        </w:rPr>
        <w:t>件以上で</w:t>
      </w:r>
      <w:r w:rsidR="00F911B8" w:rsidRPr="000501CD">
        <w:rPr>
          <w:rFonts w:hint="eastAsia"/>
        </w:rPr>
        <w:t xml:space="preserve"> 9</w:t>
      </w:r>
      <w:r w:rsidR="00F911B8" w:rsidRPr="000501CD">
        <w:rPr>
          <w:rFonts w:hint="eastAsia"/>
        </w:rPr>
        <w:t>番まで》</w:t>
      </w:r>
      <w:r w:rsidR="00F911B8" w:rsidRPr="000501CD">
        <w:rPr>
          <w:rFonts w:hint="eastAsia"/>
        </w:rPr>
        <w:t xml:space="preserve"> </w:t>
      </w:r>
      <w:r w:rsidR="00F911B8" w:rsidRPr="000501CD">
        <w:rPr>
          <w:rFonts w:hint="eastAsia"/>
        </w:rPr>
        <w:t>を設定。</w:t>
      </w:r>
    </w:p>
    <w:p w14:paraId="2AC49E4F" w14:textId="77777777" w:rsidR="00F911B8" w:rsidRPr="000501CD" w:rsidRDefault="00F911B8" w:rsidP="00A335DD">
      <w:pPr>
        <w:pStyle w:val="07pasj-051"/>
        <w:ind w:left="300" w:hanging="200"/>
      </w:pPr>
      <w:r w:rsidRPr="000501CD">
        <w:rPr>
          <w:rFonts w:hint="eastAsia"/>
        </w:rPr>
        <w:t>10</w:t>
      </w:r>
      <w:r w:rsidRPr="000501CD">
        <w:rPr>
          <w:rFonts w:hint="eastAsia"/>
        </w:rPr>
        <w:t>番目以降</w:t>
      </w:r>
      <w:r w:rsidRPr="000501CD">
        <w:rPr>
          <w:rFonts w:hint="eastAsia"/>
        </w:rPr>
        <w:t xml:space="preserve"> </w:t>
      </w:r>
      <w:r w:rsidRPr="000501CD">
        <w:rPr>
          <w:rFonts w:hint="eastAsia"/>
        </w:rPr>
        <w:t>→</w:t>
      </w:r>
      <w:r w:rsidRPr="000501CD">
        <w:rPr>
          <w:rFonts w:hint="eastAsia"/>
        </w:rPr>
        <w:t xml:space="preserve"> </w:t>
      </w:r>
      <w:r w:rsidRPr="000501CD">
        <w:rPr>
          <w:rFonts w:hint="eastAsia"/>
        </w:rPr>
        <w:t>《</w:t>
      </w:r>
      <w:r w:rsidRPr="000501CD">
        <w:rPr>
          <w:rFonts w:hint="eastAsia"/>
        </w:rPr>
        <w:t>pasj-</w:t>
      </w:r>
      <w:r w:rsidRPr="000501CD">
        <w:rPr>
          <w:rFonts w:hint="eastAsia"/>
        </w:rPr>
        <w:t>参考文献　参照番号</w:t>
      </w:r>
      <w:r w:rsidRPr="000501CD">
        <w:rPr>
          <w:rFonts w:hint="eastAsia"/>
        </w:rPr>
        <w:t>10</w:t>
      </w:r>
      <w:r w:rsidRPr="000501CD">
        <w:rPr>
          <w:rFonts w:hint="eastAsia"/>
        </w:rPr>
        <w:t>番以降》</w:t>
      </w:r>
      <w:r w:rsidRPr="000501CD">
        <w:rPr>
          <w:rFonts w:hint="eastAsia"/>
        </w:rPr>
        <w:t xml:space="preserve"> </w:t>
      </w:r>
      <w:r w:rsidRPr="000501CD">
        <w:rPr>
          <w:rFonts w:hint="eastAsia"/>
        </w:rPr>
        <w:t>を設定。</w:t>
      </w:r>
    </w:p>
    <w:p w14:paraId="53FA0D19" w14:textId="77777777" w:rsidR="008159D1" w:rsidRPr="001A7742" w:rsidRDefault="0012020F" w:rsidP="00835249">
      <w:pPr>
        <w:pStyle w:val="00pasj-"/>
        <w:ind w:firstLine="200"/>
      </w:pPr>
      <w:r w:rsidRPr="001A7742">
        <w:t>文献のみの記述の場合</w:t>
      </w:r>
      <w:r w:rsidRPr="001A7742">
        <w:rPr>
          <w:rStyle w:val="060pasj-0"/>
          <w:rFonts w:ascii="Times New Roman" w:hAnsi="Times New Roman" w:hint="eastAsia"/>
          <w:color w:val="000000" w:themeColor="text1"/>
        </w:rPr>
        <w:t>[2</w:t>
      </w:r>
      <w:r w:rsidR="00AB11ED" w:rsidRPr="001A7742">
        <w:rPr>
          <w:rStyle w:val="060pasj-0"/>
          <w:rFonts w:ascii="Times New Roman" w:hAnsi="Times New Roman" w:hint="eastAsia"/>
          <w:color w:val="000000" w:themeColor="text1"/>
        </w:rPr>
        <w:t>,</w:t>
      </w:r>
      <w:r w:rsidR="008C7218" w:rsidRPr="001A7742">
        <w:rPr>
          <w:rStyle w:val="060pasj-0"/>
          <w:rFonts w:ascii="Times New Roman" w:hAnsi="Times New Roman" w:hint="eastAsia"/>
          <w:color w:val="000000" w:themeColor="text1"/>
        </w:rPr>
        <w:t xml:space="preserve"> </w:t>
      </w:r>
      <w:r w:rsidR="00637812" w:rsidRPr="001A7742">
        <w:rPr>
          <w:rStyle w:val="060pasj-0"/>
          <w:rFonts w:ascii="Times New Roman" w:hAnsi="Times New Roman" w:hint="eastAsia"/>
          <w:color w:val="000000" w:themeColor="text1"/>
        </w:rPr>
        <w:t>4]</w:t>
      </w:r>
      <w:r w:rsidRPr="001A7742">
        <w:rPr>
          <w:rFonts w:hint="eastAsia"/>
        </w:rPr>
        <w:t>、</w:t>
      </w:r>
      <w:r w:rsidR="002212B8" w:rsidRPr="001A7742">
        <w:rPr>
          <w:rFonts w:hint="eastAsia"/>
        </w:rPr>
        <w:t>著者名（</w:t>
      </w:r>
      <w:r w:rsidR="009B51C5" w:rsidRPr="00835249">
        <w:rPr>
          <w:rFonts w:hint="eastAsia"/>
          <w:color w:val="000000" w:themeColor="text1"/>
        </w:rPr>
        <w:t>複数の場合カンマ</w:t>
      </w:r>
      <w:r w:rsidR="009B51C5" w:rsidRPr="00835249">
        <w:rPr>
          <w:rFonts w:hint="eastAsia"/>
          <w:color w:val="000000" w:themeColor="text1"/>
        </w:rPr>
        <w:t>+</w:t>
      </w:r>
      <w:r w:rsidR="009B51C5" w:rsidRPr="00835249">
        <w:rPr>
          <w:rFonts w:hint="eastAsia"/>
          <w:color w:val="000000" w:themeColor="text1"/>
        </w:rPr>
        <w:t>半角スペースで区切り、</w:t>
      </w:r>
      <w:r w:rsidR="002212B8" w:rsidRPr="00835249">
        <w:rPr>
          <w:rFonts w:hint="eastAsia"/>
          <w:color w:val="000000" w:themeColor="text1"/>
        </w:rPr>
        <w:t>3</w:t>
      </w:r>
      <w:r w:rsidR="002212B8" w:rsidRPr="00835249">
        <w:rPr>
          <w:rFonts w:hint="eastAsia"/>
          <w:color w:val="000000" w:themeColor="text1"/>
        </w:rPr>
        <w:t>名を超える場合は最初の著者以外はまとめて</w:t>
      </w:r>
      <w:r w:rsidR="009B51C5" w:rsidRPr="00835249">
        <w:rPr>
          <w:rFonts w:hint="eastAsia"/>
          <w:color w:val="000000" w:themeColor="text1"/>
        </w:rPr>
        <w:t>カンマ</w:t>
      </w:r>
      <w:r w:rsidR="00770ADD" w:rsidRPr="00835249">
        <w:rPr>
          <w:rFonts w:hint="eastAsia"/>
          <w:color w:val="000000" w:themeColor="text1"/>
        </w:rPr>
        <w:t>を入れず</w:t>
      </w:r>
      <w:r w:rsidR="00770ADD" w:rsidRPr="001A7742">
        <w:rPr>
          <w:rFonts w:hint="eastAsia"/>
        </w:rPr>
        <w:t>斜体で</w:t>
      </w:r>
      <w:r w:rsidR="002212B8" w:rsidRPr="001A7742">
        <w:rPr>
          <w:rFonts w:hint="eastAsia"/>
        </w:rPr>
        <w:t xml:space="preserve"> </w:t>
      </w:r>
      <w:r w:rsidR="002212B8" w:rsidRPr="001A7742">
        <w:rPr>
          <w:rFonts w:hint="eastAsia"/>
          <w:i/>
        </w:rPr>
        <w:t>et al.</w:t>
      </w:r>
      <w:r w:rsidR="002212B8" w:rsidRPr="001A7742">
        <w:rPr>
          <w:rFonts w:hint="eastAsia"/>
        </w:rPr>
        <w:t>として良い）、</w:t>
      </w:r>
      <w:r w:rsidR="002212B8" w:rsidRPr="001A7742">
        <w:t>”</w:t>
      </w:r>
      <w:r w:rsidR="002212B8" w:rsidRPr="001A7742">
        <w:rPr>
          <w:rFonts w:hint="eastAsia"/>
        </w:rPr>
        <w:t>著書・論文タイトル</w:t>
      </w:r>
      <w:r w:rsidR="002212B8" w:rsidRPr="001A7742">
        <w:t>”</w:t>
      </w:r>
      <w:r w:rsidR="002212B8" w:rsidRPr="001A7742">
        <w:rPr>
          <w:rFonts w:hint="eastAsia"/>
        </w:rPr>
        <w:t>、</w:t>
      </w:r>
      <w:r w:rsidR="00572BB3" w:rsidRPr="001A7742">
        <w:rPr>
          <w:rFonts w:hint="eastAsia"/>
        </w:rPr>
        <w:t>紙誌名、</w:t>
      </w:r>
      <w:r w:rsidR="00B62930" w:rsidRPr="001A7742">
        <w:rPr>
          <w:rFonts w:hint="eastAsia"/>
        </w:rPr>
        <w:t>出版年、ページ</w:t>
      </w:r>
      <w:r w:rsidR="00572BB3" w:rsidRPr="001A7742">
        <w:rPr>
          <w:rFonts w:hint="eastAsia"/>
        </w:rPr>
        <w:t>範囲</w:t>
      </w:r>
      <w:r w:rsidR="00B62930" w:rsidRPr="001A7742">
        <w:rPr>
          <w:rFonts w:hint="eastAsia"/>
        </w:rPr>
        <w:t>、の順を基本とし、</w:t>
      </w:r>
      <w:r w:rsidRPr="001A7742">
        <w:rPr>
          <w:rFonts w:hint="eastAsia"/>
        </w:rPr>
        <w:t>最後はピリオド「</w:t>
      </w:r>
      <w:r w:rsidRPr="001A7742">
        <w:rPr>
          <w:rFonts w:hint="eastAsia"/>
        </w:rPr>
        <w:t>.</w:t>
      </w:r>
      <w:r w:rsidRPr="001A7742">
        <w:rPr>
          <w:rFonts w:hint="eastAsia"/>
        </w:rPr>
        <w:t>」で終わります。</w:t>
      </w:r>
      <w:r w:rsidR="00E44ECA" w:rsidRPr="001A7742">
        <w:rPr>
          <w:rFonts w:hint="eastAsia"/>
        </w:rPr>
        <w:t>なお、</w:t>
      </w:r>
      <w:r w:rsidR="00E44ECA" w:rsidRPr="001A7742">
        <w:rPr>
          <w:rFonts w:hint="eastAsia"/>
          <w:i/>
        </w:rPr>
        <w:t>et al.</w:t>
      </w:r>
      <w:r w:rsidR="00E44ECA" w:rsidRPr="001A7742">
        <w:rPr>
          <w:rFonts w:hint="eastAsia"/>
        </w:rPr>
        <w:t xml:space="preserve"> </w:t>
      </w:r>
      <w:r w:rsidR="00E44ECA" w:rsidRPr="001A7742">
        <w:rPr>
          <w:rFonts w:hint="eastAsia"/>
        </w:rPr>
        <w:t>以外の文字は原則として斜体にはせず、太文字の使用は不要です。</w:t>
      </w:r>
    </w:p>
    <w:p w14:paraId="3AD54E1A" w14:textId="77777777" w:rsidR="00B62930" w:rsidRPr="001A7742" w:rsidRDefault="00B62930" w:rsidP="00FE5E10">
      <w:pPr>
        <w:pStyle w:val="06pasj-"/>
      </w:pPr>
      <w:r w:rsidRPr="001A7742">
        <w:rPr>
          <w:rFonts w:hint="eastAsia"/>
        </w:rPr>
        <w:t>3.13.2</w:t>
      </w:r>
      <w:r w:rsidRPr="001A7742">
        <w:tab/>
      </w:r>
      <w:r w:rsidRPr="001A7742">
        <w:rPr>
          <w:rFonts w:hint="eastAsia"/>
        </w:rPr>
        <w:t>DOI</w:t>
      </w:r>
      <w:r w:rsidRPr="001A7742">
        <w:rPr>
          <w:rFonts w:hint="eastAsia"/>
        </w:rPr>
        <w:t>の</w:t>
      </w:r>
      <w:r w:rsidR="00953601" w:rsidRPr="001A7742">
        <w:rPr>
          <w:rFonts w:hint="eastAsia"/>
        </w:rPr>
        <w:t>記述</w:t>
      </w:r>
    </w:p>
    <w:p w14:paraId="24220301" w14:textId="77777777" w:rsidR="008159D1" w:rsidRPr="001A7742" w:rsidRDefault="008159D1" w:rsidP="00C2237D">
      <w:pPr>
        <w:pStyle w:val="00pasj-"/>
        <w:ind w:firstLine="200"/>
      </w:pPr>
      <w:r w:rsidRPr="001A7742">
        <w:rPr>
          <w:rFonts w:hint="eastAsia"/>
        </w:rPr>
        <w:t>参考文献が電子出版されていて、</w:t>
      </w:r>
      <w:r w:rsidRPr="001A7742">
        <w:rPr>
          <w:rFonts w:hint="eastAsia"/>
        </w:rPr>
        <w:t>DOI</w:t>
      </w:r>
      <w:r w:rsidRPr="001A7742">
        <w:rPr>
          <w:rFonts w:hint="eastAsia"/>
        </w:rPr>
        <w:t>で参照できる場合には</w:t>
      </w:r>
      <w:r w:rsidRPr="001A7742">
        <w:rPr>
          <w:rFonts w:hint="eastAsia"/>
        </w:rPr>
        <w:t>DOI</w:t>
      </w:r>
      <w:r w:rsidRPr="001A7742">
        <w:rPr>
          <w:rFonts w:hint="eastAsia"/>
        </w:rPr>
        <w:t>を追記することを推奨します。</w:t>
      </w:r>
    </w:p>
    <w:p w14:paraId="47DA02BF" w14:textId="77777777" w:rsidR="007E1DF5" w:rsidRPr="001A7742" w:rsidRDefault="008159D1" w:rsidP="00C2237D">
      <w:pPr>
        <w:pStyle w:val="00pasj-"/>
        <w:ind w:firstLine="200"/>
      </w:pPr>
      <w:r w:rsidRPr="001A7742">
        <w:rPr>
          <w:rFonts w:hint="eastAsia"/>
        </w:rPr>
        <w:t>DOI</w:t>
      </w:r>
      <w:r w:rsidRPr="001A7742">
        <w:rPr>
          <w:rFonts w:hint="eastAsia"/>
        </w:rPr>
        <w:t>は、参考文献の最後のピリオドの後に半角スペースまたは必要であればインデント付き改行を挿入し、</w:t>
      </w:r>
      <w:r w:rsidR="00536753" w:rsidRPr="001A7742">
        <w:rPr>
          <w:rFonts w:hint="eastAsia"/>
        </w:rPr>
        <w:t>doi</w:t>
      </w:r>
      <w:r w:rsidR="006620A6" w:rsidRPr="001A7742">
        <w:rPr>
          <w:rFonts w:hint="eastAsia"/>
        </w:rPr>
        <w:t>:</w:t>
      </w:r>
      <w:r w:rsidR="006620A6" w:rsidRPr="001A7742">
        <w:rPr>
          <w:rFonts w:hint="eastAsia"/>
        </w:rPr>
        <w:t>または</w:t>
      </w:r>
      <w:r w:rsidR="00536753" w:rsidRPr="001A7742">
        <w:rPr>
          <w:rFonts w:hint="eastAsia"/>
        </w:rPr>
        <w:t>DOI</w:t>
      </w:r>
      <w:r w:rsidR="006620A6" w:rsidRPr="001A7742">
        <w:rPr>
          <w:rFonts w:hint="eastAsia"/>
        </w:rPr>
        <w:t>：から始まり</w:t>
      </w:r>
      <w:r w:rsidR="00572BB3" w:rsidRPr="001A7742">
        <w:rPr>
          <w:rFonts w:hint="eastAsia"/>
        </w:rPr>
        <w:t>スペースなしで</w:t>
      </w:r>
      <w:r w:rsidR="006620A6" w:rsidRPr="001A7742">
        <w:rPr>
          <w:rFonts w:hint="eastAsia"/>
        </w:rPr>
        <w:t>1</w:t>
      </w:r>
      <w:r w:rsidR="006620A6" w:rsidRPr="001A7742">
        <w:rPr>
          <w:rFonts w:hint="eastAsia"/>
        </w:rPr>
        <w:t>行に納まるよう記述してください。</w:t>
      </w:r>
      <w:r w:rsidR="005C166D" w:rsidRPr="001A7742">
        <w:rPr>
          <w:rFonts w:hint="eastAsia"/>
        </w:rPr>
        <w:t>D</w:t>
      </w:r>
      <w:r w:rsidR="005C166D" w:rsidRPr="001A7742">
        <w:t>OI</w:t>
      </w:r>
      <w:r w:rsidR="005C166D" w:rsidRPr="001A7742">
        <w:rPr>
          <w:rFonts w:hint="eastAsia"/>
        </w:rPr>
        <w:t>の最後にはピリオド等を</w:t>
      </w:r>
      <w:r w:rsidR="005C166D" w:rsidRPr="001A7742">
        <w:rPr>
          <w:rFonts w:hint="eastAsia"/>
          <w:u w:val="wave"/>
        </w:rPr>
        <w:t>入れない</w:t>
      </w:r>
      <w:r w:rsidR="005C166D" w:rsidRPr="001A7742">
        <w:rPr>
          <w:rFonts w:hint="eastAsia"/>
        </w:rPr>
        <w:t>でください。</w:t>
      </w:r>
      <w:r w:rsidR="007E1DF5" w:rsidRPr="001A7742">
        <w:rPr>
          <w:rFonts w:hint="eastAsia"/>
        </w:rPr>
        <w:t>D</w:t>
      </w:r>
      <w:r w:rsidR="007E1DF5" w:rsidRPr="001A7742">
        <w:t>OI</w:t>
      </w:r>
      <w:r w:rsidR="007E1DF5" w:rsidRPr="001A7742">
        <w:rPr>
          <w:rFonts w:hint="eastAsia"/>
        </w:rPr>
        <w:t>の記述に関しては</w:t>
      </w:r>
      <w:r w:rsidR="007E1DF5" w:rsidRPr="001A7742">
        <w:rPr>
          <w:rFonts w:hint="eastAsia"/>
        </w:rPr>
        <w:t>JACoW</w:t>
      </w:r>
      <w:r w:rsidR="007E1DF5" w:rsidRPr="001A7742">
        <w:rPr>
          <w:rFonts w:hint="eastAsia"/>
        </w:rPr>
        <w:t>のテンプレート</w:t>
      </w:r>
      <w:r w:rsidR="007E1DF5" w:rsidRPr="001A7742">
        <w:rPr>
          <w:rFonts w:hint="eastAsia"/>
        </w:rPr>
        <w:t>[1]</w:t>
      </w:r>
      <w:r w:rsidR="007E1DF5" w:rsidRPr="001A7742">
        <w:rPr>
          <w:rFonts w:hint="eastAsia"/>
        </w:rPr>
        <w:t>が参考になります。</w:t>
      </w:r>
    </w:p>
    <w:p w14:paraId="11A83ADF" w14:textId="77777777" w:rsidR="006620A6" w:rsidRPr="001A7742" w:rsidRDefault="006620A6" w:rsidP="00FE5E10">
      <w:pPr>
        <w:pStyle w:val="06pasj-"/>
      </w:pPr>
      <w:r w:rsidRPr="001A7742">
        <w:rPr>
          <w:rFonts w:hint="eastAsia"/>
        </w:rPr>
        <w:t>3.13.3</w:t>
      </w:r>
      <w:r w:rsidRPr="001A7742">
        <w:tab/>
      </w:r>
      <w:r w:rsidRPr="001A7742">
        <w:rPr>
          <w:rFonts w:hint="eastAsia"/>
        </w:rPr>
        <w:t>URL</w:t>
      </w:r>
      <w:r w:rsidRPr="001A7742">
        <w:rPr>
          <w:rFonts w:hint="eastAsia"/>
        </w:rPr>
        <w:t>の</w:t>
      </w:r>
      <w:r w:rsidR="00572BB3" w:rsidRPr="001A7742">
        <w:rPr>
          <w:rFonts w:hint="eastAsia"/>
        </w:rPr>
        <w:t>記述</w:t>
      </w:r>
    </w:p>
    <w:p w14:paraId="7DE73C8C" w14:textId="77777777" w:rsidR="00953601" w:rsidRPr="001A7742" w:rsidRDefault="00953601" w:rsidP="00C2237D">
      <w:pPr>
        <w:pStyle w:val="00pasj-"/>
        <w:ind w:firstLine="200"/>
      </w:pPr>
      <w:r w:rsidRPr="001A7742">
        <w:rPr>
          <w:rFonts w:hint="eastAsia"/>
        </w:rPr>
        <w:t>電子出版されてい</w:t>
      </w:r>
      <w:r w:rsidR="00536753" w:rsidRPr="001A7742">
        <w:rPr>
          <w:rFonts w:hint="eastAsia"/>
        </w:rPr>
        <w:t>る参考</w:t>
      </w:r>
      <w:r w:rsidRPr="001A7742">
        <w:rPr>
          <w:rFonts w:hint="eastAsia"/>
        </w:rPr>
        <w:t>文献の</w:t>
      </w:r>
      <w:r w:rsidRPr="001A7742">
        <w:rPr>
          <w:rFonts w:hint="eastAsia"/>
        </w:rPr>
        <w:t>URL</w:t>
      </w:r>
      <w:r w:rsidRPr="001A7742">
        <w:rPr>
          <w:rFonts w:hint="eastAsia"/>
        </w:rPr>
        <w:t>を</w:t>
      </w:r>
      <w:r w:rsidR="00536753" w:rsidRPr="001A7742">
        <w:rPr>
          <w:rFonts w:hint="eastAsia"/>
        </w:rPr>
        <w:t>追記</w:t>
      </w:r>
      <w:r w:rsidRPr="001A7742">
        <w:rPr>
          <w:rFonts w:hint="eastAsia"/>
        </w:rPr>
        <w:t>する場合、</w:t>
      </w:r>
      <w:r w:rsidRPr="001A7742">
        <w:rPr>
          <w:rFonts w:hint="eastAsia"/>
        </w:rPr>
        <w:t>3.13.1</w:t>
      </w:r>
      <w:r w:rsidRPr="001A7742">
        <w:rPr>
          <w:rFonts w:hint="eastAsia"/>
        </w:rPr>
        <w:t>の書式に従って参考文献を記述した最後のピリオドの後に半角スペースを挿入し、続けて</w:t>
      </w:r>
      <w:r w:rsidRPr="001A7742">
        <w:rPr>
          <w:rFonts w:hint="eastAsia"/>
        </w:rPr>
        <w:t>URL</w:t>
      </w:r>
      <w:r w:rsidRPr="001A7742">
        <w:rPr>
          <w:rFonts w:hint="eastAsia"/>
        </w:rPr>
        <w:t>を記述することとし、最後にはピリオド等を</w:t>
      </w:r>
      <w:r w:rsidRPr="001A7742">
        <w:rPr>
          <w:rFonts w:hint="eastAsia"/>
          <w:u w:val="wave"/>
        </w:rPr>
        <w:t>入れない</w:t>
      </w:r>
      <w:r w:rsidRPr="001A7742">
        <w:rPr>
          <w:rFonts w:hint="eastAsia"/>
        </w:rPr>
        <w:t>でください。</w:t>
      </w:r>
    </w:p>
    <w:p w14:paraId="2B0AC843" w14:textId="77777777" w:rsidR="005C166D" w:rsidRPr="001A7742" w:rsidRDefault="006620A6" w:rsidP="00C2237D">
      <w:pPr>
        <w:pStyle w:val="00pasj-"/>
        <w:ind w:firstLine="200"/>
      </w:pPr>
      <w:r w:rsidRPr="001A7742">
        <w:rPr>
          <w:rFonts w:hint="eastAsia"/>
        </w:rPr>
        <w:t>参考</w:t>
      </w:r>
      <w:r w:rsidR="0012020F" w:rsidRPr="001A7742">
        <w:rPr>
          <w:rFonts w:hint="eastAsia"/>
        </w:rPr>
        <w:t>文献が</w:t>
      </w:r>
      <w:r w:rsidRPr="001A7742">
        <w:rPr>
          <w:rFonts w:hint="eastAsia"/>
        </w:rPr>
        <w:t>Web</w:t>
      </w:r>
      <w:r w:rsidRPr="001A7742">
        <w:rPr>
          <w:rFonts w:hint="eastAsia"/>
        </w:rPr>
        <w:t>コンテンツである</w:t>
      </w:r>
      <w:r w:rsidR="0012020F" w:rsidRPr="001A7742">
        <w:rPr>
          <w:rFonts w:hint="eastAsia"/>
        </w:rPr>
        <w:t>場合</w:t>
      </w:r>
      <w:r w:rsidR="00953601" w:rsidRPr="001A7742">
        <w:rPr>
          <w:rFonts w:hint="eastAsia"/>
        </w:rPr>
        <w:t>[1]</w:t>
      </w:r>
      <w:r w:rsidR="00014232" w:rsidRPr="001A7742">
        <w:rPr>
          <w:rFonts w:hint="eastAsia"/>
        </w:rPr>
        <w:t>、</w:t>
      </w:r>
      <w:r w:rsidR="00572BB3" w:rsidRPr="001A7742">
        <w:rPr>
          <w:rFonts w:hint="eastAsia"/>
        </w:rPr>
        <w:t>なるべく</w:t>
      </w:r>
      <w:r w:rsidR="00572BB3" w:rsidRPr="001A7742">
        <w:rPr>
          <w:rFonts w:hint="eastAsia"/>
        </w:rPr>
        <w:t>URL</w:t>
      </w:r>
      <w:r w:rsidR="00572BB3" w:rsidRPr="001A7742">
        <w:rPr>
          <w:rFonts w:hint="eastAsia"/>
        </w:rPr>
        <w:t>の前に</w:t>
      </w:r>
      <w:r w:rsidRPr="001A7742">
        <w:rPr>
          <w:rFonts w:hint="eastAsia"/>
        </w:rPr>
        <w:t>Web</w:t>
      </w:r>
      <w:r w:rsidRPr="001A7742">
        <w:rPr>
          <w:rFonts w:hint="eastAsia"/>
        </w:rPr>
        <w:t>ページのタイトル</w:t>
      </w:r>
      <w:r w:rsidR="00014232" w:rsidRPr="001A7742">
        <w:rPr>
          <w:rFonts w:hint="eastAsia"/>
        </w:rPr>
        <w:t>を</w:t>
      </w:r>
      <w:r w:rsidR="00572BB3" w:rsidRPr="001A7742">
        <w:rPr>
          <w:rFonts w:hint="eastAsia"/>
        </w:rPr>
        <w:t>記入</w:t>
      </w:r>
      <w:r w:rsidR="00014232" w:rsidRPr="001A7742">
        <w:rPr>
          <w:rFonts w:hint="eastAsia"/>
        </w:rPr>
        <w:t>してください。</w:t>
      </w:r>
      <w:r w:rsidR="00783946" w:rsidRPr="001A7742">
        <w:rPr>
          <w:rFonts w:hint="eastAsia"/>
        </w:rPr>
        <w:t>その場合、</w:t>
      </w:r>
      <w:r w:rsidR="00572BB3" w:rsidRPr="001A7742">
        <w:rPr>
          <w:rFonts w:hint="eastAsia"/>
        </w:rPr>
        <w:t>Web</w:t>
      </w:r>
      <w:r w:rsidR="00572BB3" w:rsidRPr="001A7742">
        <w:rPr>
          <w:rFonts w:hint="eastAsia"/>
        </w:rPr>
        <w:t>ページタイトルの後にカンマと半角スペースを挿入し</w:t>
      </w:r>
      <w:r w:rsidR="005C166D" w:rsidRPr="001A7742">
        <w:rPr>
          <w:rFonts w:hint="eastAsia"/>
        </w:rPr>
        <w:t>て区切り</w:t>
      </w:r>
      <w:r w:rsidR="00BA4205" w:rsidRPr="001A7742">
        <w:rPr>
          <w:rFonts w:hint="eastAsia"/>
        </w:rPr>
        <w:t>、</w:t>
      </w:r>
      <w:r w:rsidR="003A0DF1" w:rsidRPr="001A7742">
        <w:rPr>
          <w:rFonts w:hint="eastAsia"/>
        </w:rPr>
        <w:t>続けて</w:t>
      </w:r>
      <w:r w:rsidR="00783946" w:rsidRPr="001A7742">
        <w:rPr>
          <w:rFonts w:hint="eastAsia"/>
        </w:rPr>
        <w:t>URL</w:t>
      </w:r>
      <w:r w:rsidR="00783946" w:rsidRPr="001A7742">
        <w:rPr>
          <w:rFonts w:hint="eastAsia"/>
        </w:rPr>
        <w:t>を記述</w:t>
      </w:r>
      <w:r w:rsidR="00572BB3" w:rsidRPr="001A7742">
        <w:rPr>
          <w:rFonts w:hint="eastAsia"/>
        </w:rPr>
        <w:t>することと</w:t>
      </w:r>
      <w:r w:rsidR="00783946" w:rsidRPr="001A7742">
        <w:rPr>
          <w:rFonts w:hint="eastAsia"/>
        </w:rPr>
        <w:t>し、最後にはピリオド等を</w:t>
      </w:r>
      <w:r w:rsidR="00783946" w:rsidRPr="001A7742">
        <w:rPr>
          <w:rFonts w:hint="eastAsia"/>
          <w:u w:val="wave"/>
        </w:rPr>
        <w:t>入れない</w:t>
      </w:r>
      <w:r w:rsidR="00783946" w:rsidRPr="001A7742">
        <w:rPr>
          <w:rFonts w:hint="eastAsia"/>
        </w:rPr>
        <w:t>でください</w:t>
      </w:r>
      <w:r w:rsidR="005C166D" w:rsidRPr="001A7742">
        <w:rPr>
          <w:rFonts w:hint="eastAsia"/>
        </w:rPr>
        <w:t>（</w:t>
      </w:r>
      <w:r w:rsidR="005C166D" w:rsidRPr="001A7742">
        <w:rPr>
          <w:rFonts w:ascii="Times New Roman" w:hAnsi="Times New Roman"/>
        </w:rPr>
        <w:t>URL</w:t>
      </w:r>
      <w:r w:rsidR="005C166D" w:rsidRPr="001A7742">
        <w:rPr>
          <w:rFonts w:ascii="Times New Roman" w:hAnsi="Times New Roman"/>
        </w:rPr>
        <w:t>のみの記述の場合</w:t>
      </w:r>
      <w:r w:rsidR="005C166D" w:rsidRPr="001A7742">
        <w:rPr>
          <w:rStyle w:val="060pasj-0"/>
          <w:rFonts w:ascii="Times New Roman" w:hAnsi="Times New Roman" w:hint="eastAsia"/>
          <w:color w:val="000000" w:themeColor="text1"/>
        </w:rPr>
        <w:t>[3, 5, 7, 8]</w:t>
      </w:r>
      <w:r w:rsidR="005C166D" w:rsidRPr="001A7742">
        <w:rPr>
          <w:rStyle w:val="060pasj-0"/>
          <w:rFonts w:ascii="Times New Roman" w:hAnsi="Times New Roman" w:hint="eastAsia"/>
          <w:color w:val="000000" w:themeColor="text1"/>
        </w:rPr>
        <w:t>も同様）。</w:t>
      </w:r>
    </w:p>
    <w:p w14:paraId="57B1807D" w14:textId="77777777" w:rsidR="00164342" w:rsidRPr="001A7742" w:rsidRDefault="005C166D" w:rsidP="00C2237D">
      <w:pPr>
        <w:pStyle w:val="00pasj-"/>
        <w:ind w:firstLine="200"/>
      </w:pPr>
      <w:r w:rsidRPr="001A7742">
        <w:rPr>
          <w:rFonts w:hint="eastAsia"/>
        </w:rPr>
        <w:t>URL</w:t>
      </w:r>
      <w:r w:rsidRPr="001A7742">
        <w:rPr>
          <w:rFonts w:hint="eastAsia"/>
        </w:rPr>
        <w:t>の</w:t>
      </w:r>
      <w:r w:rsidR="008C7829" w:rsidRPr="001A7742">
        <w:rPr>
          <w:rFonts w:hint="eastAsia"/>
        </w:rPr>
        <w:t>スタイル</w:t>
      </w:r>
      <w:r w:rsidRPr="001A7742">
        <w:rPr>
          <w:rFonts w:hint="eastAsia"/>
        </w:rPr>
        <w:t>に</w:t>
      </w:r>
      <w:r w:rsidR="008C7829" w:rsidRPr="001A7742">
        <w:rPr>
          <w:rFonts w:hint="eastAsia"/>
        </w:rPr>
        <w:t>は「参考文献</w:t>
      </w:r>
      <w:r w:rsidR="008C7829" w:rsidRPr="001A7742">
        <w:rPr>
          <w:rFonts w:hint="eastAsia"/>
        </w:rPr>
        <w:t>(URL)</w:t>
      </w:r>
      <w:r w:rsidR="008C7829" w:rsidRPr="001A7742">
        <w:rPr>
          <w:rFonts w:hint="eastAsia"/>
        </w:rPr>
        <w:t>」を</w:t>
      </w:r>
      <w:r w:rsidR="00C07C45" w:rsidRPr="001A7742">
        <w:rPr>
          <w:rFonts w:hint="eastAsia"/>
        </w:rPr>
        <w:t>指定し、</w:t>
      </w:r>
      <w:r w:rsidR="00BA4205" w:rsidRPr="001A7742">
        <w:rPr>
          <w:rFonts w:hint="eastAsia"/>
        </w:rPr>
        <w:t>URL</w:t>
      </w:r>
      <w:r w:rsidR="00BA4205" w:rsidRPr="001A7742">
        <w:rPr>
          <w:rFonts w:hint="eastAsia"/>
        </w:rPr>
        <w:t>にハイパーリンクは設定しないでください。</w:t>
      </w:r>
    </w:p>
    <w:p w14:paraId="4F9B268F" w14:textId="77777777" w:rsidR="00BA4205" w:rsidRPr="001A7742" w:rsidRDefault="00BA4205" w:rsidP="00C2237D">
      <w:pPr>
        <w:pStyle w:val="00pasj-"/>
        <w:ind w:firstLine="200"/>
      </w:pPr>
      <w:r w:rsidRPr="001A7742">
        <w:rPr>
          <w:rFonts w:hint="eastAsia"/>
        </w:rPr>
        <w:t>URL</w:t>
      </w:r>
      <w:r w:rsidRPr="001A7742">
        <w:rPr>
          <w:rFonts w:hint="eastAsia"/>
        </w:rPr>
        <w:t>が自動的にハイパーリンクに変換されるのを防ぐためには、</w:t>
      </w:r>
      <w:r w:rsidR="00CE7095" w:rsidRPr="001A7742">
        <w:rPr>
          <w:rFonts w:hint="eastAsia"/>
        </w:rPr>
        <w:t>［</w:t>
      </w:r>
      <w:r w:rsidRPr="001A7742">
        <w:rPr>
          <w:rFonts w:hint="eastAsia"/>
        </w:rPr>
        <w:t>Word</w:t>
      </w:r>
      <w:r w:rsidRPr="001A7742">
        <w:rPr>
          <w:rFonts w:hint="eastAsia"/>
        </w:rPr>
        <w:t>のオプション</w:t>
      </w:r>
      <w:r w:rsidR="00CE7095" w:rsidRPr="001A7742">
        <w:rPr>
          <w:rFonts w:hint="eastAsia"/>
        </w:rPr>
        <w:t>］</w:t>
      </w:r>
      <w:r w:rsidRPr="001A7742">
        <w:rPr>
          <w:rFonts w:hint="eastAsia"/>
        </w:rPr>
        <w:t>ウィンドウ（表示方法は</w:t>
      </w:r>
      <w:r w:rsidRPr="001A7742">
        <w:rPr>
          <w:rFonts w:hint="eastAsia"/>
        </w:rPr>
        <w:t>3.7</w:t>
      </w:r>
      <w:r w:rsidR="008F1769" w:rsidRPr="001A7742">
        <w:rPr>
          <w:rFonts w:hint="eastAsia"/>
        </w:rPr>
        <w:t xml:space="preserve"> vii</w:t>
      </w:r>
      <w:r w:rsidRPr="001A7742">
        <w:rPr>
          <w:rFonts w:hint="eastAsia"/>
        </w:rPr>
        <w:t>を参照）の</w:t>
      </w:r>
      <w:r w:rsidR="00CE7095" w:rsidRPr="001A7742">
        <w:rPr>
          <w:rFonts w:hint="eastAsia"/>
        </w:rPr>
        <w:t>［</w:t>
      </w:r>
      <w:r w:rsidRPr="001A7742">
        <w:rPr>
          <w:rFonts w:hint="eastAsia"/>
        </w:rPr>
        <w:t>文書校正</w:t>
      </w:r>
      <w:r w:rsidR="00CE7095" w:rsidRPr="001A7742">
        <w:rPr>
          <w:rFonts w:hint="eastAsia"/>
        </w:rPr>
        <w:t>］</w:t>
      </w:r>
      <w:r w:rsidRPr="001A7742">
        <w:rPr>
          <w:rFonts w:hint="eastAsia"/>
        </w:rPr>
        <w:t>-</w:t>
      </w:r>
      <w:r w:rsidR="00CE7095" w:rsidRPr="001A7742">
        <w:rPr>
          <w:rFonts w:hint="eastAsia"/>
        </w:rPr>
        <w:t>［</w:t>
      </w:r>
      <w:r w:rsidRPr="001A7742">
        <w:rPr>
          <w:rFonts w:hint="eastAsia"/>
        </w:rPr>
        <w:t>オートコレクトのオプション</w:t>
      </w:r>
      <w:r w:rsidR="00CE7095" w:rsidRPr="001A7742">
        <w:rPr>
          <w:rFonts w:hint="eastAsia"/>
        </w:rPr>
        <w:t>］</w:t>
      </w:r>
      <w:r w:rsidRPr="001A7742">
        <w:rPr>
          <w:rFonts w:hint="eastAsia"/>
        </w:rPr>
        <w:t>-</w:t>
      </w:r>
      <w:r w:rsidR="00CE7095" w:rsidRPr="001A7742">
        <w:rPr>
          <w:rFonts w:hint="eastAsia"/>
        </w:rPr>
        <w:t>［</w:t>
      </w:r>
      <w:r w:rsidRPr="001A7742">
        <w:rPr>
          <w:rFonts w:hint="eastAsia"/>
        </w:rPr>
        <w:t>入力オートフォーマット</w:t>
      </w:r>
      <w:r w:rsidR="00CE7095" w:rsidRPr="001A7742">
        <w:rPr>
          <w:rFonts w:hint="eastAsia"/>
        </w:rPr>
        <w:t>］</w:t>
      </w:r>
      <w:r w:rsidRPr="001A7742">
        <w:rPr>
          <w:rFonts w:hint="eastAsia"/>
        </w:rPr>
        <w:t>-</w:t>
      </w:r>
      <w:r w:rsidR="00CE7095" w:rsidRPr="001A7742">
        <w:rPr>
          <w:rFonts w:hint="eastAsia"/>
        </w:rPr>
        <w:t>［</w:t>
      </w:r>
      <w:r w:rsidRPr="001A7742">
        <w:rPr>
          <w:rFonts w:hint="eastAsia"/>
        </w:rPr>
        <w:t>インターネットとネットワークのアドレスをハイパーリンクに変更する</w:t>
      </w:r>
      <w:r w:rsidR="00CE7095" w:rsidRPr="001A7742">
        <w:rPr>
          <w:rFonts w:hint="eastAsia"/>
        </w:rPr>
        <w:t>］</w:t>
      </w:r>
      <w:r w:rsidRPr="001A7742">
        <w:rPr>
          <w:rFonts w:hint="eastAsia"/>
        </w:rPr>
        <w:t>のチェックを外しておきます。</w:t>
      </w:r>
    </w:p>
    <w:p w14:paraId="0E230C0D" w14:textId="77777777" w:rsidR="00536753" w:rsidRPr="001A7742" w:rsidRDefault="00BA4205" w:rsidP="00C2237D">
      <w:pPr>
        <w:pStyle w:val="00pasj-"/>
        <w:ind w:firstLine="200"/>
      </w:pPr>
      <w:r w:rsidRPr="001A7742">
        <w:rPr>
          <w:rFonts w:hint="eastAsia"/>
        </w:rPr>
        <w:t>また、ハイパーリンクに変更されてしまった場合には、右クリックして</w:t>
      </w:r>
      <w:r w:rsidR="00CE7095" w:rsidRPr="001A7742">
        <w:rPr>
          <w:rFonts w:hint="eastAsia"/>
        </w:rPr>
        <w:t>［</w:t>
      </w:r>
      <w:r w:rsidRPr="001A7742">
        <w:rPr>
          <w:rFonts w:hint="eastAsia"/>
        </w:rPr>
        <w:t>ハイパーリンクの削除</w:t>
      </w:r>
      <w:r w:rsidR="00CE7095" w:rsidRPr="001A7742">
        <w:rPr>
          <w:rFonts w:hint="eastAsia"/>
        </w:rPr>
        <w:t>］</w:t>
      </w:r>
      <w:r w:rsidRPr="001A7742">
        <w:rPr>
          <w:rFonts w:hint="eastAsia"/>
        </w:rPr>
        <w:t>を選択すると通常の文字になります。</w:t>
      </w:r>
    </w:p>
    <w:p w14:paraId="719208DD" w14:textId="77777777" w:rsidR="00536753" w:rsidRPr="001A7742" w:rsidRDefault="00536753" w:rsidP="00FE5E10">
      <w:pPr>
        <w:pStyle w:val="06pasj-"/>
      </w:pPr>
      <w:r w:rsidRPr="001A7742">
        <w:rPr>
          <w:rFonts w:hint="eastAsia"/>
        </w:rPr>
        <w:t>3.13.4</w:t>
      </w:r>
      <w:r w:rsidRPr="001A7742">
        <w:tab/>
      </w:r>
      <w:r w:rsidR="00E945C1" w:rsidRPr="001A7742">
        <w:rPr>
          <w:rFonts w:hint="eastAsia"/>
        </w:rPr>
        <w:t>URL</w:t>
      </w:r>
      <w:r w:rsidR="00E945C1" w:rsidRPr="001A7742">
        <w:rPr>
          <w:rFonts w:hint="eastAsia"/>
        </w:rPr>
        <w:t>と</w:t>
      </w:r>
      <w:r w:rsidR="00E945C1" w:rsidRPr="001A7742">
        <w:rPr>
          <w:rFonts w:hint="eastAsia"/>
        </w:rPr>
        <w:t>DOI</w:t>
      </w:r>
      <w:r w:rsidR="00E945C1" w:rsidRPr="001A7742">
        <w:rPr>
          <w:rFonts w:hint="eastAsia"/>
        </w:rPr>
        <w:t>の書式</w:t>
      </w:r>
    </w:p>
    <w:p w14:paraId="0A6B04B1" w14:textId="77777777" w:rsidR="00164342" w:rsidRPr="001A7742" w:rsidRDefault="00C162A4" w:rsidP="00C2237D">
      <w:pPr>
        <w:pStyle w:val="00pasj-"/>
        <w:ind w:firstLine="200"/>
      </w:pPr>
      <w:r w:rsidRPr="001A7742">
        <w:rPr>
          <w:rFonts w:hint="eastAsia"/>
        </w:rPr>
        <w:t>U</w:t>
      </w:r>
      <w:r w:rsidRPr="001A7742">
        <w:t>RL</w:t>
      </w:r>
      <w:r w:rsidRPr="001A7742">
        <w:rPr>
          <w:rFonts w:hint="eastAsia"/>
        </w:rPr>
        <w:t>及び</w:t>
      </w:r>
      <w:r w:rsidRPr="001A7742">
        <w:rPr>
          <w:rFonts w:hint="eastAsia"/>
        </w:rPr>
        <w:t>DOI</w:t>
      </w:r>
      <w:r w:rsidRPr="001A7742">
        <w:rPr>
          <w:rFonts w:hint="eastAsia"/>
        </w:rPr>
        <w:t>の記述には</w:t>
      </w:r>
      <w:r w:rsidRPr="001A7742">
        <w:rPr>
          <w:rFonts w:hint="eastAsia"/>
        </w:rPr>
        <w:t>L</w:t>
      </w:r>
      <w:r w:rsidRPr="001A7742">
        <w:t>ucida Sans 7.5</w:t>
      </w:r>
      <w:r w:rsidR="00F938F3" w:rsidRPr="001A7742">
        <w:t> </w:t>
      </w:r>
      <w:r w:rsidRPr="001A7742">
        <w:t>pt</w:t>
      </w:r>
      <w:r w:rsidRPr="001A7742">
        <w:rPr>
          <w:rFonts w:hint="eastAsia"/>
        </w:rPr>
        <w:t>を使用してください。</w:t>
      </w:r>
      <w:r w:rsidR="00164342" w:rsidRPr="001A7742">
        <w:rPr>
          <w:rFonts w:hint="eastAsia"/>
        </w:rPr>
        <w:t>URL</w:t>
      </w:r>
      <w:r w:rsidR="00164342" w:rsidRPr="001A7742">
        <w:rPr>
          <w:rFonts w:hint="eastAsia"/>
        </w:rPr>
        <w:t>が長すぎて</w:t>
      </w:r>
      <w:r w:rsidR="005832E5" w:rsidRPr="001A7742">
        <w:rPr>
          <w:rFonts w:hint="eastAsia"/>
        </w:rPr>
        <w:t>1</w:t>
      </w:r>
      <w:r w:rsidR="00164342" w:rsidRPr="001A7742">
        <w:rPr>
          <w:rFonts w:hint="eastAsia"/>
        </w:rPr>
        <w:t>行に</w:t>
      </w:r>
      <w:r w:rsidR="00E945C1" w:rsidRPr="001A7742">
        <w:rPr>
          <w:rFonts w:hint="eastAsia"/>
        </w:rPr>
        <w:t>納まらない</w:t>
      </w:r>
      <w:r w:rsidR="00164342" w:rsidRPr="001A7742">
        <w:rPr>
          <w:rFonts w:hint="eastAsia"/>
        </w:rPr>
        <w:t>とき</w:t>
      </w:r>
      <w:r w:rsidR="00E945C1" w:rsidRPr="001A7742">
        <w:rPr>
          <w:rFonts w:hint="eastAsia"/>
        </w:rPr>
        <w:t>に</w:t>
      </w:r>
      <w:r w:rsidR="00164342" w:rsidRPr="001A7742">
        <w:rPr>
          <w:rFonts w:hint="eastAsia"/>
        </w:rPr>
        <w:t>は、途中に</w:t>
      </w:r>
      <w:r w:rsidR="00E945C1" w:rsidRPr="001A7742">
        <w:rPr>
          <w:rFonts w:hint="eastAsia"/>
        </w:rPr>
        <w:t>適宜インデント付き改行</w:t>
      </w:r>
      <w:r w:rsidR="00164342" w:rsidRPr="001A7742">
        <w:rPr>
          <w:rFonts w:hint="eastAsia"/>
        </w:rPr>
        <w:t>を入れるなど</w:t>
      </w:r>
      <w:r w:rsidR="00164342" w:rsidRPr="001A7742">
        <w:rPr>
          <w:rFonts w:hint="eastAsia"/>
        </w:rPr>
        <w:t>2</w:t>
      </w:r>
      <w:r w:rsidR="00164342" w:rsidRPr="001A7742">
        <w:rPr>
          <w:rFonts w:hint="eastAsia"/>
        </w:rPr>
        <w:t>行にわたるようにしてください。</w:t>
      </w:r>
    </w:p>
    <w:p w14:paraId="469FBE43" w14:textId="77777777" w:rsidR="00913262" w:rsidRPr="001A7742" w:rsidRDefault="00913262" w:rsidP="00FE5E10">
      <w:pPr>
        <w:pStyle w:val="06pasj-"/>
      </w:pPr>
      <w:r w:rsidRPr="001A7742">
        <w:rPr>
          <w:rFonts w:hint="eastAsia"/>
        </w:rPr>
        <w:t>3</w:t>
      </w:r>
      <w:r w:rsidRPr="001A7742">
        <w:t>.13.5</w:t>
      </w:r>
      <w:r w:rsidRPr="001A7742">
        <w:tab/>
      </w:r>
      <w:r w:rsidRPr="001A7742">
        <w:rPr>
          <w:rFonts w:hint="eastAsia"/>
        </w:rPr>
        <w:t>参考文献の表記</w:t>
      </w:r>
      <w:r w:rsidR="007B5AF4" w:rsidRPr="001A7742">
        <w:rPr>
          <w:rFonts w:hint="eastAsia"/>
        </w:rPr>
        <w:t>の仕方</w:t>
      </w:r>
    </w:p>
    <w:p w14:paraId="7952E083" w14:textId="77777777" w:rsidR="000352A0" w:rsidRPr="001A7742" w:rsidRDefault="00B872EE" w:rsidP="00C2237D">
      <w:pPr>
        <w:pStyle w:val="00pasj-"/>
        <w:ind w:firstLine="200"/>
      </w:pPr>
      <w:r w:rsidRPr="001A7742">
        <w:rPr>
          <w:rFonts w:hint="eastAsia"/>
        </w:rPr>
        <w:t>様々な</w:t>
      </w:r>
      <w:r w:rsidR="000352A0" w:rsidRPr="001A7742">
        <w:rPr>
          <w:rFonts w:hint="eastAsia"/>
        </w:rPr>
        <w:t>参考文献の表記の仕方について厳密に</w:t>
      </w:r>
      <w:r w:rsidR="003C4F1D" w:rsidRPr="001A7742">
        <w:rPr>
          <w:rFonts w:hint="eastAsia"/>
        </w:rPr>
        <w:t>指定</w:t>
      </w:r>
      <w:r w:rsidR="000352A0" w:rsidRPr="001A7742">
        <w:rPr>
          <w:rFonts w:hint="eastAsia"/>
        </w:rPr>
        <w:t>してはい</w:t>
      </w:r>
      <w:r w:rsidR="003C4F1D" w:rsidRPr="001A7742">
        <w:rPr>
          <w:rFonts w:hint="eastAsia"/>
        </w:rPr>
        <w:t>ませんが</w:t>
      </w:r>
      <w:r w:rsidR="00913262" w:rsidRPr="001A7742">
        <w:rPr>
          <w:rFonts w:hint="eastAsia"/>
        </w:rPr>
        <w:t>、</w:t>
      </w:r>
      <w:r w:rsidR="000352A0" w:rsidRPr="001A7742">
        <w:rPr>
          <w:rFonts w:hint="eastAsia"/>
        </w:rPr>
        <w:t>読者が</w:t>
      </w:r>
      <w:r w:rsidR="00944BAF" w:rsidRPr="00835249">
        <w:rPr>
          <w:rFonts w:hint="eastAsia"/>
          <w:color w:val="000000" w:themeColor="text1"/>
        </w:rPr>
        <w:t>容易に</w:t>
      </w:r>
      <w:r w:rsidR="000352A0" w:rsidRPr="001A7742">
        <w:rPr>
          <w:rFonts w:hint="eastAsia"/>
        </w:rPr>
        <w:t>参照可能</w:t>
      </w:r>
      <w:r w:rsidR="00884640" w:rsidRPr="001A7742">
        <w:rPr>
          <w:rFonts w:hint="eastAsia"/>
        </w:rPr>
        <w:t>となるよう</w:t>
      </w:r>
      <w:r w:rsidR="00944BAF" w:rsidRPr="00835249">
        <w:rPr>
          <w:rFonts w:hint="eastAsia"/>
          <w:color w:val="000000" w:themeColor="text1"/>
        </w:rPr>
        <w:t>十分な</w:t>
      </w:r>
      <w:r w:rsidR="000352A0" w:rsidRPr="001A7742">
        <w:rPr>
          <w:rFonts w:hint="eastAsia"/>
        </w:rPr>
        <w:t>情報の記述を心がけてください。この際、</w:t>
      </w:r>
      <w:r w:rsidR="00913262" w:rsidRPr="001A7742">
        <w:rPr>
          <w:rFonts w:hint="eastAsia"/>
        </w:rPr>
        <w:t>JACoW</w:t>
      </w:r>
      <w:r w:rsidR="00913262" w:rsidRPr="001A7742">
        <w:rPr>
          <w:rFonts w:hint="eastAsia"/>
        </w:rPr>
        <w:t>のテンプレート</w:t>
      </w:r>
      <w:r w:rsidR="000631DB" w:rsidRPr="001A7742">
        <w:rPr>
          <w:rFonts w:hint="eastAsia"/>
        </w:rPr>
        <w:t>[1]</w:t>
      </w:r>
      <w:r w:rsidR="000352A0" w:rsidRPr="001A7742">
        <w:rPr>
          <w:rFonts w:hint="eastAsia"/>
        </w:rPr>
        <w:t>における</w:t>
      </w:r>
      <w:r w:rsidR="000352A0" w:rsidRPr="001A7742">
        <w:rPr>
          <w:rFonts w:hint="eastAsia"/>
        </w:rPr>
        <w:t>Reference</w:t>
      </w:r>
      <w:r w:rsidR="000352A0" w:rsidRPr="001A7742">
        <w:rPr>
          <w:rFonts w:hint="eastAsia"/>
        </w:rPr>
        <w:t>の表記の例が</w:t>
      </w:r>
      <w:r w:rsidR="00913262" w:rsidRPr="001A7742">
        <w:rPr>
          <w:rFonts w:hint="eastAsia"/>
        </w:rPr>
        <w:t>参考に</w:t>
      </w:r>
      <w:r w:rsidR="000352A0" w:rsidRPr="001A7742">
        <w:rPr>
          <w:rFonts w:hint="eastAsia"/>
        </w:rPr>
        <w:t>なります</w:t>
      </w:r>
      <w:r w:rsidR="00913262" w:rsidRPr="001A7742">
        <w:rPr>
          <w:rFonts w:hint="eastAsia"/>
        </w:rPr>
        <w:t>。</w:t>
      </w:r>
    </w:p>
    <w:p w14:paraId="7B7BE910" w14:textId="77777777" w:rsidR="00634C1B" w:rsidRPr="001A7742" w:rsidRDefault="00913262" w:rsidP="00C2237D">
      <w:pPr>
        <w:pStyle w:val="00pasj-"/>
        <w:ind w:firstLine="200"/>
      </w:pPr>
      <w:r w:rsidRPr="001A7742">
        <w:rPr>
          <w:rFonts w:hint="eastAsia"/>
        </w:rPr>
        <w:t>なお、日本加速器学会年会のプロシーディングスを参照する際には</w:t>
      </w:r>
      <w:r w:rsidR="00584455" w:rsidRPr="001A7742">
        <w:rPr>
          <w:rFonts w:hint="eastAsia"/>
        </w:rPr>
        <w:t>年会名称を</w:t>
      </w:r>
      <w:r w:rsidRPr="001A7742">
        <w:rPr>
          <w:rFonts w:hint="eastAsia"/>
        </w:rPr>
        <w:t>[9</w:t>
      </w:r>
      <w:r w:rsidR="00884640" w:rsidRPr="001A7742">
        <w:rPr>
          <w:rFonts w:hint="eastAsia"/>
        </w:rPr>
        <w:t>, 10</w:t>
      </w:r>
      <w:r w:rsidRPr="001A7742">
        <w:rPr>
          <w:rFonts w:hint="eastAsia"/>
        </w:rPr>
        <w:t>]</w:t>
      </w:r>
      <w:r w:rsidRPr="001A7742">
        <w:rPr>
          <w:rFonts w:hint="eastAsia"/>
        </w:rPr>
        <w:t>の</w:t>
      </w:r>
      <w:r w:rsidR="00584455" w:rsidRPr="001A7742">
        <w:rPr>
          <w:rFonts w:hint="eastAsia"/>
        </w:rPr>
        <w:t>例</w:t>
      </w:r>
      <w:r w:rsidR="00B872EE" w:rsidRPr="001A7742">
        <w:rPr>
          <w:rFonts w:hint="eastAsia"/>
        </w:rPr>
        <w:t>の</w:t>
      </w:r>
      <w:r w:rsidRPr="001A7742">
        <w:rPr>
          <w:rFonts w:hint="eastAsia"/>
        </w:rPr>
        <w:t>ように記述するほか、</w:t>
      </w:r>
      <w:r w:rsidR="00884640" w:rsidRPr="001A7742">
        <w:rPr>
          <w:rFonts w:hint="eastAsia"/>
        </w:rPr>
        <w:t>[11</w:t>
      </w:r>
      <w:r w:rsidR="007E1DF5" w:rsidRPr="001A7742">
        <w:t>, 12</w:t>
      </w:r>
      <w:r w:rsidRPr="001A7742">
        <w:rPr>
          <w:rFonts w:hint="eastAsia"/>
        </w:rPr>
        <w:t>]</w:t>
      </w:r>
      <w:r w:rsidRPr="001A7742">
        <w:rPr>
          <w:rFonts w:hint="eastAsia"/>
        </w:rPr>
        <w:t>の略記</w:t>
      </w:r>
      <w:r w:rsidR="00584455" w:rsidRPr="001A7742">
        <w:rPr>
          <w:rFonts w:hint="eastAsia"/>
        </w:rPr>
        <w:t>のみで</w:t>
      </w:r>
      <w:r w:rsidR="003C4F1D" w:rsidRPr="001A7742">
        <w:rPr>
          <w:rFonts w:hint="eastAsia"/>
        </w:rPr>
        <w:t>も</w:t>
      </w:r>
      <w:r w:rsidRPr="001A7742">
        <w:rPr>
          <w:rFonts w:hint="eastAsia"/>
        </w:rPr>
        <w:t>結構です。</w:t>
      </w:r>
      <w:r w:rsidR="00634C1B" w:rsidRPr="001A7742">
        <w:rPr>
          <w:rFonts w:hint="eastAsia"/>
        </w:rPr>
        <w:t>ただし、</w:t>
      </w:r>
      <w:r w:rsidR="00634C1B" w:rsidRPr="001A7742">
        <w:rPr>
          <w:rFonts w:hint="eastAsia"/>
        </w:rPr>
        <w:t>PASJ####</w:t>
      </w:r>
      <w:r w:rsidR="00634C1B" w:rsidRPr="001A7742">
        <w:rPr>
          <w:rFonts w:hint="eastAsia"/>
        </w:rPr>
        <w:lastRenderedPageBreak/>
        <w:t>と</w:t>
      </w:r>
      <w:r w:rsidR="00DC2493" w:rsidRPr="001A7742">
        <w:rPr>
          <w:rFonts w:hint="eastAsia"/>
        </w:rPr>
        <w:t>正式に</w:t>
      </w:r>
      <w:r w:rsidR="00634C1B" w:rsidRPr="001A7742">
        <w:rPr>
          <w:rFonts w:hint="eastAsia"/>
        </w:rPr>
        <w:t>西暦の略記が</w:t>
      </w:r>
      <w:r w:rsidR="00DC2493" w:rsidRPr="001A7742">
        <w:rPr>
          <w:rFonts w:hint="eastAsia"/>
        </w:rPr>
        <w:t>用いられ</w:t>
      </w:r>
      <w:r w:rsidR="00634C1B" w:rsidRPr="001A7742">
        <w:rPr>
          <w:rFonts w:hint="eastAsia"/>
        </w:rPr>
        <w:t>ているのは</w:t>
      </w:r>
      <w:r w:rsidR="00634C1B" w:rsidRPr="001A7742">
        <w:rPr>
          <w:rFonts w:hint="eastAsia"/>
        </w:rPr>
        <w:t>2014</w:t>
      </w:r>
      <w:r w:rsidR="00634C1B" w:rsidRPr="001A7742">
        <w:rPr>
          <w:rFonts w:hint="eastAsia"/>
        </w:rPr>
        <w:t>年（第</w:t>
      </w:r>
      <w:r w:rsidR="00634C1B" w:rsidRPr="001A7742">
        <w:rPr>
          <w:rFonts w:hint="eastAsia"/>
        </w:rPr>
        <w:t>11</w:t>
      </w:r>
      <w:r w:rsidR="00634C1B" w:rsidRPr="001A7742">
        <w:rPr>
          <w:rFonts w:hint="eastAsia"/>
        </w:rPr>
        <w:t>回年会）以降の年会に限られていますので、ご</w:t>
      </w:r>
      <w:r w:rsidR="00DC2493" w:rsidRPr="001A7742">
        <w:rPr>
          <w:rFonts w:hint="eastAsia"/>
        </w:rPr>
        <w:t>承知</w:t>
      </w:r>
      <w:r w:rsidR="00634C1B" w:rsidRPr="001A7742">
        <w:rPr>
          <w:rFonts w:hint="eastAsia"/>
        </w:rPr>
        <w:t>ください。</w:t>
      </w:r>
    </w:p>
    <w:p w14:paraId="5BA9052B" w14:textId="77777777" w:rsidR="00913262" w:rsidRDefault="007B5AF4" w:rsidP="00C2237D">
      <w:pPr>
        <w:pStyle w:val="00pasj-"/>
        <w:ind w:firstLine="200"/>
      </w:pPr>
      <w:r w:rsidRPr="001A7742">
        <w:rPr>
          <w:rFonts w:hint="eastAsia"/>
        </w:rPr>
        <w:t>また、</w:t>
      </w:r>
      <w:r w:rsidR="00913262" w:rsidRPr="001A7742">
        <w:rPr>
          <w:rFonts w:hint="eastAsia"/>
        </w:rPr>
        <w:t>当該年会</w:t>
      </w:r>
      <w:r w:rsidRPr="001A7742">
        <w:rPr>
          <w:rFonts w:hint="eastAsia"/>
        </w:rPr>
        <w:t>で</w:t>
      </w:r>
      <w:r w:rsidR="00913262" w:rsidRPr="001A7742">
        <w:rPr>
          <w:rFonts w:hint="eastAsia"/>
        </w:rPr>
        <w:t>の</w:t>
      </w:r>
      <w:r w:rsidRPr="001A7742">
        <w:rPr>
          <w:rFonts w:hint="eastAsia"/>
        </w:rPr>
        <w:t>発表</w:t>
      </w:r>
      <w:r w:rsidR="00913262" w:rsidRPr="001A7742">
        <w:rPr>
          <w:rFonts w:hint="eastAsia"/>
        </w:rPr>
        <w:t>を参照する場合、</w:t>
      </w:r>
      <w:r w:rsidRPr="001A7742">
        <w:rPr>
          <w:rFonts w:hint="eastAsia"/>
        </w:rPr>
        <w:t>未出版であることからプロシーディングスを参照するのではなく</w:t>
      </w:r>
      <w:r w:rsidR="00584455" w:rsidRPr="001A7742">
        <w:rPr>
          <w:rFonts w:hint="eastAsia"/>
        </w:rPr>
        <w:t>[1</w:t>
      </w:r>
      <w:r w:rsidR="007E1DF5" w:rsidRPr="001A7742">
        <w:t>3</w:t>
      </w:r>
      <w:r w:rsidR="00277660" w:rsidRPr="001A7742">
        <w:t>, 1</w:t>
      </w:r>
      <w:r w:rsidR="007E1DF5" w:rsidRPr="001A7742">
        <w:t>4</w:t>
      </w:r>
      <w:r w:rsidR="00584455" w:rsidRPr="001A7742">
        <w:rPr>
          <w:rFonts w:hint="eastAsia"/>
        </w:rPr>
        <w:t>]</w:t>
      </w:r>
      <w:r w:rsidR="00584455" w:rsidRPr="001A7742">
        <w:rPr>
          <w:rFonts w:hint="eastAsia"/>
        </w:rPr>
        <w:t>のように年会名称</w:t>
      </w:r>
      <w:r w:rsidR="00A16121" w:rsidRPr="001A7742">
        <w:rPr>
          <w:rFonts w:hint="eastAsia"/>
        </w:rPr>
        <w:t>と</w:t>
      </w:r>
      <w:r w:rsidR="00913262" w:rsidRPr="001A7742">
        <w:rPr>
          <w:rFonts w:hint="eastAsia"/>
        </w:rPr>
        <w:t>講演番号を</w:t>
      </w:r>
      <w:r w:rsidR="00584455" w:rsidRPr="001A7742">
        <w:rPr>
          <w:rFonts w:hint="eastAsia"/>
        </w:rPr>
        <w:t>記述</w:t>
      </w:r>
      <w:r w:rsidR="00913262" w:rsidRPr="001A7742">
        <w:rPr>
          <w:rFonts w:hint="eastAsia"/>
        </w:rPr>
        <w:t>し、</w:t>
      </w:r>
      <w:r w:rsidR="000631DB" w:rsidRPr="001A7742">
        <w:rPr>
          <w:rFonts w:hint="eastAsia"/>
        </w:rPr>
        <w:t>単に</w:t>
      </w:r>
      <w:r w:rsidR="000631DB" w:rsidRPr="001A7742">
        <w:t>”</w:t>
      </w:r>
      <w:r w:rsidR="000631DB" w:rsidRPr="001A7742">
        <w:rPr>
          <w:rFonts w:hint="eastAsia"/>
        </w:rPr>
        <w:t>this meeting</w:t>
      </w:r>
      <w:r w:rsidR="000631DB" w:rsidRPr="001A7742">
        <w:t>”</w:t>
      </w:r>
      <w:r w:rsidR="000631DB" w:rsidRPr="001A7742">
        <w:rPr>
          <w:rFonts w:hint="eastAsia"/>
        </w:rPr>
        <w:t>のみのような出展が具体的ではない記述</w:t>
      </w:r>
      <w:r w:rsidR="000352A0" w:rsidRPr="001A7742">
        <w:rPr>
          <w:rFonts w:hint="eastAsia"/>
        </w:rPr>
        <w:t>は避けて</w:t>
      </w:r>
      <w:r w:rsidR="000631DB" w:rsidRPr="001A7742">
        <w:rPr>
          <w:rFonts w:hint="eastAsia"/>
        </w:rPr>
        <w:t>ください。</w:t>
      </w:r>
    </w:p>
    <w:p w14:paraId="7E383449" w14:textId="77777777" w:rsidR="00EB63FC" w:rsidRPr="00601040" w:rsidRDefault="00EB63FC" w:rsidP="00EB63FC">
      <w:pPr>
        <w:pStyle w:val="06pasj-"/>
        <w:rPr>
          <w:color w:val="000000" w:themeColor="text1"/>
        </w:rPr>
      </w:pPr>
      <w:r w:rsidRPr="00601040">
        <w:rPr>
          <w:rFonts w:hint="eastAsia"/>
          <w:color w:val="000000" w:themeColor="text1"/>
        </w:rPr>
        <w:t>3.13.6</w:t>
      </w:r>
      <w:r w:rsidRPr="00601040">
        <w:rPr>
          <w:color w:val="000000" w:themeColor="text1"/>
        </w:rPr>
        <w:tab/>
      </w:r>
      <w:r w:rsidRPr="00601040">
        <w:rPr>
          <w:rFonts w:hint="eastAsia"/>
          <w:color w:val="000000" w:themeColor="text1"/>
        </w:rPr>
        <w:t>参考文献リスト末尾のセクション区切り</w:t>
      </w:r>
    </w:p>
    <w:p w14:paraId="4D3AC36A" w14:textId="77777777" w:rsidR="00EB63FC" w:rsidRPr="00601040" w:rsidRDefault="00D16C31" w:rsidP="00EB63FC">
      <w:pPr>
        <w:pStyle w:val="00pasj-"/>
        <w:ind w:firstLine="200"/>
        <w:rPr>
          <w:color w:val="000000" w:themeColor="text1"/>
        </w:rPr>
      </w:pPr>
      <w:r w:rsidRPr="00601040">
        <w:rPr>
          <w:rFonts w:hint="eastAsia"/>
          <w:color w:val="000000" w:themeColor="text1"/>
        </w:rPr>
        <w:t>参考文献リストの末尾には、「レイアウト」の「区切り」にある</w:t>
      </w:r>
      <w:r w:rsidR="00640189" w:rsidRPr="00601040">
        <w:rPr>
          <w:rFonts w:hint="eastAsia"/>
          <w:color w:val="000000" w:themeColor="text1"/>
        </w:rPr>
        <w:t>「</w:t>
      </w:r>
      <w:r w:rsidRPr="00601040">
        <w:rPr>
          <w:rFonts w:hint="eastAsia"/>
          <w:color w:val="000000" w:themeColor="text1"/>
        </w:rPr>
        <w:t>セクション区切り</w:t>
      </w:r>
      <w:r w:rsidR="00640189" w:rsidRPr="00601040">
        <w:rPr>
          <w:rFonts w:hint="eastAsia"/>
          <w:color w:val="000000" w:themeColor="text1"/>
        </w:rPr>
        <w:t>」</w:t>
      </w:r>
      <w:r w:rsidRPr="00601040">
        <w:rPr>
          <w:rFonts w:hint="eastAsia"/>
          <w:color w:val="000000" w:themeColor="text1"/>
        </w:rPr>
        <w:t>を、「現在の位置から開始」で挿入してください。これにより</w:t>
      </w:r>
      <w:r w:rsidR="00EB63FC" w:rsidRPr="00601040">
        <w:rPr>
          <w:rFonts w:hint="eastAsia"/>
          <w:color w:val="000000" w:themeColor="text1"/>
        </w:rPr>
        <w:t>最終ページの原稿</w:t>
      </w:r>
      <w:r w:rsidR="001207AC" w:rsidRPr="00601040">
        <w:rPr>
          <w:rFonts w:hint="eastAsia"/>
          <w:color w:val="000000" w:themeColor="text1"/>
        </w:rPr>
        <w:t>の体裁</w:t>
      </w:r>
      <w:r w:rsidRPr="00601040">
        <w:rPr>
          <w:rFonts w:hint="eastAsia"/>
          <w:color w:val="000000" w:themeColor="text1"/>
        </w:rPr>
        <w:t>を</w:t>
      </w:r>
      <w:r w:rsidR="001207AC" w:rsidRPr="00601040">
        <w:rPr>
          <w:rFonts w:hint="eastAsia"/>
          <w:color w:val="000000" w:themeColor="text1"/>
        </w:rPr>
        <w:t>、</w:t>
      </w:r>
      <w:r w:rsidRPr="00601040">
        <w:rPr>
          <w:rFonts w:hint="eastAsia"/>
          <w:color w:val="000000" w:themeColor="text1"/>
        </w:rPr>
        <w:t>原則として</w:t>
      </w:r>
      <w:r w:rsidR="00EB63FC" w:rsidRPr="00601040">
        <w:rPr>
          <w:rFonts w:hint="eastAsia"/>
          <w:color w:val="000000" w:themeColor="text1"/>
        </w:rPr>
        <w:t>左右</w:t>
      </w:r>
      <w:r w:rsidR="00EB63FC" w:rsidRPr="00601040">
        <w:rPr>
          <w:rFonts w:hint="eastAsia"/>
          <w:color w:val="000000" w:themeColor="text1"/>
        </w:rPr>
        <w:t>2</w:t>
      </w:r>
      <w:r w:rsidR="00EB63FC" w:rsidRPr="00601040">
        <w:rPr>
          <w:rFonts w:hint="eastAsia"/>
          <w:color w:val="000000" w:themeColor="text1"/>
        </w:rPr>
        <w:t>段に均等配分とします。</w:t>
      </w:r>
      <w:r w:rsidR="00FA7430" w:rsidRPr="00601040">
        <w:rPr>
          <w:rFonts w:hint="eastAsia"/>
          <w:color w:val="000000" w:themeColor="text1"/>
        </w:rPr>
        <w:t>参考文献リストのない原稿についても、原稿末尾に同様のセクション区切りを入れてください。</w:t>
      </w:r>
    </w:p>
    <w:p w14:paraId="62678CC0" w14:textId="77777777" w:rsidR="001207AC" w:rsidRPr="00601040" w:rsidRDefault="00D16C31" w:rsidP="00EB63FC">
      <w:pPr>
        <w:pStyle w:val="00pasj-"/>
        <w:ind w:firstLine="200"/>
        <w:rPr>
          <w:color w:val="000000" w:themeColor="text1"/>
        </w:rPr>
      </w:pPr>
      <w:r w:rsidRPr="00601040">
        <w:rPr>
          <w:rFonts w:hint="eastAsia"/>
          <w:color w:val="000000" w:themeColor="text1"/>
        </w:rPr>
        <w:t>このとき、原稿の行数、</w:t>
      </w:r>
      <w:r w:rsidR="001207AC" w:rsidRPr="00601040">
        <w:rPr>
          <w:rFonts w:hint="eastAsia"/>
          <w:color w:val="000000" w:themeColor="text1"/>
        </w:rPr>
        <w:t>挿入されている図表</w:t>
      </w:r>
      <w:r w:rsidRPr="00601040">
        <w:rPr>
          <w:rFonts w:hint="eastAsia"/>
          <w:color w:val="000000" w:themeColor="text1"/>
        </w:rPr>
        <w:t>の</w:t>
      </w:r>
      <w:r w:rsidR="001207AC" w:rsidRPr="00601040">
        <w:rPr>
          <w:rFonts w:hint="eastAsia"/>
          <w:color w:val="000000" w:themeColor="text1"/>
        </w:rPr>
        <w:t>サイズ</w:t>
      </w:r>
      <w:r w:rsidRPr="00601040">
        <w:rPr>
          <w:rFonts w:hint="eastAsia"/>
          <w:color w:val="000000" w:themeColor="text1"/>
        </w:rPr>
        <w:t>や</w:t>
      </w:r>
      <w:r w:rsidR="001207AC" w:rsidRPr="00601040">
        <w:rPr>
          <w:rFonts w:hint="eastAsia"/>
          <w:color w:val="000000" w:themeColor="text1"/>
        </w:rPr>
        <w:t>キャプションの長さ</w:t>
      </w:r>
      <w:r w:rsidRPr="00601040">
        <w:rPr>
          <w:rFonts w:hint="eastAsia"/>
          <w:color w:val="000000" w:themeColor="text1"/>
        </w:rPr>
        <w:t>等が原因で</w:t>
      </w:r>
      <w:r w:rsidR="001207AC" w:rsidRPr="00601040">
        <w:rPr>
          <w:rFonts w:hint="eastAsia"/>
          <w:color w:val="000000" w:themeColor="text1"/>
        </w:rPr>
        <w:t>左右</w:t>
      </w:r>
      <w:r w:rsidR="001207AC" w:rsidRPr="00601040">
        <w:rPr>
          <w:rFonts w:hint="eastAsia"/>
          <w:color w:val="000000" w:themeColor="text1"/>
        </w:rPr>
        <w:t>2</w:t>
      </w:r>
      <w:r w:rsidR="001207AC" w:rsidRPr="00601040">
        <w:rPr>
          <w:rFonts w:hint="eastAsia"/>
          <w:color w:val="000000" w:themeColor="text1"/>
        </w:rPr>
        <w:t>段均等配分</w:t>
      </w:r>
      <w:r w:rsidRPr="00601040">
        <w:rPr>
          <w:rFonts w:hint="eastAsia"/>
          <w:color w:val="000000" w:themeColor="text1"/>
        </w:rPr>
        <w:t>からずれる場合が生じるのは</w:t>
      </w:r>
      <w:r w:rsidR="001207AC" w:rsidRPr="00601040">
        <w:rPr>
          <w:rFonts w:hint="eastAsia"/>
          <w:color w:val="000000" w:themeColor="text1"/>
        </w:rPr>
        <w:t>構いません。</w:t>
      </w:r>
    </w:p>
    <w:p w14:paraId="398F9A63" w14:textId="77777777" w:rsidR="00366FFD" w:rsidRPr="00601040" w:rsidRDefault="00366FFD" w:rsidP="00EB63FC">
      <w:pPr>
        <w:pStyle w:val="00pasj-"/>
        <w:ind w:firstLine="200"/>
        <w:rPr>
          <w:color w:val="000000" w:themeColor="text1"/>
        </w:rPr>
      </w:pPr>
      <w:r w:rsidRPr="00601040">
        <w:rPr>
          <w:rFonts w:hint="eastAsia"/>
          <w:color w:val="000000" w:themeColor="text1"/>
        </w:rPr>
        <w:t>なお、</w:t>
      </w:r>
      <w:r w:rsidR="00640189" w:rsidRPr="00601040">
        <w:rPr>
          <w:rFonts w:hint="eastAsia"/>
          <w:color w:val="000000" w:themeColor="text1"/>
        </w:rPr>
        <w:t>Word</w:t>
      </w:r>
      <w:r w:rsidR="00640189" w:rsidRPr="00601040">
        <w:rPr>
          <w:rFonts w:hint="eastAsia"/>
          <w:color w:val="000000" w:themeColor="text1"/>
        </w:rPr>
        <w:t>の</w:t>
      </w:r>
      <w:r w:rsidRPr="00601040">
        <w:rPr>
          <w:rFonts w:hint="eastAsia"/>
          <w:color w:val="000000" w:themeColor="text1"/>
        </w:rPr>
        <w:t>原稿中に挿入されているセクション区切りやその他の編集記号（スペース、タブ等）は、編集メニューの「編集記号の表示</w:t>
      </w:r>
      <w:r w:rsidRPr="00601040">
        <w:rPr>
          <w:rFonts w:hint="eastAsia"/>
          <w:color w:val="000000" w:themeColor="text1"/>
        </w:rPr>
        <w:t>/</w:t>
      </w:r>
      <w:r w:rsidRPr="00601040">
        <w:rPr>
          <w:rFonts w:hint="eastAsia"/>
          <w:color w:val="000000" w:themeColor="text1"/>
        </w:rPr>
        <w:t>非表示」アイコンをクリックすることで確認できます。</w:t>
      </w:r>
    </w:p>
    <w:p w14:paraId="55228C60" w14:textId="77777777" w:rsidR="004F1F9E" w:rsidRPr="001A7742" w:rsidRDefault="004F1F9E" w:rsidP="00FE5E10">
      <w:pPr>
        <w:pStyle w:val="05pasj-"/>
      </w:pPr>
      <w:r w:rsidRPr="001A7742">
        <w:rPr>
          <w:rFonts w:hint="eastAsia"/>
        </w:rPr>
        <w:t>3.1</w:t>
      </w:r>
      <w:r w:rsidR="00BD32A6" w:rsidRPr="001A7742">
        <w:t>4</w:t>
      </w:r>
      <w:r w:rsidRPr="001A7742">
        <w:rPr>
          <w:rFonts w:hint="eastAsia"/>
        </w:rPr>
        <w:tab/>
      </w:r>
      <w:r w:rsidRPr="001A7742">
        <w:rPr>
          <w:rFonts w:hint="eastAsia"/>
        </w:rPr>
        <w:t>脚注の挿入</w:t>
      </w:r>
    </w:p>
    <w:p w14:paraId="2970127F" w14:textId="77777777" w:rsidR="004F1F9E" w:rsidRPr="001A7742" w:rsidRDefault="004F1F9E" w:rsidP="00C2237D">
      <w:pPr>
        <w:pStyle w:val="00pasj-"/>
        <w:ind w:firstLine="200"/>
      </w:pPr>
      <w:r w:rsidRPr="001A7742">
        <w:rPr>
          <w:rFonts w:hint="eastAsia"/>
        </w:rPr>
        <w:t>脚注を挿入する場合は、</w:t>
      </w:r>
      <w:r w:rsidR="0078210C" w:rsidRPr="001A7742">
        <w:rPr>
          <w:rFonts w:hint="eastAsia"/>
        </w:rPr>
        <w:t>著者脚注と同じスタイル</w:t>
      </w:r>
      <w:r w:rsidR="005832E5" w:rsidRPr="001A7742">
        <w:rPr>
          <w:rFonts w:hint="eastAsia"/>
        </w:rPr>
        <w:t>（本テンプレートの著者脚注テキストボックス）</w:t>
      </w:r>
      <w:r w:rsidR="0078210C" w:rsidRPr="001A7742">
        <w:rPr>
          <w:rFonts w:hint="eastAsia"/>
        </w:rPr>
        <w:t>を利用してください。</w:t>
      </w:r>
      <w:r w:rsidRPr="001A7742">
        <w:rPr>
          <w:rFonts w:hint="eastAsia"/>
        </w:rPr>
        <w:t>本文中に</w:t>
      </w:r>
      <w:r w:rsidR="00AB11ED" w:rsidRPr="001A7742">
        <w:rPr>
          <w:rFonts w:hint="eastAsia"/>
        </w:rPr>
        <w:t>スタイル「著者脚注上付記号」で</w:t>
      </w:r>
      <w:r w:rsidR="0078210C" w:rsidRPr="001A7742">
        <w:rPr>
          <w:rFonts w:hint="eastAsia"/>
        </w:rPr>
        <w:t>番号を振り、段ごとにまとめてページ最下段に配置したテキストボックス内</w:t>
      </w:r>
      <w:r w:rsidR="003E3720" w:rsidRPr="001A7742">
        <w:rPr>
          <w:rFonts w:hint="eastAsia"/>
        </w:rPr>
        <w:t>に記入します</w:t>
      </w:r>
      <w:r w:rsidR="00944BAF" w:rsidRPr="001A7742">
        <w:rPr>
          <w:rStyle w:val="021pasj-0"/>
          <w:rFonts w:eastAsia="ＭＳ Ｐ明朝"/>
          <w:color w:val="000000" w:themeColor="text1"/>
        </w:rPr>
        <w:t>2</w:t>
      </w:r>
      <w:r w:rsidR="003E3720" w:rsidRPr="001A7742">
        <w:rPr>
          <w:rFonts w:hint="eastAsia"/>
        </w:rPr>
        <w:t>。</w:t>
      </w:r>
      <w:r w:rsidR="0078210C" w:rsidRPr="001A7742">
        <w:rPr>
          <w:rFonts w:hint="eastAsia"/>
        </w:rPr>
        <w:t>脚注のスタイル</w:t>
      </w:r>
      <w:r w:rsidR="00324D20" w:rsidRPr="001A7742">
        <w:rPr>
          <w:rFonts w:hint="eastAsia"/>
        </w:rPr>
        <w:t>に</w:t>
      </w:r>
      <w:r w:rsidR="0078210C" w:rsidRPr="001A7742">
        <w:rPr>
          <w:rFonts w:hint="eastAsia"/>
        </w:rPr>
        <w:t>は「著者脚注」を</w:t>
      </w:r>
      <w:r w:rsidR="00324D20" w:rsidRPr="001A7742">
        <w:rPr>
          <w:rFonts w:hint="eastAsia"/>
        </w:rPr>
        <w:t>指定</w:t>
      </w:r>
      <w:r w:rsidR="0078210C" w:rsidRPr="001A7742">
        <w:rPr>
          <w:rFonts w:hint="eastAsia"/>
        </w:rPr>
        <w:t>してください。</w:t>
      </w:r>
    </w:p>
    <w:p w14:paraId="4B8260E3" w14:textId="77777777" w:rsidR="00014232" w:rsidRPr="001A7742" w:rsidRDefault="00014232" w:rsidP="00FE5E10">
      <w:pPr>
        <w:pStyle w:val="05pasj-"/>
      </w:pPr>
      <w:r w:rsidRPr="001A7742">
        <w:rPr>
          <w:rFonts w:hint="eastAsia"/>
        </w:rPr>
        <w:t>3.1</w:t>
      </w:r>
      <w:r w:rsidR="00BD32A6" w:rsidRPr="001A7742">
        <w:t>5</w:t>
      </w:r>
      <w:r w:rsidRPr="001A7742">
        <w:rPr>
          <w:rFonts w:hint="eastAsia"/>
        </w:rPr>
        <w:tab/>
      </w:r>
      <w:r w:rsidRPr="001A7742">
        <w:rPr>
          <w:rFonts w:hint="eastAsia"/>
        </w:rPr>
        <w:t>自動翻訳利用の際の注意</w:t>
      </w:r>
    </w:p>
    <w:p w14:paraId="63CBBAA1" w14:textId="77777777" w:rsidR="00014232" w:rsidRPr="001A7742" w:rsidRDefault="00014232" w:rsidP="00C2237D">
      <w:pPr>
        <w:pStyle w:val="00pasj-"/>
        <w:ind w:firstLine="200"/>
      </w:pPr>
      <w:r w:rsidRPr="001A7742">
        <w:rPr>
          <w:rFonts w:hint="eastAsia"/>
        </w:rPr>
        <w:t>要旨や図の日本語説明文をウェブサイトの自動翻訳を利用して英文に変換する場合、いくつか注意をすることでかなり英文を理解しやすくできます。その注意を以下に列挙します。</w:t>
      </w:r>
    </w:p>
    <w:p w14:paraId="19C3AE59" w14:textId="0FD3914E" w:rsidR="00014232" w:rsidRPr="001A7742" w:rsidRDefault="00385B86" w:rsidP="006B2931">
      <w:pPr>
        <w:pStyle w:val="071pasj-0515"/>
        <w:ind w:left="400" w:hanging="300"/>
      </w:pPr>
      <w:r>
        <w:rPr>
          <w:rFonts w:hint="eastAsia"/>
        </w:rPr>
        <w:t>1.</w:t>
      </w:r>
      <w:r>
        <w:tab/>
      </w:r>
      <w:r w:rsidR="00014232" w:rsidRPr="001A7742">
        <w:rPr>
          <w:rFonts w:hint="eastAsia"/>
        </w:rPr>
        <w:t>技術論文の場合、一般的なサイトの中</w:t>
      </w:r>
      <w:r w:rsidR="008E5C5D">
        <w:rPr>
          <w:rFonts w:hint="eastAsia"/>
        </w:rPr>
        <w:t>で</w:t>
      </w:r>
      <w:r w:rsidR="00014232" w:rsidRPr="001A7742">
        <w:rPr>
          <w:rFonts w:hint="eastAsia"/>
        </w:rPr>
        <w:t>は</w:t>
      </w:r>
      <w:r w:rsidR="0016196D">
        <w:rPr>
          <w:rFonts w:hint="eastAsia"/>
        </w:rPr>
        <w:t>「</w:t>
      </w:r>
      <w:r w:rsidR="00DA7E74" w:rsidRPr="00A1519B">
        <w:rPr>
          <w:rFonts w:hint="eastAsia"/>
        </w:rPr>
        <w:t>Google</w:t>
      </w:r>
      <w:r w:rsidR="008E5C5D" w:rsidRPr="00A1519B">
        <w:rPr>
          <w:rFonts w:hint="eastAsia"/>
        </w:rPr>
        <w:t>翻訳</w:t>
      </w:r>
      <w:r w:rsidR="0016196D">
        <w:rPr>
          <w:rFonts w:hint="eastAsia"/>
        </w:rPr>
        <w:t>」</w:t>
      </w:r>
      <w:r w:rsidR="00DA7E74" w:rsidRPr="00A1519B">
        <w:rPr>
          <w:rFonts w:hint="eastAsia"/>
        </w:rPr>
        <w:t>や</w:t>
      </w:r>
      <w:r w:rsidR="0016196D">
        <w:rPr>
          <w:rFonts w:hint="eastAsia"/>
        </w:rPr>
        <w:t>「</w:t>
      </w:r>
      <w:r w:rsidR="008E5C5D" w:rsidRPr="00A1519B">
        <w:rPr>
          <w:rFonts w:hint="eastAsia"/>
        </w:rPr>
        <w:t>DeepL</w:t>
      </w:r>
      <w:r w:rsidR="0016196D">
        <w:rPr>
          <w:rFonts w:hint="eastAsia"/>
        </w:rPr>
        <w:t>」</w:t>
      </w:r>
      <w:r w:rsidR="008E5C5D" w:rsidRPr="00A1519B">
        <w:rPr>
          <w:rFonts w:hint="eastAsia"/>
        </w:rPr>
        <w:t>翻訳など</w:t>
      </w:r>
      <w:r w:rsidR="00DE550F">
        <w:rPr>
          <w:rFonts w:hint="eastAsia"/>
        </w:rPr>
        <w:t>は</w:t>
      </w:r>
      <w:r w:rsidR="00014232" w:rsidRPr="00A1519B">
        <w:rPr>
          <w:rFonts w:hint="eastAsia"/>
        </w:rPr>
        <w:t>比較的良好な</w:t>
      </w:r>
      <w:r w:rsidR="0016196D">
        <w:rPr>
          <w:rFonts w:hint="eastAsia"/>
        </w:rPr>
        <w:t>翻訳</w:t>
      </w:r>
      <w:r w:rsidR="00014232" w:rsidRPr="00A1519B">
        <w:rPr>
          <w:rFonts w:hint="eastAsia"/>
        </w:rPr>
        <w:t>結果</w:t>
      </w:r>
      <w:r w:rsidR="00DE550F">
        <w:rPr>
          <w:rFonts w:hint="eastAsia"/>
        </w:rPr>
        <w:t>が得られるようで</w:t>
      </w:r>
      <w:r w:rsidR="0016196D">
        <w:rPr>
          <w:rFonts w:hint="eastAsia"/>
        </w:rPr>
        <w:t>あ</w:t>
      </w:r>
      <w:r w:rsidR="00DE550F">
        <w:rPr>
          <w:rFonts w:hint="eastAsia"/>
        </w:rPr>
        <w:t>る</w:t>
      </w:r>
      <w:r w:rsidR="00014232" w:rsidRPr="00A1519B">
        <w:rPr>
          <w:rFonts w:hint="eastAsia"/>
        </w:rPr>
        <w:t>。</w:t>
      </w:r>
      <w:r w:rsidR="005707D2" w:rsidRPr="005707D2">
        <w:t>また、最近は対話型生成</w:t>
      </w:r>
      <w:r w:rsidR="005707D2" w:rsidRPr="005707D2">
        <w:t>AI</w:t>
      </w:r>
      <w:r w:rsidR="005707D2" w:rsidRPr="005707D2">
        <w:t>サービスも実用上十分な翻訳結果を提供することが多い。</w:t>
      </w:r>
    </w:p>
    <w:p w14:paraId="0304497A" w14:textId="77777777" w:rsidR="000A3150" w:rsidRPr="001A7742" w:rsidRDefault="00385B86" w:rsidP="006B2931">
      <w:pPr>
        <w:pStyle w:val="071pasj-0515"/>
        <w:ind w:left="400" w:hanging="300"/>
      </w:pPr>
      <w:r>
        <w:rPr>
          <w:rFonts w:hint="eastAsia"/>
        </w:rPr>
        <w:t>2</w:t>
      </w:r>
      <w:r>
        <w:t>.</w:t>
      </w:r>
      <w:r>
        <w:tab/>
      </w:r>
      <w:r w:rsidR="000A3150" w:rsidRPr="001A7742">
        <w:rPr>
          <w:rFonts w:hint="eastAsia"/>
        </w:rPr>
        <w:t>自動翻訳システムが誤解なく理解しやすい文を入力すること。そのような文を書くにあたっての注意は以下の通り。</w:t>
      </w:r>
      <w:r w:rsidR="00F161F3">
        <w:rPr>
          <w:rFonts w:hint="eastAsia"/>
        </w:rPr>
        <w:t>なお</w:t>
      </w:r>
      <w:r w:rsidR="000A3150" w:rsidRPr="001A7742">
        <w:rPr>
          <w:rFonts w:hint="eastAsia"/>
        </w:rPr>
        <w:t>、一般にそのような文は、我々から見ればくどくて不自然である。</w:t>
      </w:r>
    </w:p>
    <w:p w14:paraId="56838930" w14:textId="77777777" w:rsidR="000A3150" w:rsidRPr="001A7742" w:rsidRDefault="000A3150" w:rsidP="002C3CA5">
      <w:pPr>
        <w:pStyle w:val="07pasj-251"/>
        <w:ind w:left="700" w:hanging="200"/>
      </w:pPr>
      <w:r w:rsidRPr="001A7742">
        <w:rPr>
          <w:rFonts w:hint="eastAsia"/>
        </w:rPr>
        <w:t>一つの文はできるだけ短くする。</w:t>
      </w:r>
    </w:p>
    <w:p w14:paraId="0F32D54D" w14:textId="77777777" w:rsidR="000A3150" w:rsidRPr="001A7742" w:rsidRDefault="000A3150" w:rsidP="002C3CA5">
      <w:pPr>
        <w:pStyle w:val="07pasj-251"/>
        <w:ind w:left="700" w:hanging="200"/>
      </w:pPr>
      <w:r w:rsidRPr="001A7742">
        <w:rPr>
          <w:rFonts w:hint="eastAsia"/>
        </w:rPr>
        <w:t>主語を省略せず明確にする。</w:t>
      </w:r>
    </w:p>
    <w:p w14:paraId="2C2DB3CE" w14:textId="77777777" w:rsidR="000A3150" w:rsidRPr="001A7742" w:rsidRDefault="000A3150" w:rsidP="002C3CA5">
      <w:pPr>
        <w:pStyle w:val="07pasj-251"/>
        <w:ind w:left="700" w:hanging="200"/>
      </w:pPr>
      <w:r w:rsidRPr="001A7742">
        <w:rPr>
          <w:rFonts w:hint="eastAsia"/>
        </w:rPr>
        <w:t>省略した表現や名称を使わない。</w:t>
      </w:r>
    </w:p>
    <w:p w14:paraId="7057AE97" w14:textId="77777777" w:rsidR="000A3150" w:rsidRPr="001A7742" w:rsidRDefault="000A3150" w:rsidP="002C3CA5">
      <w:pPr>
        <w:pStyle w:val="07pasj-251"/>
        <w:ind w:left="700" w:hanging="200"/>
      </w:pPr>
      <w:r w:rsidRPr="001A7742">
        <w:rPr>
          <w:rFonts w:hint="eastAsia"/>
        </w:rPr>
        <w:t>専門用語等は初めから英語にしておく。</w:t>
      </w:r>
    </w:p>
    <w:p w14:paraId="6ED1BF01" w14:textId="77777777" w:rsidR="002C3CA5" w:rsidRDefault="000A3150" w:rsidP="00B555A3">
      <w:pPr>
        <w:pStyle w:val="07pasj-251"/>
        <w:ind w:left="700" w:hanging="200"/>
      </w:pPr>
      <w:r w:rsidRPr="001A7742">
        <w:rPr>
          <w:rFonts w:hint="eastAsia"/>
        </w:rPr>
        <w:t>名詞を他の名詞の形容詞として使う場合、語順や名詞間に入れる「の」等の言葉により翻訳結果はかなり異なる場合がある。</w:t>
      </w:r>
    </w:p>
    <w:p w14:paraId="7F9975A2" w14:textId="77777777" w:rsidR="000A3150" w:rsidRPr="001A7742" w:rsidRDefault="000A3150" w:rsidP="00B555A3">
      <w:pPr>
        <w:pStyle w:val="07pasj-251"/>
        <w:ind w:left="700" w:hanging="200"/>
      </w:pPr>
      <w:r w:rsidRPr="001A7742">
        <w:rPr>
          <w:rFonts w:hint="eastAsia"/>
        </w:rPr>
        <w:t>くどくても、未来や過去など時制が明確な表現とする。</w:t>
      </w:r>
    </w:p>
    <w:p w14:paraId="3D42B3D3" w14:textId="77777777" w:rsidR="000A3150" w:rsidRPr="001A7742" w:rsidRDefault="00385B86" w:rsidP="006B2931">
      <w:pPr>
        <w:pStyle w:val="071pasj-0515"/>
        <w:ind w:left="400" w:hanging="300"/>
      </w:pPr>
      <w:r>
        <w:rPr>
          <w:rFonts w:hint="eastAsia"/>
          <w:lang w:val="en-GB"/>
        </w:rPr>
        <w:t>3</w:t>
      </w:r>
      <w:r>
        <w:rPr>
          <w:lang w:val="en-GB"/>
        </w:rPr>
        <w:t>.</w:t>
      </w:r>
      <w:r>
        <w:rPr>
          <w:lang w:val="en-GB"/>
        </w:rPr>
        <w:tab/>
      </w:r>
      <w:r w:rsidR="000A3150" w:rsidRPr="001A7742">
        <w:rPr>
          <w:rFonts w:hint="eastAsia"/>
          <w:lang w:val="en-GB"/>
        </w:rPr>
        <w:t>いかに上記の注意を払っても、不自然あるいは不正確な英訳をなくすことはできない。むしろ、著者が上記の観点からすぐに不適切とわかる日本語をま</w:t>
      </w:r>
      <w:r w:rsidR="000A3150" w:rsidRPr="001A7742">
        <w:rPr>
          <w:rFonts w:hint="eastAsia"/>
          <w:lang w:val="en-GB"/>
        </w:rPr>
        <w:t>ず修正してから自動翻訳し、その後英訳を修正する方が早い。</w:t>
      </w:r>
    </w:p>
    <w:p w14:paraId="42F975C0" w14:textId="77777777" w:rsidR="00273533" w:rsidRPr="001A7742" w:rsidRDefault="00385B86" w:rsidP="006B2931">
      <w:pPr>
        <w:pStyle w:val="071pasj-0515"/>
        <w:ind w:left="400" w:hanging="300"/>
      </w:pPr>
      <w:r>
        <w:rPr>
          <w:rFonts w:hint="eastAsia"/>
          <w:lang w:val="en-GB"/>
        </w:rPr>
        <w:t>4</w:t>
      </w:r>
      <w:r>
        <w:rPr>
          <w:lang w:val="en-GB"/>
        </w:rPr>
        <w:t>.</w:t>
      </w:r>
      <w:r>
        <w:rPr>
          <w:lang w:val="en-GB"/>
        </w:rPr>
        <w:tab/>
      </w:r>
      <w:r w:rsidR="000A3150" w:rsidRPr="001A7742">
        <w:rPr>
          <w:rFonts w:hint="eastAsia"/>
          <w:lang w:val="en-GB"/>
        </w:rPr>
        <w:t>特に、日本語にはない冠詞や複数形は自動翻訳では不正確なので、著者が修正する必要がある。</w:t>
      </w:r>
    </w:p>
    <w:p w14:paraId="77272741" w14:textId="77777777" w:rsidR="00062655" w:rsidRPr="001A7742" w:rsidRDefault="00273533" w:rsidP="00096275">
      <w:pPr>
        <w:pStyle w:val="00pasj-"/>
        <w:ind w:firstLine="200"/>
        <w:rPr>
          <w:lang w:val="en-GB"/>
        </w:rPr>
      </w:pPr>
      <w:r w:rsidRPr="001A7742">
        <w:rPr>
          <w:rFonts w:hint="eastAsia"/>
          <w:lang w:val="en-GB"/>
        </w:rPr>
        <w:t>このテンプレートの</w:t>
      </w:r>
      <w:r w:rsidRPr="001A7742">
        <w:rPr>
          <w:rFonts w:hint="eastAsia"/>
          <w:lang w:val="en-GB"/>
        </w:rPr>
        <w:t>Abstract</w:t>
      </w:r>
      <w:r w:rsidRPr="001A7742">
        <w:rPr>
          <w:rFonts w:hint="eastAsia"/>
          <w:lang w:val="en-GB"/>
        </w:rPr>
        <w:t>は、以下の文章を</w:t>
      </w:r>
      <w:r w:rsidR="00DA7E74" w:rsidRPr="001A7742">
        <w:rPr>
          <w:rFonts w:hint="eastAsia"/>
          <w:lang w:val="en-GB"/>
        </w:rPr>
        <w:t>Google</w:t>
      </w:r>
      <w:r w:rsidRPr="001A7742">
        <w:rPr>
          <w:rFonts w:hint="eastAsia"/>
          <w:lang w:val="en-GB"/>
        </w:rPr>
        <w:t>の翻訳ページで英語に変換したものです。日本語の表現を若干工夫して、なるべく理解できる英語になるようにしてありますが、翻訳された英語は一切修正していません。</w:t>
      </w:r>
    </w:p>
    <w:p w14:paraId="3419E705" w14:textId="77777777" w:rsidR="00273533" w:rsidRPr="001A7742" w:rsidRDefault="00062655" w:rsidP="00096275">
      <w:pPr>
        <w:pStyle w:val="00pasj-"/>
        <w:ind w:firstLine="200"/>
        <w:rPr>
          <w:lang w:val="en-GB"/>
        </w:rPr>
      </w:pPr>
      <w:r w:rsidRPr="001A7742">
        <w:rPr>
          <w:rFonts w:hint="eastAsia"/>
          <w:lang w:val="en-GB"/>
        </w:rPr>
        <w:t>【</w:t>
      </w:r>
      <w:r w:rsidR="00877C0B" w:rsidRPr="001A7742">
        <w:rPr>
          <w:rFonts w:hint="eastAsia"/>
          <w:lang w:val="en-GB"/>
        </w:rPr>
        <w:t>Abstract</w:t>
      </w:r>
      <w:r w:rsidR="00877C0B" w:rsidRPr="001A7742">
        <w:rPr>
          <w:rFonts w:hint="eastAsia"/>
          <w:lang w:val="en-GB"/>
        </w:rPr>
        <w:t>翻訳元の</w:t>
      </w:r>
      <w:r w:rsidR="00273533" w:rsidRPr="001A7742">
        <w:rPr>
          <w:rFonts w:hint="eastAsia"/>
          <w:lang w:val="en-GB"/>
        </w:rPr>
        <w:t>日本語要旨</w:t>
      </w:r>
      <w:r w:rsidRPr="001A7742">
        <w:rPr>
          <w:rFonts w:hint="eastAsia"/>
          <w:lang w:val="en-GB"/>
        </w:rPr>
        <w:t>】</w:t>
      </w:r>
    </w:p>
    <w:p w14:paraId="60C06EC6" w14:textId="77777777" w:rsidR="00014232" w:rsidRPr="001A7742" w:rsidRDefault="004939CE" w:rsidP="00096275">
      <w:pPr>
        <w:pStyle w:val="00pasj-"/>
        <w:ind w:firstLine="200"/>
        <w:rPr>
          <w:lang w:val="en-GB"/>
        </w:rPr>
      </w:pPr>
      <w:r w:rsidRPr="001A7742">
        <w:rPr>
          <w:noProof/>
        </w:rPr>
        <mc:AlternateContent>
          <mc:Choice Requires="wps">
            <w:drawing>
              <wp:anchor distT="0" distB="0" distL="114300" distR="114300" simplePos="0" relativeHeight="251659264" behindDoc="0" locked="0" layoutInCell="1" allowOverlap="0" wp14:anchorId="17D6EA0B" wp14:editId="15824604">
                <wp:simplePos x="0" y="0"/>
                <wp:positionH relativeFrom="column">
                  <wp:align>right</wp:align>
                </wp:positionH>
                <wp:positionV relativeFrom="margin">
                  <wp:align>bottom</wp:align>
                </wp:positionV>
                <wp:extent cx="2969895" cy="240665"/>
                <wp:effectExtent l="0" t="0" r="1905" b="6985"/>
                <wp:wrapTopAndBottom/>
                <wp:docPr id="2"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989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AA74E" w14:textId="77777777" w:rsidR="00D51298" w:rsidRPr="00DA1DE3" w:rsidRDefault="00D51298" w:rsidP="0078210C">
                            <w:pPr>
                              <w:pStyle w:val="aa"/>
                              <w:tabs>
                                <w:tab w:val="left" w:leader="underscore" w:pos="1800"/>
                              </w:tabs>
                              <w:ind w:firstLine="0"/>
                              <w:rPr>
                                <w:rFonts w:ascii="Times" w:hAnsi="Times" w:cs="Times"/>
                                <w:kern w:val="16"/>
                                <w:sz w:val="8"/>
                              </w:rPr>
                            </w:pPr>
                            <w:r w:rsidRPr="00DA1DE3">
                              <w:rPr>
                                <w:rFonts w:ascii="Times" w:hAnsi="Times" w:cs="Times"/>
                                <w:kern w:val="16"/>
                                <w:sz w:val="8"/>
                              </w:rPr>
                              <w:tab/>
                            </w:r>
                          </w:p>
                          <w:p w14:paraId="01B14032" w14:textId="77777777" w:rsidR="00D51298" w:rsidRPr="00021E44" w:rsidRDefault="00D51298" w:rsidP="0078210C">
                            <w:pPr>
                              <w:pStyle w:val="022pasj-"/>
                              <w:rPr>
                                <w:kern w:val="16"/>
                              </w:rPr>
                            </w:pPr>
                            <w:r>
                              <w:rPr>
                                <w:rFonts w:ascii="Times New Roman" w:hAnsi="Times New Roman" w:cs="Times New Roman"/>
                                <w:vertAlign w:val="superscript"/>
                              </w:rPr>
                              <w:t>2</w:t>
                            </w:r>
                            <w:r>
                              <w:rPr>
                                <w:rFonts w:hint="eastAsia"/>
                              </w:rPr>
                              <w:t>脚注は著者脚注と同じく、テキストボックス内に記入。</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6EA0B" id="_x0000_s1028" type="#_x0000_t202" style="position:absolute;left:0;text-align:left;margin-left:182.65pt;margin-top:0;width:233.85pt;height:18.95pt;z-index:251659264;visibility:visible;mso-wrap-style:square;mso-width-percent:0;mso-height-percent:0;mso-wrap-distance-left:9pt;mso-wrap-distance-top:0;mso-wrap-distance-right:9pt;mso-wrap-distance-bottom:0;mso-position-horizontal:right;mso-position-horizontal-relative:text;mso-position-vertical:bottom;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" o:allowoverlap="f" filled="f" stroked="f">
                <v:textbox inset="0,0,0,0">
                  <w:txbxContent>
                    <w:p w14:paraId="46BAA74E" w14:textId="77777777" w:rsidR="00D51298" w:rsidRPr="00DA1DE3" w:rsidRDefault="00D51298" w:rsidP="0078210C">
                      <w:pPr>
                        <w:pStyle w:val="aa"/>
                        <w:tabs>
                          <w:tab w:val="left" w:leader="underscore" w:pos="1800"/>
                        </w:tabs>
                        <w:ind w:firstLine="0"/>
                        <w:rPr>
                          <w:rFonts w:ascii="Times" w:hAnsi="Times" w:cs="Times"/>
                          <w:kern w:val="16"/>
                          <w:sz w:val="8"/>
                        </w:rPr>
                      </w:pPr>
                      <w:r w:rsidRPr="00DA1DE3">
                        <w:rPr>
                          <w:rFonts w:ascii="Times" w:hAnsi="Times" w:cs="Times"/>
                          <w:kern w:val="16"/>
                          <w:sz w:val="8"/>
                        </w:rPr>
                        <w:tab/>
                      </w:r>
                    </w:p>
                    <w:p w14:paraId="01B14032" w14:textId="77777777" w:rsidR="00D51298" w:rsidRPr="00021E44" w:rsidRDefault="00D51298" w:rsidP="0078210C">
                      <w:pPr>
                        <w:pStyle w:val="022pasj-"/>
                        <w:rPr>
                          <w:kern w:val="16"/>
                        </w:rPr>
                      </w:pPr>
                      <w:r>
                        <w:rPr>
                          <w:rFonts w:ascii="Times New Roman" w:hAnsi="Times New Roman" w:cs="Times New Roman"/>
                          <w:vertAlign w:val="superscript"/>
                        </w:rPr>
                        <w:t>2</w:t>
                      </w:r>
                      <w:r>
                        <w:rPr>
                          <w:rFonts w:hint="eastAsia"/>
                        </w:rPr>
                        <w:t>脚注は著者脚注と同じく、テキストボックス内に記入。</w:t>
                      </w:r>
                    </w:p>
                  </w:txbxContent>
                </v:textbox>
                <w10:wrap type="topAndBottom" anchory="margin"/>
              </v:shape>
            </w:pict>
          </mc:Fallback>
        </mc:AlternateContent>
      </w:r>
      <w:r w:rsidR="00273533" w:rsidRPr="001A7742">
        <w:rPr>
          <w:rFonts w:hint="eastAsia"/>
          <w:lang w:val="en-GB"/>
        </w:rPr>
        <w:t>本テンプレートは論文を日本語で記述するために用意されました。英語論文執筆には</w:t>
      </w:r>
      <w:r w:rsidR="00273533" w:rsidRPr="001A7742">
        <w:rPr>
          <w:rFonts w:hint="eastAsia"/>
          <w:lang w:val="en-GB"/>
        </w:rPr>
        <w:t xml:space="preserve"> JACoW </w:t>
      </w:r>
      <w:r w:rsidR="00273533" w:rsidRPr="001A7742">
        <w:rPr>
          <w:rFonts w:hint="eastAsia"/>
          <w:lang w:val="en-GB"/>
        </w:rPr>
        <w:t>のテンプレートをお使いください。あなたがこの</w:t>
      </w:r>
      <w:r w:rsidR="00062655" w:rsidRPr="001A7742">
        <w:rPr>
          <w:rFonts w:hint="eastAsia"/>
          <w:lang w:val="en-GB"/>
        </w:rPr>
        <w:t>.doc</w:t>
      </w:r>
      <w:r w:rsidR="009F49CB" w:rsidRPr="001A7742">
        <w:rPr>
          <w:rFonts w:hint="eastAsia"/>
          <w:lang w:val="en-GB"/>
        </w:rPr>
        <w:t>x</w:t>
      </w:r>
      <w:r w:rsidR="00273533" w:rsidRPr="001A7742">
        <w:rPr>
          <w:rFonts w:hint="eastAsia"/>
          <w:lang w:val="en-GB"/>
        </w:rPr>
        <w:t>ファイルに直接</w:t>
      </w:r>
      <w:r w:rsidR="00273533" w:rsidRPr="001A7742">
        <w:rPr>
          <w:rFonts w:hint="eastAsia"/>
          <w:lang w:val="en-GB"/>
        </w:rPr>
        <w:t>texts</w:t>
      </w:r>
      <w:r w:rsidR="00273533" w:rsidRPr="001A7742">
        <w:rPr>
          <w:rFonts w:hint="eastAsia"/>
          <w:lang w:val="en-GB"/>
        </w:rPr>
        <w:t>を書き込めば、</w:t>
      </w:r>
      <w:r w:rsidR="00062655" w:rsidRPr="001A7742">
        <w:rPr>
          <w:rFonts w:hint="eastAsia"/>
          <w:lang w:val="en-GB"/>
        </w:rPr>
        <w:t>MS-Word</w:t>
      </w:r>
      <w:r w:rsidR="00273533" w:rsidRPr="001A7742">
        <w:rPr>
          <w:rFonts w:hint="eastAsia"/>
          <w:lang w:val="en-GB"/>
        </w:rPr>
        <w:t>で論文を容易に完成させることができます。完成した論文を</w:t>
      </w:r>
      <w:r w:rsidR="00273533" w:rsidRPr="001A7742">
        <w:rPr>
          <w:rFonts w:hint="eastAsia"/>
          <w:lang w:val="en-GB"/>
        </w:rPr>
        <w:t xml:space="preserve">PDF </w:t>
      </w:r>
      <w:r w:rsidR="00273533" w:rsidRPr="001A7742">
        <w:rPr>
          <w:rFonts w:hint="eastAsia"/>
          <w:lang w:val="en-GB"/>
        </w:rPr>
        <w:t>に変換する際は、必ず全てのフォントを埋め込んでください。論文のページ数は、</w:t>
      </w:r>
      <w:r w:rsidR="00461B8C" w:rsidRPr="00835249">
        <w:rPr>
          <w:rFonts w:hint="eastAsia"/>
        </w:rPr>
        <w:t>参考文献を除いて</w:t>
      </w:r>
      <w:r w:rsidR="009C760D" w:rsidRPr="00835249">
        <w:rPr>
          <w:rFonts w:hint="eastAsia"/>
        </w:rPr>
        <w:t>2</w:t>
      </w:r>
      <w:r w:rsidR="00273533" w:rsidRPr="00835249">
        <w:rPr>
          <w:rFonts w:hint="eastAsia"/>
        </w:rPr>
        <w:t>~5</w:t>
      </w:r>
      <w:r w:rsidR="00273533" w:rsidRPr="00835249">
        <w:rPr>
          <w:rFonts w:hint="eastAsia"/>
        </w:rPr>
        <w:t>ページでなければならない。</w:t>
      </w:r>
      <w:r w:rsidR="00273533" w:rsidRPr="00835249">
        <w:rPr>
          <w:rFonts w:hint="eastAsia"/>
        </w:rPr>
        <w:t>PASJ</w:t>
      </w:r>
      <w:r w:rsidR="009C760D" w:rsidRPr="00835249">
        <w:t>20</w:t>
      </w:r>
      <w:r w:rsidR="00F938F3" w:rsidRPr="00835249">
        <w:t>2</w:t>
      </w:r>
      <w:r w:rsidR="00470965">
        <w:t>6</w:t>
      </w:r>
      <w:r w:rsidR="00273533" w:rsidRPr="001A7742">
        <w:rPr>
          <w:rFonts w:hint="eastAsia"/>
          <w:lang w:val="en-GB"/>
        </w:rPr>
        <w:t>の論文スタイルが次のように変更されましたので、ご注意ください。</w:t>
      </w:r>
      <w:r w:rsidR="009C760D" w:rsidRPr="001A7742">
        <w:rPr>
          <w:rFonts w:hint="eastAsia"/>
          <w:lang w:val="en-GB"/>
        </w:rPr>
        <w:t>1</w:t>
      </w:r>
      <w:r w:rsidR="009C760D" w:rsidRPr="001A7742">
        <w:rPr>
          <w:lang w:val="en-GB"/>
        </w:rPr>
        <w:t xml:space="preserve">) </w:t>
      </w:r>
      <w:r w:rsidR="00273533" w:rsidRPr="001A7742">
        <w:rPr>
          <w:rFonts w:hint="eastAsia"/>
          <w:lang w:val="en-GB"/>
        </w:rPr>
        <w:t>タイトルおよび著者名は日本語と英語で書くこと。</w:t>
      </w:r>
      <w:r w:rsidR="009C760D" w:rsidRPr="001A7742">
        <w:rPr>
          <w:rFonts w:hint="eastAsia"/>
          <w:lang w:val="en-GB"/>
        </w:rPr>
        <w:t>2)</w:t>
      </w:r>
      <w:r w:rsidR="009C760D" w:rsidRPr="001A7742">
        <w:rPr>
          <w:lang w:val="en-GB"/>
        </w:rPr>
        <w:t xml:space="preserve"> </w:t>
      </w:r>
      <w:r w:rsidR="00273533" w:rsidRPr="001A7742">
        <w:rPr>
          <w:rFonts w:hint="eastAsia"/>
          <w:lang w:val="en-GB"/>
        </w:rPr>
        <w:t>Figures and tables</w:t>
      </w:r>
      <w:r w:rsidR="00273533" w:rsidRPr="001A7742">
        <w:rPr>
          <w:rFonts w:hint="eastAsia"/>
          <w:lang w:val="en-GB"/>
        </w:rPr>
        <w:t>とそれらの</w:t>
      </w:r>
      <w:r w:rsidR="00273533" w:rsidRPr="001A7742">
        <w:rPr>
          <w:rFonts w:hint="eastAsia"/>
          <w:lang w:val="en-GB"/>
        </w:rPr>
        <w:t>captions</w:t>
      </w:r>
      <w:r w:rsidR="00273533" w:rsidRPr="001A7742">
        <w:rPr>
          <w:rFonts w:hint="eastAsia"/>
          <w:lang w:val="en-GB"/>
        </w:rPr>
        <w:t>は英語で記述すること。翻訳ソフトを使用して</w:t>
      </w:r>
      <w:r w:rsidR="00ED1365" w:rsidRPr="001A7742">
        <w:rPr>
          <w:rFonts w:hint="eastAsia"/>
          <w:lang w:val="en-GB"/>
        </w:rPr>
        <w:t>英語の要旨や</w:t>
      </w:r>
      <w:r w:rsidR="00ED1365" w:rsidRPr="001A7742">
        <w:rPr>
          <w:rFonts w:hint="eastAsia"/>
          <w:lang w:val="en-GB"/>
        </w:rPr>
        <w:t>figure captions</w:t>
      </w:r>
      <w:r w:rsidR="00ED1365" w:rsidRPr="001A7742">
        <w:rPr>
          <w:rFonts w:hint="eastAsia"/>
          <w:lang w:val="en-GB"/>
        </w:rPr>
        <w:t>を</w:t>
      </w:r>
      <w:r w:rsidR="00273533" w:rsidRPr="001A7742">
        <w:rPr>
          <w:rFonts w:hint="eastAsia"/>
          <w:lang w:val="en-GB"/>
        </w:rPr>
        <w:t>作成する場合は、以下の本文中の注意事項を参考にしてください。</w:t>
      </w:r>
    </w:p>
    <w:p w14:paraId="51669877" w14:textId="77777777" w:rsidR="003A1FB3" w:rsidRPr="001A7742" w:rsidRDefault="003A1FB3" w:rsidP="00EE413A">
      <w:pPr>
        <w:pStyle w:val="04pasj-"/>
      </w:pPr>
      <w:r w:rsidRPr="001A7742">
        <w:rPr>
          <w:rFonts w:hint="eastAsia"/>
        </w:rPr>
        <w:t>4.</w:t>
      </w:r>
      <w:r w:rsidRPr="001A7742">
        <w:rPr>
          <w:rFonts w:hint="eastAsia"/>
        </w:rPr>
        <w:tab/>
        <w:t>原稿の仕上げと投稿</w:t>
      </w:r>
    </w:p>
    <w:p w14:paraId="67F3F4B4" w14:textId="77777777" w:rsidR="003A1FB3" w:rsidRPr="001A7742" w:rsidRDefault="003A1FB3" w:rsidP="00FE5E10">
      <w:pPr>
        <w:pStyle w:val="05pasj-"/>
      </w:pPr>
      <w:r w:rsidRPr="001A7742">
        <w:t>4</w:t>
      </w:r>
      <w:r w:rsidRPr="001A7742">
        <w:rPr>
          <w:rFonts w:hint="eastAsia"/>
        </w:rPr>
        <w:t>.1</w:t>
      </w:r>
      <w:r w:rsidRPr="001A7742">
        <w:rPr>
          <w:rFonts w:hint="eastAsia"/>
        </w:rPr>
        <w:tab/>
      </w:r>
      <w:r w:rsidRPr="001A7742">
        <w:rPr>
          <w:rFonts w:hint="eastAsia"/>
        </w:rPr>
        <w:t>チェック項目</w:t>
      </w:r>
    </w:p>
    <w:p w14:paraId="14FF97AD" w14:textId="77777777" w:rsidR="003A1FB3" w:rsidRPr="001A7742" w:rsidRDefault="003A1FB3" w:rsidP="001E1420">
      <w:pPr>
        <w:pStyle w:val="07pasj-051"/>
        <w:ind w:left="300" w:hanging="200"/>
      </w:pPr>
      <w:r w:rsidRPr="001A7742">
        <w:rPr>
          <w:rFonts w:hint="eastAsia"/>
        </w:rPr>
        <w:t>代表者メールアドレスが正しく脚注にあるか。</w:t>
      </w:r>
    </w:p>
    <w:p w14:paraId="2C6A8C1C" w14:textId="77777777" w:rsidR="003A1FB3" w:rsidRPr="001A7742" w:rsidRDefault="003A1FB3" w:rsidP="001E1420">
      <w:pPr>
        <w:pStyle w:val="07pasj-051"/>
        <w:ind w:left="300" w:hanging="200"/>
      </w:pPr>
      <w:r w:rsidRPr="001A7742">
        <w:rPr>
          <w:rFonts w:hint="eastAsia"/>
        </w:rPr>
        <w:t>ページ番号やヘッダー、フッターを入れない。</w:t>
      </w:r>
    </w:p>
    <w:p w14:paraId="0E8DD3DC" w14:textId="77777777" w:rsidR="00AB0C3D" w:rsidRDefault="004353FA" w:rsidP="001E1420">
      <w:pPr>
        <w:pStyle w:val="07pasj-051"/>
        <w:ind w:left="300" w:hanging="200"/>
      </w:pPr>
      <w:r w:rsidRPr="001A7742">
        <w:rPr>
          <w:rFonts w:hint="eastAsia"/>
        </w:rPr>
        <w:t>図のキャプション、テーブルのタイトルの記述</w:t>
      </w:r>
      <w:r w:rsidR="00073E27" w:rsidRPr="001A7742">
        <w:rPr>
          <w:rFonts w:hint="eastAsia"/>
        </w:rPr>
        <w:t>。</w:t>
      </w:r>
    </w:p>
    <w:p w14:paraId="72054F8C" w14:textId="77777777" w:rsidR="00AF78E6" w:rsidRDefault="00073E27" w:rsidP="00AF78E6">
      <w:pPr>
        <w:pStyle w:val="074pasj-151"/>
        <w:ind w:left="500" w:hanging="200"/>
      </w:pPr>
      <w:r w:rsidRPr="001A7742">
        <w:rPr>
          <w:rFonts w:hint="eastAsia"/>
        </w:rPr>
        <w:t>・</w:t>
      </w:r>
      <w:r w:rsidR="00AF78E6">
        <w:tab/>
      </w:r>
      <w:r w:rsidR="004353FA" w:rsidRPr="001A7742">
        <w:rPr>
          <w:rFonts w:hint="eastAsia"/>
        </w:rPr>
        <w:t>1</w:t>
      </w:r>
      <w:r w:rsidR="004353FA" w:rsidRPr="001A7742">
        <w:rPr>
          <w:rFonts w:hint="eastAsia"/>
        </w:rPr>
        <w:t>行のみ</w:t>
      </w:r>
      <w:r w:rsidR="00EC306C" w:rsidRPr="001A7742">
        <w:rPr>
          <w:rFonts w:hint="eastAsia"/>
        </w:rPr>
        <w:t>で</w:t>
      </w:r>
      <w:r w:rsidR="004353FA" w:rsidRPr="001A7742">
        <w:rPr>
          <w:rFonts w:hint="eastAsia"/>
        </w:rPr>
        <w:t>は中央寄せ</w:t>
      </w:r>
      <w:r w:rsidR="00EC306C" w:rsidRPr="001A7742">
        <w:rPr>
          <w:rFonts w:hint="eastAsia"/>
        </w:rPr>
        <w:t>とし</w:t>
      </w:r>
      <w:r w:rsidR="004353FA" w:rsidRPr="001A7742">
        <w:rPr>
          <w:rFonts w:hint="eastAsia"/>
        </w:rPr>
        <w:t>、複数行</w:t>
      </w:r>
      <w:r w:rsidR="00EC306C" w:rsidRPr="001A7742">
        <w:rPr>
          <w:rFonts w:hint="eastAsia"/>
        </w:rPr>
        <w:t>で</w:t>
      </w:r>
      <w:r w:rsidR="004353FA" w:rsidRPr="001A7742">
        <w:rPr>
          <w:rFonts w:hint="eastAsia"/>
        </w:rPr>
        <w:t>は段幅</w:t>
      </w:r>
      <w:r w:rsidR="00EC306C" w:rsidRPr="001A7742">
        <w:rPr>
          <w:rFonts w:hint="eastAsia"/>
        </w:rPr>
        <w:t>一杯</w:t>
      </w:r>
      <w:r w:rsidR="004353FA" w:rsidRPr="001A7742">
        <w:rPr>
          <w:rFonts w:hint="eastAsia"/>
        </w:rPr>
        <w:t>に合わせ</w:t>
      </w:r>
      <w:r w:rsidR="00EC306C" w:rsidRPr="001A7742">
        <w:rPr>
          <w:rFonts w:hint="eastAsia"/>
        </w:rPr>
        <w:t>る</w:t>
      </w:r>
    </w:p>
    <w:p w14:paraId="50C9A9A4" w14:textId="77777777" w:rsidR="00AF78E6" w:rsidRDefault="00073E27" w:rsidP="00AF78E6">
      <w:pPr>
        <w:pStyle w:val="074pasj-151"/>
        <w:ind w:left="500" w:hanging="200"/>
      </w:pPr>
      <w:r w:rsidRPr="001A7742">
        <w:rPr>
          <w:rFonts w:hint="eastAsia"/>
        </w:rPr>
        <w:t>・</w:t>
      </w:r>
      <w:r w:rsidR="00AF78E6">
        <w:tab/>
      </w:r>
      <w:r w:rsidR="00EC306C" w:rsidRPr="001A7742">
        <w:rPr>
          <w:rFonts w:hint="eastAsia"/>
        </w:rPr>
        <w:t>テーブルタイトルは頭文字を大文字とし、文末のピリオドなし（</w:t>
      </w:r>
      <w:r w:rsidR="00EC306C" w:rsidRPr="001A7742">
        <w:rPr>
          <w:rFonts w:hint="eastAsia"/>
        </w:rPr>
        <w:t>3</w:t>
      </w:r>
      <w:r w:rsidR="00EC306C" w:rsidRPr="001A7742">
        <w:rPr>
          <w:rFonts w:hint="eastAsia"/>
        </w:rPr>
        <w:t>行以上の長文は通常文章スタイルも可）</w:t>
      </w:r>
    </w:p>
    <w:p w14:paraId="637DD51D" w14:textId="77777777" w:rsidR="004353FA" w:rsidRPr="001A7742" w:rsidRDefault="00073E27" w:rsidP="00AF78E6">
      <w:pPr>
        <w:pStyle w:val="074pasj-151"/>
        <w:ind w:left="500" w:hanging="200"/>
      </w:pPr>
      <w:r w:rsidRPr="001A7742">
        <w:rPr>
          <w:rFonts w:hint="eastAsia"/>
        </w:rPr>
        <w:t>・</w:t>
      </w:r>
      <w:r w:rsidR="00AF78E6">
        <w:tab/>
      </w:r>
      <w:r w:rsidR="00EC306C" w:rsidRPr="001A7742">
        <w:rPr>
          <w:rFonts w:hint="eastAsia"/>
        </w:rPr>
        <w:t>図のキャプションは通常の文章スタイルでピリオド付き</w:t>
      </w:r>
    </w:p>
    <w:p w14:paraId="6D659FE2" w14:textId="77777777" w:rsidR="003A1FB3" w:rsidRPr="001A7742" w:rsidRDefault="003A1FB3" w:rsidP="001E1420">
      <w:pPr>
        <w:pStyle w:val="07pasj-051"/>
        <w:ind w:left="300" w:hanging="200"/>
      </w:pPr>
      <w:r w:rsidRPr="001A7742">
        <w:rPr>
          <w:rFonts w:hint="eastAsia"/>
        </w:rPr>
        <w:t>章や図表を参照する番号は正しいか。</w:t>
      </w:r>
    </w:p>
    <w:p w14:paraId="6EB3A5F2" w14:textId="77777777" w:rsidR="003A1FB3" w:rsidRPr="001A7742" w:rsidRDefault="00D44EBA" w:rsidP="001E1420">
      <w:pPr>
        <w:pStyle w:val="07pasj-051"/>
        <w:ind w:left="300" w:hanging="200"/>
      </w:pPr>
      <w:r w:rsidRPr="001A7742">
        <w:rPr>
          <w:rFonts w:hint="eastAsia"/>
        </w:rPr>
        <w:t>参考</w:t>
      </w:r>
      <w:r w:rsidR="003A1FB3" w:rsidRPr="001A7742">
        <w:rPr>
          <w:rFonts w:hint="eastAsia"/>
        </w:rPr>
        <w:t>文献番号は正しいか。</w:t>
      </w:r>
    </w:p>
    <w:p w14:paraId="7CF23710" w14:textId="77777777" w:rsidR="003A1FB3" w:rsidRPr="001A7742" w:rsidRDefault="003A1FB3" w:rsidP="001E1420">
      <w:pPr>
        <w:pStyle w:val="07pasj-051"/>
        <w:ind w:left="300" w:hanging="200"/>
      </w:pPr>
      <w:r w:rsidRPr="001A7742">
        <w:rPr>
          <w:rFonts w:hint="eastAsia"/>
        </w:rPr>
        <w:t>シンボルがアルファベットに化けていないか。</w:t>
      </w:r>
    </w:p>
    <w:p w14:paraId="73374E48" w14:textId="77777777" w:rsidR="00062655" w:rsidRPr="001A7742" w:rsidRDefault="003A1FB3" w:rsidP="001E1420">
      <w:pPr>
        <w:pStyle w:val="07pasj-051"/>
        <w:ind w:left="300" w:hanging="200"/>
      </w:pPr>
      <w:r w:rsidRPr="001A7742">
        <w:rPr>
          <w:rFonts w:hint="eastAsia"/>
        </w:rPr>
        <w:t>原稿のデータサイズが大き過ぎないか。</w:t>
      </w:r>
      <w:r w:rsidR="00062655" w:rsidRPr="001A7742">
        <w:rPr>
          <w:rFonts w:hint="eastAsia"/>
        </w:rPr>
        <w:t>（目安として</w:t>
      </w:r>
      <w:r w:rsidR="00062655" w:rsidRPr="001A7742">
        <w:rPr>
          <w:rFonts w:hint="eastAsia"/>
        </w:rPr>
        <w:t>10</w:t>
      </w:r>
      <w:r w:rsidR="00F938F3" w:rsidRPr="001A7742">
        <w:rPr>
          <w:lang w:val="en-US"/>
        </w:rPr>
        <w:t> </w:t>
      </w:r>
      <w:r w:rsidR="00062655" w:rsidRPr="001A7742">
        <w:rPr>
          <w:rFonts w:hint="eastAsia"/>
        </w:rPr>
        <w:t>MB</w:t>
      </w:r>
      <w:r w:rsidR="00062655" w:rsidRPr="001A7742">
        <w:rPr>
          <w:rFonts w:hint="eastAsia"/>
        </w:rPr>
        <w:t>以下）</w:t>
      </w:r>
    </w:p>
    <w:p w14:paraId="2BC30888" w14:textId="77777777" w:rsidR="003A1FB3" w:rsidRPr="001A7742" w:rsidRDefault="003A1FB3" w:rsidP="00FE5E10">
      <w:pPr>
        <w:pStyle w:val="05pasj-"/>
      </w:pPr>
      <w:r w:rsidRPr="001A7742">
        <w:t>4</w:t>
      </w:r>
      <w:r w:rsidRPr="001A7742">
        <w:rPr>
          <w:rFonts w:hint="eastAsia"/>
        </w:rPr>
        <w:t>.2</w:t>
      </w:r>
      <w:r w:rsidRPr="001A7742">
        <w:rPr>
          <w:rFonts w:hint="eastAsia"/>
        </w:rPr>
        <w:tab/>
      </w:r>
      <w:r w:rsidRPr="001A7742">
        <w:t>PDF</w:t>
      </w:r>
      <w:r w:rsidRPr="001A7742">
        <w:rPr>
          <w:rFonts w:hint="eastAsia"/>
        </w:rPr>
        <w:t>へ変換</w:t>
      </w:r>
    </w:p>
    <w:p w14:paraId="742B244B" w14:textId="77777777" w:rsidR="003A1FB3" w:rsidRPr="001A7742" w:rsidRDefault="003A1FB3" w:rsidP="00096275">
      <w:pPr>
        <w:pStyle w:val="00pasj-"/>
        <w:ind w:firstLine="200"/>
      </w:pPr>
      <w:r w:rsidRPr="001A7742">
        <w:rPr>
          <w:rFonts w:hint="eastAsia"/>
        </w:rPr>
        <w:t>PDF</w:t>
      </w:r>
      <w:r w:rsidRPr="001A7742">
        <w:rPr>
          <w:rFonts w:hint="eastAsia"/>
        </w:rPr>
        <w:t>変換の際は、全てのフォントを</w:t>
      </w:r>
      <w:r w:rsidR="0037390F" w:rsidRPr="001A7742">
        <w:rPr>
          <w:rFonts w:hint="eastAsia"/>
        </w:rPr>
        <w:t>埋め込むように</w:t>
      </w:r>
      <w:r w:rsidRPr="001A7742">
        <w:rPr>
          <w:rFonts w:hint="eastAsia"/>
        </w:rPr>
        <w:t>変換してください。こうすることで、どの</w:t>
      </w:r>
      <w:r w:rsidRPr="001A7742">
        <w:rPr>
          <w:rFonts w:hint="eastAsia"/>
        </w:rPr>
        <w:t>PC</w:t>
      </w:r>
      <w:r w:rsidRPr="001A7742">
        <w:rPr>
          <w:rFonts w:hint="eastAsia"/>
        </w:rPr>
        <w:t>の上でも著者の意図した通りの原稿を再現することが出来ます。</w:t>
      </w:r>
      <w:r w:rsidRPr="001A7742">
        <w:rPr>
          <w:rFonts w:hint="eastAsia"/>
        </w:rPr>
        <w:t>PDF</w:t>
      </w:r>
      <w:r w:rsidRPr="001A7742">
        <w:rPr>
          <w:rFonts w:hint="eastAsia"/>
        </w:rPr>
        <w:t>ファイルにフォントが埋め込まれているかどうかは、</w:t>
      </w:r>
      <w:r w:rsidRPr="001A7742">
        <w:rPr>
          <w:rFonts w:hint="eastAsia"/>
        </w:rPr>
        <w:t>Adobe Reader</w:t>
      </w:r>
      <w:r w:rsidRPr="001A7742">
        <w:rPr>
          <w:rFonts w:hint="eastAsia"/>
        </w:rPr>
        <w:t>などで文書のプロパティ</w:t>
      </w:r>
      <w:r w:rsidR="00391F56" w:rsidRPr="001A7742">
        <w:rPr>
          <w:rFonts w:hint="eastAsia"/>
        </w:rPr>
        <w:t>から</w:t>
      </w:r>
      <w:r w:rsidRPr="001A7742">
        <w:rPr>
          <w:rFonts w:hint="eastAsia"/>
        </w:rPr>
        <w:t>確認できます。</w:t>
      </w:r>
    </w:p>
    <w:p w14:paraId="361C37C0" w14:textId="77777777" w:rsidR="0037390F" w:rsidRPr="001A7742" w:rsidRDefault="001F213F" w:rsidP="00096275">
      <w:pPr>
        <w:pStyle w:val="00pasj-"/>
        <w:ind w:firstLine="200"/>
      </w:pPr>
      <w:r w:rsidRPr="001A7742">
        <w:rPr>
          <w:rFonts w:hint="eastAsia"/>
        </w:rPr>
        <w:t>Windows</w:t>
      </w:r>
      <w:r w:rsidRPr="001A7742">
        <w:rPr>
          <w:rFonts w:hint="eastAsia"/>
        </w:rPr>
        <w:t>の</w:t>
      </w:r>
      <w:r w:rsidR="00321C35" w:rsidRPr="001A7742">
        <w:rPr>
          <w:rFonts w:hint="eastAsia"/>
        </w:rPr>
        <w:t>Word</w:t>
      </w:r>
      <w:r w:rsidR="0037390F" w:rsidRPr="001A7742">
        <w:rPr>
          <w:rFonts w:hint="eastAsia"/>
        </w:rPr>
        <w:t>ファイルから</w:t>
      </w:r>
      <w:r w:rsidR="0037390F" w:rsidRPr="001A7742">
        <w:rPr>
          <w:rFonts w:hint="eastAsia"/>
        </w:rPr>
        <w:t>PDF</w:t>
      </w:r>
      <w:r w:rsidR="0037390F" w:rsidRPr="001A7742">
        <w:rPr>
          <w:rFonts w:hint="eastAsia"/>
        </w:rPr>
        <w:t>への変換には</w:t>
      </w:r>
      <w:r w:rsidR="00DC2796" w:rsidRPr="001A7742">
        <w:rPr>
          <w:rFonts w:hint="eastAsia"/>
        </w:rPr>
        <w:t>ファイルの</w:t>
      </w:r>
      <w:r w:rsidR="0037390F" w:rsidRPr="001A7742">
        <w:rPr>
          <w:rFonts w:hint="eastAsia"/>
        </w:rPr>
        <w:t>「</w:t>
      </w:r>
      <w:r w:rsidR="00561BA7" w:rsidRPr="001A7742">
        <w:rPr>
          <w:rFonts w:hint="eastAsia"/>
        </w:rPr>
        <w:t>保存</w:t>
      </w:r>
      <w:r w:rsidR="0037390F" w:rsidRPr="001A7742">
        <w:rPr>
          <w:rFonts w:hint="eastAsia"/>
        </w:rPr>
        <w:t>」</w:t>
      </w:r>
      <w:r w:rsidR="00D80FD2" w:rsidRPr="001A7742">
        <w:rPr>
          <w:rFonts w:hint="eastAsia"/>
        </w:rPr>
        <w:t>メニューから</w:t>
      </w:r>
      <w:r w:rsidR="00561BA7" w:rsidRPr="001A7742">
        <w:rPr>
          <w:rFonts w:hint="eastAsia"/>
        </w:rPr>
        <w:t>ファイルの種類として</w:t>
      </w:r>
      <w:r w:rsidR="00D80FD2" w:rsidRPr="001A7742">
        <w:rPr>
          <w:rFonts w:hint="eastAsia"/>
        </w:rPr>
        <w:t>「</w:t>
      </w:r>
      <w:r w:rsidR="0037390F" w:rsidRPr="001A7742">
        <w:rPr>
          <w:rFonts w:hint="eastAsia"/>
        </w:rPr>
        <w:t>PDF</w:t>
      </w:r>
      <w:r w:rsidR="00D80FD2" w:rsidRPr="001A7742">
        <w:rPr>
          <w:rFonts w:hint="eastAsia"/>
        </w:rPr>
        <w:t>」</w:t>
      </w:r>
      <w:r w:rsidR="0037390F" w:rsidRPr="001A7742">
        <w:rPr>
          <w:rFonts w:hint="eastAsia"/>
        </w:rPr>
        <w:t>を</w:t>
      </w:r>
      <w:r w:rsidRPr="001A7742">
        <w:rPr>
          <w:rFonts w:hint="eastAsia"/>
        </w:rPr>
        <w:t>指定します。</w:t>
      </w:r>
      <w:r w:rsidR="00DC2796" w:rsidRPr="001A7742">
        <w:rPr>
          <w:rFonts w:hint="eastAsia"/>
        </w:rPr>
        <w:t>ただしこの場合、フォントが全て埋め込まれる保証はありません。</w:t>
      </w:r>
      <w:r w:rsidRPr="001A7742">
        <w:rPr>
          <w:rFonts w:hint="eastAsia"/>
        </w:rPr>
        <w:t>予め</w:t>
      </w:r>
      <w:r w:rsidR="0037390F" w:rsidRPr="001A7742">
        <w:rPr>
          <w:rFonts w:hint="eastAsia"/>
        </w:rPr>
        <w:t>Adobe Acrobat</w:t>
      </w:r>
      <w:r w:rsidR="0037390F" w:rsidRPr="001A7742">
        <w:rPr>
          <w:rFonts w:hint="eastAsia"/>
        </w:rPr>
        <w:t>が</w:t>
      </w:r>
      <w:r w:rsidRPr="001A7742">
        <w:rPr>
          <w:rFonts w:hint="eastAsia"/>
        </w:rPr>
        <w:t>インストールされている</w:t>
      </w:r>
      <w:r w:rsidR="00561BA7" w:rsidRPr="001A7742">
        <w:rPr>
          <w:rFonts w:hint="eastAsia"/>
        </w:rPr>
        <w:t>PC</w:t>
      </w:r>
      <w:r w:rsidR="00561BA7" w:rsidRPr="001A7742">
        <w:rPr>
          <w:rFonts w:hint="eastAsia"/>
        </w:rPr>
        <w:t>では、代わりに「</w:t>
      </w:r>
      <w:r w:rsidR="00561BA7" w:rsidRPr="001A7742">
        <w:rPr>
          <w:rFonts w:hint="eastAsia"/>
        </w:rPr>
        <w:t>Adobe PDF</w:t>
      </w:r>
      <w:r w:rsidR="00561BA7" w:rsidRPr="001A7742">
        <w:rPr>
          <w:rFonts w:hint="eastAsia"/>
        </w:rPr>
        <w:t>として保存」で</w:t>
      </w:r>
      <w:r w:rsidR="00DC2796" w:rsidRPr="001A7742">
        <w:rPr>
          <w:rFonts w:hint="eastAsia"/>
        </w:rPr>
        <w:t>PDF</w:t>
      </w:r>
      <w:r w:rsidR="00DC2796" w:rsidRPr="001A7742">
        <w:rPr>
          <w:rFonts w:hint="eastAsia"/>
        </w:rPr>
        <w:t>を作成</w:t>
      </w:r>
      <w:r w:rsidR="00561BA7" w:rsidRPr="001A7742">
        <w:rPr>
          <w:rFonts w:hint="eastAsia"/>
        </w:rPr>
        <w:t>する</w:t>
      </w:r>
      <w:r w:rsidR="00DC2796" w:rsidRPr="001A7742">
        <w:rPr>
          <w:rFonts w:hint="eastAsia"/>
        </w:rPr>
        <w:t>こ</w:t>
      </w:r>
      <w:r w:rsidR="00561BA7" w:rsidRPr="001A7742">
        <w:rPr>
          <w:rFonts w:hint="eastAsia"/>
        </w:rPr>
        <w:t>と</w:t>
      </w:r>
      <w:r w:rsidR="00DC2796" w:rsidRPr="001A7742">
        <w:rPr>
          <w:rFonts w:hint="eastAsia"/>
        </w:rPr>
        <w:t>が出来、</w:t>
      </w:r>
      <w:r w:rsidR="00561BA7" w:rsidRPr="001A7742">
        <w:rPr>
          <w:rFonts w:hint="eastAsia"/>
        </w:rPr>
        <w:t>全てのフォントが埋め込まれます</w:t>
      </w:r>
      <w:r w:rsidR="0037390F" w:rsidRPr="001A7742">
        <w:rPr>
          <w:rFonts w:hint="eastAsia"/>
        </w:rPr>
        <w:t>。</w:t>
      </w:r>
    </w:p>
    <w:p w14:paraId="739386CE" w14:textId="77777777" w:rsidR="00DC2493" w:rsidRPr="001A7742" w:rsidRDefault="00DC643F" w:rsidP="00C2237D">
      <w:pPr>
        <w:pStyle w:val="00pasj-"/>
        <w:ind w:firstLine="200"/>
      </w:pPr>
      <w:r w:rsidRPr="001A7742">
        <w:rPr>
          <w:rFonts w:hint="eastAsia"/>
        </w:rPr>
        <w:lastRenderedPageBreak/>
        <w:t>Mac</w:t>
      </w:r>
      <w:r w:rsidR="00461B8C" w:rsidRPr="00835249">
        <w:rPr>
          <w:rFonts w:ascii="Cambria Math" w:hAnsi="Cambria Math"/>
          <w:color w:val="000000" w:themeColor="text1"/>
        </w:rPr>
        <w:t>OS</w:t>
      </w:r>
      <w:r w:rsidRPr="001A7742">
        <w:rPr>
          <w:rFonts w:hint="eastAsia"/>
        </w:rPr>
        <w:t>の</w:t>
      </w:r>
      <w:r w:rsidRPr="001A7742">
        <w:rPr>
          <w:rFonts w:hint="eastAsia"/>
        </w:rPr>
        <w:t>Word</w:t>
      </w:r>
      <w:r w:rsidRPr="001A7742">
        <w:rPr>
          <w:rFonts w:hint="eastAsia"/>
        </w:rPr>
        <w:t>ファイルから</w:t>
      </w:r>
      <w:r w:rsidRPr="001A7742">
        <w:rPr>
          <w:rFonts w:hint="eastAsia"/>
        </w:rPr>
        <w:t>PDF</w:t>
      </w:r>
      <w:r w:rsidRPr="001A7742">
        <w:rPr>
          <w:rFonts w:hint="eastAsia"/>
        </w:rPr>
        <w:t>への変換には「ファイル」→「プリント</w:t>
      </w:r>
      <w:r w:rsidRPr="001A7742">
        <w:rPr>
          <w:rFonts w:hint="eastAsia"/>
        </w:rPr>
        <w:t>...</w:t>
      </w:r>
      <w:r w:rsidRPr="001A7742">
        <w:rPr>
          <w:rFonts w:hint="eastAsia"/>
        </w:rPr>
        <w:t>」→「</w:t>
      </w:r>
      <w:r w:rsidRPr="001A7742">
        <w:rPr>
          <w:rFonts w:hint="eastAsia"/>
        </w:rPr>
        <w:t>PDF</w:t>
      </w:r>
      <w:r w:rsidRPr="001A7742">
        <w:rPr>
          <w:rFonts w:hint="eastAsia"/>
        </w:rPr>
        <w:t>」→「</w:t>
      </w:r>
      <w:r w:rsidRPr="001A7742">
        <w:rPr>
          <w:rFonts w:hint="eastAsia"/>
        </w:rPr>
        <w:t>PDF</w:t>
      </w:r>
      <w:r w:rsidRPr="001A7742">
        <w:rPr>
          <w:rFonts w:hint="eastAsia"/>
        </w:rPr>
        <w:t>として保存」を指定します。この時に作成される</w:t>
      </w:r>
      <w:r w:rsidRPr="001A7742">
        <w:rPr>
          <w:rFonts w:hint="eastAsia"/>
        </w:rPr>
        <w:t>PDF</w:t>
      </w:r>
      <w:r w:rsidRPr="001A7742">
        <w:rPr>
          <w:rFonts w:hint="eastAsia"/>
        </w:rPr>
        <w:t>のバージョンは</w:t>
      </w:r>
      <w:r w:rsidRPr="001A7742">
        <w:rPr>
          <w:rFonts w:hint="eastAsia"/>
        </w:rPr>
        <w:t>1.3</w:t>
      </w:r>
      <w:r w:rsidR="00856062" w:rsidRPr="001A7742">
        <w:t xml:space="preserve"> </w:t>
      </w:r>
      <w:r w:rsidRPr="001A7742">
        <w:rPr>
          <w:rFonts w:hint="eastAsia"/>
        </w:rPr>
        <w:t>(Acrobat 4.x)</w:t>
      </w:r>
      <w:r w:rsidRPr="001A7742">
        <w:rPr>
          <w:rFonts w:hint="eastAsia"/>
        </w:rPr>
        <w:t>です。もし、</w:t>
      </w:r>
      <w:r w:rsidRPr="001A7742">
        <w:rPr>
          <w:rFonts w:hint="eastAsia"/>
        </w:rPr>
        <w:t>Adobe Acrobat</w:t>
      </w:r>
      <w:r w:rsidRPr="001A7742">
        <w:rPr>
          <w:rFonts w:hint="eastAsia"/>
        </w:rPr>
        <w:t>がインストールされているならば、「ファイル」→「その他の形式で保存」→「最適化された</w:t>
      </w:r>
      <w:r w:rsidRPr="001A7742">
        <w:rPr>
          <w:rFonts w:hint="eastAsia"/>
        </w:rPr>
        <w:t>PDF...</w:t>
      </w:r>
      <w:r w:rsidRPr="001A7742">
        <w:rPr>
          <w:rFonts w:hint="eastAsia"/>
        </w:rPr>
        <w:t>」から「</w:t>
      </w:r>
      <w:r w:rsidRPr="001A7742">
        <w:rPr>
          <w:rFonts w:hint="eastAsia"/>
        </w:rPr>
        <w:t>Acrobat 5.0</w:t>
      </w:r>
      <w:r w:rsidRPr="001A7742">
        <w:rPr>
          <w:rFonts w:hint="eastAsia"/>
        </w:rPr>
        <w:t>およびそれ以降」を指定して</w:t>
      </w:r>
      <w:r w:rsidR="001A7742">
        <w:rPr>
          <w:rFonts w:hint="eastAsia"/>
        </w:rPr>
        <w:t>別のバージョンで</w:t>
      </w:r>
      <w:r w:rsidRPr="001A7742">
        <w:rPr>
          <w:rFonts w:hint="eastAsia"/>
        </w:rPr>
        <w:t>保存</w:t>
      </w:r>
      <w:r w:rsidR="001A7742">
        <w:rPr>
          <w:rFonts w:hint="eastAsia"/>
        </w:rPr>
        <w:t>することが出来ます</w:t>
      </w:r>
      <w:r w:rsidRPr="001A7742">
        <w:rPr>
          <w:rFonts w:hint="eastAsia"/>
        </w:rPr>
        <w:t>。</w:t>
      </w:r>
    </w:p>
    <w:p w14:paraId="7DA786AA" w14:textId="77777777" w:rsidR="00DC643F" w:rsidRPr="001A7742" w:rsidRDefault="00DC643F" w:rsidP="00C2237D">
      <w:pPr>
        <w:pStyle w:val="00pasj-"/>
        <w:ind w:firstLine="200"/>
      </w:pPr>
      <w:r w:rsidRPr="001A7742">
        <w:rPr>
          <w:rFonts w:hint="eastAsia"/>
        </w:rPr>
        <w:t>また</w:t>
      </w:r>
      <w:r w:rsidRPr="001A7742">
        <w:rPr>
          <w:rFonts w:hint="eastAsia"/>
        </w:rPr>
        <w:t>Mac</w:t>
      </w:r>
      <w:r w:rsidR="00461B8C" w:rsidRPr="00835249">
        <w:t>OS</w:t>
      </w:r>
      <w:r w:rsidRPr="001A7742">
        <w:rPr>
          <w:rFonts w:hint="eastAsia"/>
        </w:rPr>
        <w:t>の場合、</w:t>
      </w:r>
      <w:r w:rsidRPr="001A7742">
        <w:rPr>
          <w:rFonts w:hint="eastAsia"/>
        </w:rPr>
        <w:t>MS</w:t>
      </w:r>
      <w:r w:rsidRPr="001A7742">
        <w:rPr>
          <w:rFonts w:hint="eastAsia"/>
        </w:rPr>
        <w:t>明朝及び</w:t>
      </w:r>
      <w:r w:rsidRPr="001A7742">
        <w:rPr>
          <w:rFonts w:hint="eastAsia"/>
        </w:rPr>
        <w:t>MSP</w:t>
      </w:r>
      <w:r w:rsidRPr="001A7742">
        <w:rPr>
          <w:rFonts w:hint="eastAsia"/>
        </w:rPr>
        <w:t>明朝フォントを使用すると</w:t>
      </w:r>
      <w:r w:rsidR="0012614A">
        <w:rPr>
          <w:rFonts w:hint="eastAsia"/>
        </w:rPr>
        <w:t>PDF</w:t>
      </w:r>
      <w:r w:rsidR="0012614A">
        <w:rPr>
          <w:rFonts w:hint="eastAsia"/>
        </w:rPr>
        <w:t>ファイルに</w:t>
      </w:r>
      <w:r w:rsidRPr="001A7742">
        <w:rPr>
          <w:rFonts w:hint="eastAsia"/>
        </w:rPr>
        <w:t>文字コードに関する問題</w:t>
      </w:r>
      <w:r w:rsidR="001A7742">
        <w:rPr>
          <w:rFonts w:hint="eastAsia"/>
        </w:rPr>
        <w:t>（テキストが抽出できない、</w:t>
      </w:r>
      <w:r w:rsidR="0012614A">
        <w:rPr>
          <w:rFonts w:hint="eastAsia"/>
        </w:rPr>
        <w:t>抽出した</w:t>
      </w:r>
      <w:r w:rsidR="001A7742">
        <w:rPr>
          <w:rFonts w:hint="eastAsia"/>
        </w:rPr>
        <w:t>テキスト</w:t>
      </w:r>
      <w:r w:rsidR="0012614A">
        <w:rPr>
          <w:rFonts w:hint="eastAsia"/>
        </w:rPr>
        <w:t>が</w:t>
      </w:r>
      <w:r w:rsidR="001A7742">
        <w:rPr>
          <w:rFonts w:hint="eastAsia"/>
        </w:rPr>
        <w:t>文字化け</w:t>
      </w:r>
      <w:r w:rsidR="0010748F">
        <w:rPr>
          <w:rFonts w:hint="eastAsia"/>
        </w:rPr>
        <w:t>する</w:t>
      </w:r>
      <w:r w:rsidR="001A7742">
        <w:rPr>
          <w:rFonts w:hint="eastAsia"/>
        </w:rPr>
        <w:t>etc.</w:t>
      </w:r>
      <w:r w:rsidR="001A7742">
        <w:rPr>
          <w:rFonts w:hint="eastAsia"/>
        </w:rPr>
        <w:t>）</w:t>
      </w:r>
      <w:r w:rsidRPr="001A7742">
        <w:rPr>
          <w:rFonts w:hint="eastAsia"/>
        </w:rPr>
        <w:t>が起</w:t>
      </w:r>
      <w:r w:rsidR="00DC2796" w:rsidRPr="001A7742">
        <w:rPr>
          <w:rFonts w:hint="eastAsia"/>
        </w:rPr>
        <w:t>き</w:t>
      </w:r>
      <w:r w:rsidR="001A7742">
        <w:rPr>
          <w:rFonts w:hint="eastAsia"/>
        </w:rPr>
        <w:t>る場合が指摘されてい</w:t>
      </w:r>
      <w:r w:rsidR="00DC2796" w:rsidRPr="001A7742">
        <w:rPr>
          <w:rFonts w:hint="eastAsia"/>
        </w:rPr>
        <w:t>ます</w:t>
      </w:r>
      <w:r w:rsidRPr="001A7742">
        <w:rPr>
          <w:rFonts w:hint="eastAsia"/>
        </w:rPr>
        <w:t>ので</w:t>
      </w:r>
      <w:r w:rsidR="001A7742">
        <w:rPr>
          <w:rFonts w:hint="eastAsia"/>
        </w:rPr>
        <w:t>、問題が発生する場合には</w:t>
      </w:r>
      <w:r w:rsidRPr="001A7742">
        <w:rPr>
          <w:rFonts w:hint="eastAsia"/>
        </w:rPr>
        <w:t>使用しないで下さい。</w:t>
      </w:r>
    </w:p>
    <w:p w14:paraId="1EE6354D" w14:textId="77777777" w:rsidR="003A1FB3" w:rsidRPr="001A7742" w:rsidRDefault="003A1FB3" w:rsidP="00FE5E10">
      <w:pPr>
        <w:pStyle w:val="05pasj-"/>
      </w:pPr>
      <w:r w:rsidRPr="001A7742">
        <w:t>4</w:t>
      </w:r>
      <w:r w:rsidRPr="001A7742">
        <w:rPr>
          <w:rFonts w:hint="eastAsia"/>
        </w:rPr>
        <w:t>.3</w:t>
      </w:r>
      <w:r w:rsidRPr="001A7742">
        <w:rPr>
          <w:rFonts w:hint="eastAsia"/>
        </w:rPr>
        <w:tab/>
      </w:r>
      <w:r w:rsidRPr="001A7742">
        <w:rPr>
          <w:rFonts w:hint="eastAsia"/>
        </w:rPr>
        <w:t>投稿</w:t>
      </w:r>
    </w:p>
    <w:p w14:paraId="00978319" w14:textId="77777777" w:rsidR="003A1FB3" w:rsidRPr="001A7742" w:rsidRDefault="003A1FB3" w:rsidP="00096275">
      <w:pPr>
        <w:pStyle w:val="00pasj-"/>
        <w:ind w:firstLine="200"/>
      </w:pPr>
      <w:r w:rsidRPr="001A7742">
        <w:rPr>
          <w:rFonts w:hint="eastAsia"/>
        </w:rPr>
        <w:t>原稿の</w:t>
      </w:r>
      <w:r w:rsidR="00D03406" w:rsidRPr="001A7742">
        <w:rPr>
          <w:rFonts w:hint="eastAsia"/>
        </w:rPr>
        <w:t>.</w:t>
      </w:r>
      <w:r w:rsidRPr="001A7742">
        <w:rPr>
          <w:rFonts w:hint="eastAsia"/>
        </w:rPr>
        <w:t>doc</w:t>
      </w:r>
      <w:r w:rsidR="000D05CA" w:rsidRPr="001A7742">
        <w:rPr>
          <w:rFonts w:hint="eastAsia"/>
        </w:rPr>
        <w:t>x</w:t>
      </w:r>
      <w:r w:rsidRPr="001A7742">
        <w:rPr>
          <w:rFonts w:hint="eastAsia"/>
        </w:rPr>
        <w:t>ファイル及び</w:t>
      </w:r>
      <w:r w:rsidRPr="001A7742">
        <w:t>PDF</w:t>
      </w:r>
      <w:r w:rsidR="00DC2796" w:rsidRPr="001A7742">
        <w:rPr>
          <w:rFonts w:hint="eastAsia"/>
        </w:rPr>
        <w:t>ファイルを、定められた期日までに学会</w:t>
      </w:r>
      <w:r w:rsidR="00DC2796" w:rsidRPr="001A7742">
        <w:rPr>
          <w:rFonts w:hint="eastAsia"/>
        </w:rPr>
        <w:t>Web</w:t>
      </w:r>
      <w:r w:rsidR="00DC2796" w:rsidRPr="001A7742">
        <w:rPr>
          <w:rFonts w:hint="eastAsia"/>
        </w:rPr>
        <w:t>ページのプロシーディングスファイルアップロード用ページ</w:t>
      </w:r>
      <w:r w:rsidRPr="001A7742">
        <w:rPr>
          <w:rFonts w:hint="eastAsia"/>
        </w:rPr>
        <w:t>からアップロードしてください。</w:t>
      </w:r>
    </w:p>
    <w:p w14:paraId="4F8D0B6E" w14:textId="77777777" w:rsidR="00637812" w:rsidRPr="001A7742" w:rsidRDefault="00637812" w:rsidP="00EE413A">
      <w:pPr>
        <w:pStyle w:val="063pasj-"/>
      </w:pPr>
      <w:r w:rsidRPr="001A7742">
        <w:rPr>
          <w:rFonts w:hint="eastAsia"/>
        </w:rPr>
        <w:t>謝辞</w:t>
      </w:r>
    </w:p>
    <w:p w14:paraId="70FC6163" w14:textId="77777777" w:rsidR="00637812" w:rsidRPr="001A7742" w:rsidRDefault="00385AF3" w:rsidP="00096275">
      <w:pPr>
        <w:pStyle w:val="00pasj-"/>
        <w:ind w:firstLine="200"/>
      </w:pPr>
      <w:r w:rsidRPr="001A7742">
        <w:rPr>
          <w:rFonts w:hint="eastAsia"/>
        </w:rPr>
        <w:t>謝辞の見出しには章番号を振らないため、スタイル「</w:t>
      </w:r>
      <w:r w:rsidR="00EE413A">
        <w:rPr>
          <w:rFonts w:hint="eastAsia"/>
        </w:rPr>
        <w:t>謝辞</w:t>
      </w:r>
      <w:r w:rsidRPr="001A7742">
        <w:rPr>
          <w:rFonts w:hint="eastAsia"/>
        </w:rPr>
        <w:t>見出し」</w:t>
      </w:r>
      <w:r w:rsidR="00EE413A">
        <w:rPr>
          <w:rFonts w:hint="eastAsia"/>
        </w:rPr>
        <w:t>または「参考文献見出し」</w:t>
      </w:r>
      <w:r w:rsidRPr="001A7742">
        <w:rPr>
          <w:rFonts w:hint="eastAsia"/>
        </w:rPr>
        <w:t>を</w:t>
      </w:r>
      <w:r w:rsidR="004E671A" w:rsidRPr="001A7742">
        <w:rPr>
          <w:rFonts w:hint="eastAsia"/>
        </w:rPr>
        <w:t>設定</w:t>
      </w:r>
      <w:r w:rsidRPr="001A7742">
        <w:rPr>
          <w:rFonts w:hint="eastAsia"/>
        </w:rPr>
        <w:t>してください。</w:t>
      </w:r>
    </w:p>
    <w:p w14:paraId="1D3103E2" w14:textId="77777777" w:rsidR="003A1FB3" w:rsidRDefault="003A1FB3" w:rsidP="00EE413A">
      <w:pPr>
        <w:pStyle w:val="061pasj-"/>
      </w:pPr>
      <w:r w:rsidRPr="001A7742">
        <w:rPr>
          <w:rFonts w:hint="eastAsia"/>
        </w:rPr>
        <w:t>参考文献</w:t>
      </w:r>
    </w:p>
    <w:p w14:paraId="7C6EC4BF" w14:textId="77777777" w:rsidR="00D36566" w:rsidRPr="00D36566" w:rsidRDefault="003A1FB3" w:rsidP="00365277">
      <w:pPr>
        <w:pStyle w:val="062pasj-109"/>
      </w:pPr>
      <w:r w:rsidRPr="001A7742">
        <w:t>[1]</w:t>
      </w:r>
      <w:r w:rsidR="00765FE3">
        <w:tab/>
      </w:r>
      <w:r w:rsidR="00E24458" w:rsidRPr="001A7742">
        <w:t>MS Word templates of JACoW for Proceedings</w:t>
      </w:r>
      <w:r w:rsidR="002212B8" w:rsidRPr="001A7742">
        <w:t>,</w:t>
      </w:r>
      <w:r w:rsidR="00E24458" w:rsidRPr="001A7742">
        <w:br/>
      </w:r>
      <w:r w:rsidR="00E24458" w:rsidRPr="001A7742">
        <w:rPr>
          <w:rStyle w:val="062pasj-URL"/>
          <w:rFonts w:ascii="Lucida Sans" w:hAnsi="Lucida Sans"/>
          <w:color w:val="000000" w:themeColor="text1"/>
          <w:sz w:val="15"/>
          <w:szCs w:val="15"/>
        </w:rPr>
        <w:t>http</w:t>
      </w:r>
      <w:r w:rsidR="000631DB" w:rsidRPr="001A7742">
        <w:rPr>
          <w:rStyle w:val="062pasj-URL"/>
          <w:rFonts w:ascii="Lucida Sans" w:hAnsi="Lucida Sans"/>
          <w:color w:val="000000" w:themeColor="text1"/>
          <w:sz w:val="15"/>
          <w:szCs w:val="15"/>
        </w:rPr>
        <w:t>s</w:t>
      </w:r>
      <w:r w:rsidR="00E24458" w:rsidRPr="001A7742">
        <w:rPr>
          <w:rStyle w:val="062pasj-URL"/>
          <w:rFonts w:ascii="Lucida Sans" w:hAnsi="Lucida Sans"/>
          <w:color w:val="000000" w:themeColor="text1"/>
          <w:sz w:val="15"/>
          <w:szCs w:val="15"/>
        </w:rPr>
        <w:t>://www.jacow.org/index.php?n=Authors.MSWord</w:t>
      </w:r>
    </w:p>
    <w:p w14:paraId="407ED6D0" w14:textId="77777777" w:rsidR="004E671A" w:rsidRPr="001A7742" w:rsidRDefault="00385AF3" w:rsidP="00F93AF2">
      <w:pPr>
        <w:pStyle w:val="062pasj-109"/>
      </w:pPr>
      <w:r w:rsidRPr="001A7742">
        <w:t>[</w:t>
      </w:r>
      <w:r w:rsidR="004E671A" w:rsidRPr="001A7742">
        <w:rPr>
          <w:rFonts w:hint="eastAsia"/>
        </w:rPr>
        <w:t>2</w:t>
      </w:r>
      <w:r w:rsidR="00A54A74" w:rsidRPr="001A7742">
        <w:t>]</w:t>
      </w:r>
      <w:r w:rsidR="00765FE3">
        <w:tab/>
      </w:r>
      <w:r w:rsidR="004E671A" w:rsidRPr="001A7742">
        <w:rPr>
          <w:rFonts w:hint="eastAsia"/>
        </w:rPr>
        <w:t>H.</w:t>
      </w:r>
      <w:r w:rsidR="0000363D">
        <w:rPr>
          <w:lang w:val="en-US"/>
        </w:rPr>
        <w:t> </w:t>
      </w:r>
      <w:r w:rsidR="004E671A" w:rsidRPr="001A7742">
        <w:rPr>
          <w:rFonts w:hint="eastAsia"/>
        </w:rPr>
        <w:t>Kobayashi</w:t>
      </w:r>
      <w:r w:rsidR="004E671A" w:rsidRPr="00765FE3">
        <w:rPr>
          <w:rFonts w:hint="eastAsia"/>
          <w:i/>
        </w:rPr>
        <w:t xml:space="preserve"> et al</w:t>
      </w:r>
      <w:r w:rsidR="004E671A" w:rsidRPr="001A7742">
        <w:rPr>
          <w:rFonts w:hint="eastAsia"/>
        </w:rPr>
        <w:t xml:space="preserve">., </w:t>
      </w:r>
      <w:r w:rsidR="004E671A" w:rsidRPr="001A7742">
        <w:rPr>
          <w:rFonts w:hint="eastAsia"/>
        </w:rPr>
        <w:t>“リニアック技術研究会論文投稿要領”</w:t>
      </w:r>
      <w:r w:rsidR="004E671A" w:rsidRPr="001A7742">
        <w:rPr>
          <w:rFonts w:hint="eastAsia"/>
        </w:rPr>
        <w:t>, Proceedings of the 26th Linear Accelerator Meeting in Japan, Tsukuba, Aug. 1-3, 2001, pp. 0-0.</w:t>
      </w:r>
    </w:p>
    <w:p w14:paraId="5D03B3F7" w14:textId="77777777" w:rsidR="009B2AF7" w:rsidRPr="001A7742" w:rsidRDefault="009B2AF7" w:rsidP="00F93AF2">
      <w:pPr>
        <w:pStyle w:val="062pasj-109"/>
      </w:pPr>
      <w:r w:rsidRPr="001A7742">
        <w:t>[</w:t>
      </w:r>
      <w:r w:rsidR="002070B7" w:rsidRPr="001A7742">
        <w:rPr>
          <w:rFonts w:hint="eastAsia"/>
        </w:rPr>
        <w:t>3</w:t>
      </w:r>
      <w:r w:rsidRPr="001A7742">
        <w:t>]</w:t>
      </w:r>
      <w:r w:rsidRPr="001A7742">
        <w:tab/>
      </w:r>
      <w:r w:rsidRPr="001A7742">
        <w:rPr>
          <w:rStyle w:val="062pasj-URL"/>
          <w:rFonts w:ascii="Lucida Sans" w:hAnsi="Lucida Sans"/>
          <w:color w:val="000000" w:themeColor="text1"/>
          <w:sz w:val="15"/>
          <w:szCs w:val="15"/>
        </w:rPr>
        <w:t>http://conference.kek.jp/LAM26/lam26templ</w:t>
      </w:r>
      <w:r w:rsidR="00E00BAC" w:rsidRPr="001A7742">
        <w:rPr>
          <w:rStyle w:val="062pasj-URL"/>
          <w:rFonts w:ascii="Lucida Sans" w:hAnsi="Lucida Sans"/>
          <w:color w:val="000000" w:themeColor="text1"/>
          <w:sz w:val="15"/>
          <w:szCs w:val="15"/>
        </w:rPr>
        <w:t>a</w:t>
      </w:r>
      <w:r w:rsidRPr="001A7742">
        <w:rPr>
          <w:rStyle w:val="062pasj-URL"/>
          <w:rFonts w:ascii="Lucida Sans" w:hAnsi="Lucida Sans"/>
          <w:color w:val="000000" w:themeColor="text1"/>
          <w:sz w:val="15"/>
          <w:szCs w:val="15"/>
        </w:rPr>
        <w:t>te.pdf</w:t>
      </w:r>
    </w:p>
    <w:p w14:paraId="721BF2BA" w14:textId="77777777" w:rsidR="002070B7" w:rsidRPr="001A7742" w:rsidRDefault="002070B7" w:rsidP="00F93AF2">
      <w:pPr>
        <w:pStyle w:val="062pasj-109"/>
      </w:pPr>
      <w:r w:rsidRPr="001A7742">
        <w:t>[</w:t>
      </w:r>
      <w:r w:rsidRPr="001A7742">
        <w:rPr>
          <w:rFonts w:hint="eastAsia"/>
        </w:rPr>
        <w:t>4</w:t>
      </w:r>
      <w:r w:rsidRPr="001A7742">
        <w:t>]</w:t>
      </w:r>
      <w:r w:rsidRPr="001A7742">
        <w:tab/>
      </w:r>
      <w:r w:rsidRPr="001A7742">
        <w:rPr>
          <w:rFonts w:hint="eastAsia"/>
        </w:rPr>
        <w:t>T</w:t>
      </w:r>
      <w:r w:rsidRPr="001A7742">
        <w:t>.</w:t>
      </w:r>
      <w:r w:rsidR="0000363D">
        <w:rPr>
          <w:lang w:val="en-US"/>
        </w:rPr>
        <w:t> </w:t>
      </w:r>
      <w:r w:rsidRPr="001A7742">
        <w:rPr>
          <w:rFonts w:hint="eastAsia"/>
        </w:rPr>
        <w:t>Tanaka</w:t>
      </w:r>
      <w:r w:rsidRPr="001A7742">
        <w:t xml:space="preserve"> </w:t>
      </w:r>
      <w:r w:rsidRPr="006F6C05">
        <w:rPr>
          <w:i/>
        </w:rPr>
        <w:t>et al</w:t>
      </w:r>
      <w:r w:rsidRPr="001A7742">
        <w:t>., “</w:t>
      </w:r>
      <w:r w:rsidRPr="001A7742">
        <w:rPr>
          <w:rFonts w:hint="eastAsia"/>
        </w:rPr>
        <w:t>日本加速器学会</w:t>
      </w:r>
      <w:r w:rsidR="007C1F50" w:rsidRPr="001A7742">
        <w:rPr>
          <w:rFonts w:hint="eastAsia"/>
        </w:rPr>
        <w:t>年会</w:t>
      </w:r>
      <w:r w:rsidRPr="001A7742">
        <w:rPr>
          <w:rFonts w:hint="eastAsia"/>
        </w:rPr>
        <w:t xml:space="preserve"> </w:t>
      </w:r>
      <w:r w:rsidRPr="001A7742">
        <w:rPr>
          <w:rFonts w:hint="eastAsia"/>
        </w:rPr>
        <w:t>論文投稿要領</w:t>
      </w:r>
      <w:r w:rsidRPr="001A7742">
        <w:t xml:space="preserve">”, Proceedings of the </w:t>
      </w:r>
      <w:r w:rsidRPr="001A7742">
        <w:rPr>
          <w:rFonts w:hint="eastAsia"/>
        </w:rPr>
        <w:t>1</w:t>
      </w:r>
      <w:r w:rsidR="00A80459" w:rsidRPr="001A7742">
        <w:rPr>
          <w:rFonts w:hint="eastAsia"/>
        </w:rPr>
        <w:t>4th</w:t>
      </w:r>
      <w:r w:rsidRPr="001A7742">
        <w:t xml:space="preserve"> </w:t>
      </w:r>
      <w:r w:rsidRPr="001A7742">
        <w:rPr>
          <w:rFonts w:hint="eastAsia"/>
        </w:rPr>
        <w:t>Annual Meeting of Particle Accelerator Society of Japan</w:t>
      </w:r>
      <w:r w:rsidR="003C4F1D" w:rsidRPr="001A7742">
        <w:t xml:space="preserve">, </w:t>
      </w:r>
      <w:r w:rsidR="00AB11ED" w:rsidRPr="001A7742">
        <w:t>Aug</w:t>
      </w:r>
      <w:r w:rsidR="00486EA2" w:rsidRPr="001A7742">
        <w:t>ust</w:t>
      </w:r>
      <w:r w:rsidR="00AB11ED" w:rsidRPr="001A7742">
        <w:t xml:space="preserve"> </w:t>
      </w:r>
      <w:r w:rsidR="00AB11ED" w:rsidRPr="001A7742">
        <w:rPr>
          <w:rFonts w:hint="eastAsia"/>
        </w:rPr>
        <w:t>1</w:t>
      </w:r>
      <w:r w:rsidR="00AB11ED" w:rsidRPr="001A7742">
        <w:t>-</w:t>
      </w:r>
      <w:r w:rsidR="00AB11ED" w:rsidRPr="001A7742">
        <w:rPr>
          <w:rFonts w:hint="eastAsia"/>
        </w:rPr>
        <w:t>3</w:t>
      </w:r>
      <w:r w:rsidR="00AB11ED" w:rsidRPr="001A7742">
        <w:t>,</w:t>
      </w:r>
      <w:r w:rsidR="00B872EE" w:rsidRPr="001A7742">
        <w:t xml:space="preserve"> Sapporo, Japan</w:t>
      </w:r>
      <w:r w:rsidR="003C4F1D" w:rsidRPr="001A7742">
        <w:t>,</w:t>
      </w:r>
      <w:r w:rsidR="00AB11ED" w:rsidRPr="001A7742">
        <w:t xml:space="preserve"> 20</w:t>
      </w:r>
      <w:r w:rsidR="00AB11ED" w:rsidRPr="001A7742">
        <w:rPr>
          <w:rFonts w:hint="eastAsia"/>
        </w:rPr>
        <w:t>17</w:t>
      </w:r>
      <w:r w:rsidR="003C4F1D" w:rsidRPr="001A7742">
        <w:t>,</w:t>
      </w:r>
      <w:r w:rsidR="00AB11ED" w:rsidRPr="001A7742">
        <w:t xml:space="preserve"> </w:t>
      </w:r>
      <w:r w:rsidRPr="001A7742">
        <w:t>pp. 0-0.</w:t>
      </w:r>
    </w:p>
    <w:p w14:paraId="353BCE45" w14:textId="77777777" w:rsidR="00A80459" w:rsidRPr="001A7742" w:rsidRDefault="002070B7" w:rsidP="00F93AF2">
      <w:pPr>
        <w:pStyle w:val="062pasj-109"/>
      </w:pPr>
      <w:r w:rsidRPr="001A7742">
        <w:t>[</w:t>
      </w:r>
      <w:r w:rsidRPr="001A7742">
        <w:rPr>
          <w:rFonts w:hint="eastAsia"/>
        </w:rPr>
        <w:t>5</w:t>
      </w:r>
      <w:r w:rsidRPr="001A7742">
        <w:t>]</w:t>
      </w:r>
      <w:r w:rsidRPr="001A7742">
        <w:tab/>
      </w:r>
      <w:r w:rsidR="00A80459" w:rsidRPr="001A7742">
        <w:rPr>
          <w:rStyle w:val="062pasj-URL"/>
          <w:rFonts w:ascii="Lucida Sans" w:hAnsi="Lucida Sans"/>
          <w:color w:val="000000" w:themeColor="text1"/>
          <w:sz w:val="15"/>
          <w:szCs w:val="15"/>
        </w:rPr>
        <w:t>http</w:t>
      </w:r>
      <w:r w:rsidR="000631DB" w:rsidRPr="001A7742">
        <w:rPr>
          <w:rStyle w:val="062pasj-URL"/>
          <w:rFonts w:ascii="Lucida Sans" w:hAnsi="Lucida Sans"/>
          <w:color w:val="000000" w:themeColor="text1"/>
          <w:sz w:val="15"/>
          <w:szCs w:val="15"/>
        </w:rPr>
        <w:t>s</w:t>
      </w:r>
      <w:r w:rsidR="00A80459" w:rsidRPr="001A7742">
        <w:rPr>
          <w:rStyle w:val="062pasj-URL"/>
          <w:rFonts w:ascii="Lucida Sans" w:hAnsi="Lucida Sans"/>
          <w:color w:val="000000" w:themeColor="text1"/>
          <w:sz w:val="15"/>
          <w:szCs w:val="15"/>
        </w:rPr>
        <w:t>://www.pasj.jp/templates.html</w:t>
      </w:r>
    </w:p>
    <w:p w14:paraId="5264FAEB" w14:textId="77777777" w:rsidR="005B580B" w:rsidRPr="001A7742" w:rsidRDefault="00B87465" w:rsidP="00F93AF2">
      <w:pPr>
        <w:pStyle w:val="062pasj-109"/>
      </w:pPr>
      <w:r w:rsidRPr="001A7742">
        <w:t>[</w:t>
      </w:r>
      <w:r w:rsidR="002070B7" w:rsidRPr="001A7742">
        <w:rPr>
          <w:rFonts w:hint="eastAsia"/>
        </w:rPr>
        <w:t>6</w:t>
      </w:r>
      <w:r w:rsidR="00362FCD" w:rsidRPr="001A7742">
        <w:t>]</w:t>
      </w:r>
      <w:r w:rsidR="00362FCD" w:rsidRPr="001A7742">
        <w:tab/>
      </w:r>
      <w:r w:rsidR="00E24458" w:rsidRPr="001A7742">
        <w:t>Electronic Processing of Submissions</w:t>
      </w:r>
      <w:r w:rsidR="002212B8" w:rsidRPr="001A7742">
        <w:t>,</w:t>
      </w:r>
      <w:r w:rsidR="00E24458" w:rsidRPr="001A7742">
        <w:br/>
      </w:r>
      <w:r w:rsidR="00E24458" w:rsidRPr="001A7742">
        <w:rPr>
          <w:rStyle w:val="062pasj-URL"/>
          <w:rFonts w:ascii="Lucida Sans" w:hAnsi="Lucida Sans"/>
          <w:color w:val="000000" w:themeColor="text1"/>
          <w:sz w:val="15"/>
          <w:szCs w:val="15"/>
        </w:rPr>
        <w:t>http</w:t>
      </w:r>
      <w:r w:rsidR="000631DB" w:rsidRPr="001A7742">
        <w:rPr>
          <w:rStyle w:val="062pasj-URL"/>
          <w:rFonts w:ascii="Lucida Sans" w:hAnsi="Lucida Sans"/>
          <w:color w:val="000000" w:themeColor="text1"/>
          <w:sz w:val="15"/>
          <w:szCs w:val="15"/>
        </w:rPr>
        <w:t>s</w:t>
      </w:r>
      <w:r w:rsidR="00E24458" w:rsidRPr="001A7742">
        <w:rPr>
          <w:rStyle w:val="062pasj-URL"/>
          <w:rFonts w:ascii="Lucida Sans" w:hAnsi="Lucida Sans"/>
          <w:color w:val="000000" w:themeColor="text1"/>
          <w:sz w:val="15"/>
          <w:szCs w:val="15"/>
        </w:rPr>
        <w:t>://www.jacow.org/index.php?n=Authors.HomePage</w:t>
      </w:r>
    </w:p>
    <w:p w14:paraId="06FAD8A6" w14:textId="77777777" w:rsidR="006B6C3D" w:rsidRPr="001A7742" w:rsidRDefault="006B6C3D" w:rsidP="00F93AF2">
      <w:pPr>
        <w:pStyle w:val="062pasj-109"/>
      </w:pPr>
      <w:r w:rsidRPr="001A7742">
        <w:t>[</w:t>
      </w:r>
      <w:r w:rsidR="002070B7" w:rsidRPr="001A7742">
        <w:rPr>
          <w:rFonts w:hint="eastAsia"/>
        </w:rPr>
        <w:t>7</w:t>
      </w:r>
      <w:r w:rsidRPr="001A7742">
        <w:t>]</w:t>
      </w:r>
      <w:r w:rsidRPr="001A7742">
        <w:tab/>
      </w:r>
      <w:r w:rsidRPr="001A7742">
        <w:rPr>
          <w:rStyle w:val="062pasj-URL"/>
          <w:rFonts w:ascii="Lucida Sans" w:hAnsi="Lucida Sans"/>
          <w:color w:val="000000" w:themeColor="text1"/>
          <w:sz w:val="15"/>
          <w:szCs w:val="15"/>
        </w:rPr>
        <w:t>https://en.wikipedia.org/wiki/Capitalization</w:t>
      </w:r>
    </w:p>
    <w:p w14:paraId="60561286" w14:textId="77777777" w:rsidR="0012020F" w:rsidRPr="001A7742" w:rsidRDefault="0012020F" w:rsidP="00F93AF2">
      <w:pPr>
        <w:pStyle w:val="062pasj-109"/>
        <w:rPr>
          <w:rStyle w:val="062pasj-URL"/>
          <w:rFonts w:ascii="Lucida Sans" w:hAnsi="Lucida Sans"/>
          <w:color w:val="000000" w:themeColor="text1"/>
          <w:sz w:val="15"/>
          <w:szCs w:val="15"/>
        </w:rPr>
      </w:pPr>
      <w:r w:rsidRPr="001A7742">
        <w:t>[</w:t>
      </w:r>
      <w:r w:rsidR="002070B7" w:rsidRPr="001A7742">
        <w:rPr>
          <w:rFonts w:hint="eastAsia"/>
        </w:rPr>
        <w:t>8</w:t>
      </w:r>
      <w:r w:rsidRPr="001A7742">
        <w:t>]</w:t>
      </w:r>
      <w:r w:rsidRPr="001A7742">
        <w:tab/>
      </w:r>
      <w:r w:rsidRPr="001A7742">
        <w:rPr>
          <w:rStyle w:val="062pasj-URL"/>
          <w:rFonts w:ascii="Lucida Sans" w:hAnsi="Lucida Sans"/>
          <w:color w:val="000000" w:themeColor="text1"/>
          <w:sz w:val="15"/>
          <w:szCs w:val="15"/>
        </w:rPr>
        <w:t>https://texwiki.texjp.org/?</w:t>
      </w:r>
      <w:r w:rsidRPr="001A7742">
        <w:rPr>
          <w:rStyle w:val="062pasj-URL"/>
          <w:rFonts w:ascii="Lucida Sans" w:hAnsi="Lucida Sans"/>
          <w:color w:val="000000" w:themeColor="text1"/>
          <w:sz w:val="15"/>
          <w:szCs w:val="15"/>
        </w:rPr>
        <w:br/>
        <w:t>TeXworks%2F%E8%A8%AD%E5%AE%9A</w:t>
      </w:r>
    </w:p>
    <w:p w14:paraId="61117DB0" w14:textId="77777777" w:rsidR="00B872EE" w:rsidRPr="001A7742" w:rsidRDefault="00B872EE" w:rsidP="00F93AF2">
      <w:pPr>
        <w:pStyle w:val="062pasj-109"/>
        <w:rPr>
          <w:rStyle w:val="062pasj-URL"/>
          <w:rFonts w:ascii="Times New Roman" w:hAnsi="Times New Roman"/>
          <w:color w:val="000000" w:themeColor="text1"/>
          <w:szCs w:val="18"/>
        </w:rPr>
      </w:pPr>
      <w:r w:rsidRPr="001A7742">
        <w:rPr>
          <w:rStyle w:val="062pasj-URL"/>
          <w:rFonts w:ascii="Times New Roman" w:hAnsi="Times New Roman"/>
          <w:color w:val="000000" w:themeColor="text1"/>
          <w:szCs w:val="18"/>
        </w:rPr>
        <w:t>[9]</w:t>
      </w:r>
      <w:r w:rsidRPr="001A7742">
        <w:rPr>
          <w:rStyle w:val="062pasj-URL"/>
          <w:rFonts w:ascii="Times New Roman" w:hAnsi="Times New Roman"/>
          <w:color w:val="000000" w:themeColor="text1"/>
          <w:szCs w:val="18"/>
        </w:rPr>
        <w:tab/>
      </w:r>
      <w:r w:rsidR="00F37214" w:rsidRPr="001A7742">
        <w:rPr>
          <w:rStyle w:val="062pasj-URL"/>
          <w:rFonts w:ascii="Times New Roman" w:hAnsi="Times New Roman"/>
          <w:color w:val="000000" w:themeColor="text1"/>
          <w:szCs w:val="18"/>
        </w:rPr>
        <w:t>A.</w:t>
      </w:r>
      <w:r w:rsidR="0000363D">
        <w:rPr>
          <w:rStyle w:val="062pasj-URL"/>
          <w:rFonts w:ascii="Times New Roman" w:hAnsi="Times New Roman"/>
          <w:color w:val="000000" w:themeColor="text1"/>
          <w:szCs w:val="18"/>
          <w:lang w:val="en-US"/>
        </w:rPr>
        <w:t> </w:t>
      </w:r>
      <w:r w:rsidR="00D51298" w:rsidRPr="001A7742">
        <w:rPr>
          <w:rStyle w:val="062pasj-URL"/>
          <w:rFonts w:ascii="Times New Roman" w:hAnsi="Times New Roman"/>
          <w:color w:val="000000" w:themeColor="text1"/>
          <w:szCs w:val="18"/>
        </w:rPr>
        <w:t>S</w:t>
      </w:r>
      <w:r w:rsidR="003A42DA" w:rsidRPr="001A7742">
        <w:rPr>
          <w:rStyle w:val="062pasj-URL"/>
          <w:rFonts w:ascii="Times New Roman" w:hAnsi="Times New Roman"/>
          <w:color w:val="000000" w:themeColor="text1"/>
          <w:szCs w:val="18"/>
        </w:rPr>
        <w:t>ato</w:t>
      </w:r>
      <w:r w:rsidRPr="001A7742">
        <w:rPr>
          <w:rStyle w:val="062pasj-URL"/>
          <w:rFonts w:ascii="Times New Roman" w:hAnsi="Times New Roman"/>
          <w:color w:val="000000" w:themeColor="text1"/>
          <w:szCs w:val="18"/>
        </w:rPr>
        <w:t xml:space="preserve"> </w:t>
      </w:r>
      <w:r w:rsidRPr="001A7742">
        <w:rPr>
          <w:rStyle w:val="062pasj-URL"/>
          <w:rFonts w:ascii="Times New Roman" w:hAnsi="Times New Roman"/>
          <w:i/>
          <w:color w:val="000000" w:themeColor="text1"/>
          <w:szCs w:val="18"/>
        </w:rPr>
        <w:t>et al</w:t>
      </w:r>
      <w:r w:rsidRPr="001A7742">
        <w:rPr>
          <w:rStyle w:val="062pasj-URL"/>
          <w:rFonts w:ascii="Times New Roman" w:hAnsi="Times New Roman"/>
          <w:color w:val="000000" w:themeColor="text1"/>
          <w:szCs w:val="18"/>
        </w:rPr>
        <w:t>., “</w:t>
      </w:r>
      <w:r w:rsidR="003C4F1D" w:rsidRPr="001A7742">
        <w:rPr>
          <w:rStyle w:val="062pasj-URL"/>
          <w:rFonts w:ascii="Times New Roman" w:hAnsi="Times New Roman"/>
          <w:color w:val="000000" w:themeColor="text1"/>
          <w:szCs w:val="18"/>
        </w:rPr>
        <w:t>Virtual s</w:t>
      </w:r>
      <w:r w:rsidRPr="001A7742">
        <w:rPr>
          <w:rStyle w:val="062pasj-URL"/>
          <w:rFonts w:ascii="Times New Roman" w:hAnsi="Times New Roman"/>
          <w:color w:val="000000" w:themeColor="text1"/>
          <w:szCs w:val="18"/>
        </w:rPr>
        <w:t>ample of reference description</w:t>
      </w:r>
      <w:r w:rsidR="00A16121" w:rsidRPr="001A7742">
        <w:rPr>
          <w:rStyle w:val="062pasj-URL"/>
          <w:rFonts w:ascii="Times New Roman" w:hAnsi="Times New Roman" w:hint="eastAsia"/>
          <w:color w:val="000000" w:themeColor="text1"/>
          <w:szCs w:val="18"/>
        </w:rPr>
        <w:t xml:space="preserve"> I</w:t>
      </w:r>
      <w:r w:rsidRPr="001A7742">
        <w:rPr>
          <w:rStyle w:val="062pasj-URL"/>
          <w:rFonts w:ascii="Times New Roman" w:hAnsi="Times New Roman"/>
          <w:color w:val="000000" w:themeColor="text1"/>
          <w:szCs w:val="18"/>
        </w:rPr>
        <w:t>”, Proc</w:t>
      </w:r>
      <w:r w:rsidR="00F37214" w:rsidRPr="001A7742">
        <w:rPr>
          <w:rStyle w:val="062pasj-URL"/>
          <w:rFonts w:ascii="Times New Roman" w:hAnsi="Times New Roman"/>
          <w:color w:val="000000" w:themeColor="text1"/>
          <w:szCs w:val="18"/>
        </w:rPr>
        <w:t>.</w:t>
      </w:r>
      <w:r w:rsidRPr="001A7742">
        <w:rPr>
          <w:rStyle w:val="062pasj-URL"/>
          <w:rFonts w:ascii="Times New Roman" w:hAnsi="Times New Roman"/>
          <w:color w:val="000000" w:themeColor="text1"/>
          <w:szCs w:val="18"/>
        </w:rPr>
        <w:t xml:space="preserve"> </w:t>
      </w:r>
      <w:r w:rsidR="00884640" w:rsidRPr="001A7742">
        <w:rPr>
          <w:rStyle w:val="062pasj-URL"/>
          <w:rFonts w:ascii="Times New Roman" w:hAnsi="Times New Roman"/>
          <w:color w:val="000000" w:themeColor="text1"/>
          <w:szCs w:val="18"/>
        </w:rPr>
        <w:t>1</w:t>
      </w:r>
      <w:r w:rsidR="003349FF" w:rsidRPr="001A7742">
        <w:rPr>
          <w:rStyle w:val="062pasj-URL"/>
          <w:rFonts w:ascii="Times New Roman" w:hAnsi="Times New Roman"/>
          <w:color w:val="000000" w:themeColor="text1"/>
          <w:szCs w:val="18"/>
        </w:rPr>
        <w:t>6</w:t>
      </w:r>
      <w:r w:rsidRPr="001A7742">
        <w:rPr>
          <w:rStyle w:val="062pasj-URL"/>
          <w:rFonts w:ascii="Times New Roman" w:hAnsi="Times New Roman"/>
          <w:color w:val="000000" w:themeColor="text1"/>
          <w:szCs w:val="18"/>
        </w:rPr>
        <w:t>th Annual Meeting of Particle Accelerator Society of Japan</w:t>
      </w:r>
      <w:r w:rsidR="00F37214" w:rsidRPr="001A7742">
        <w:t xml:space="preserve"> (</w:t>
      </w:r>
      <w:r w:rsidR="00F37214" w:rsidRPr="001A7742">
        <w:rPr>
          <w:rStyle w:val="062pasj-URL"/>
          <w:rFonts w:ascii="Times New Roman" w:hAnsi="Times New Roman"/>
          <w:color w:val="000000" w:themeColor="text1"/>
          <w:szCs w:val="18"/>
        </w:rPr>
        <w:t>PASJ20</w:t>
      </w:r>
      <w:r w:rsidR="003349FF" w:rsidRPr="001A7742">
        <w:rPr>
          <w:rStyle w:val="062pasj-URL"/>
          <w:rFonts w:ascii="Times New Roman" w:hAnsi="Times New Roman"/>
          <w:color w:val="000000" w:themeColor="text1"/>
          <w:szCs w:val="18"/>
        </w:rPr>
        <w:t>19</w:t>
      </w:r>
      <w:r w:rsidR="00F37214" w:rsidRPr="001A7742">
        <w:rPr>
          <w:rStyle w:val="062pasj-URL"/>
          <w:rFonts w:ascii="Times New Roman" w:hAnsi="Times New Roman"/>
          <w:color w:val="000000" w:themeColor="text1"/>
          <w:szCs w:val="18"/>
        </w:rPr>
        <w:t>)</w:t>
      </w:r>
      <w:r w:rsidRPr="001A7742">
        <w:rPr>
          <w:rStyle w:val="062pasj-URL"/>
          <w:rFonts w:ascii="Times New Roman" w:hAnsi="Times New Roman"/>
          <w:color w:val="000000" w:themeColor="text1"/>
          <w:szCs w:val="18"/>
        </w:rPr>
        <w:t xml:space="preserve">, </w:t>
      </w:r>
      <w:r w:rsidR="00884640" w:rsidRPr="001A7742">
        <w:rPr>
          <w:rStyle w:val="062pasj-URL"/>
          <w:rFonts w:ascii="Times New Roman" w:hAnsi="Times New Roman"/>
          <w:color w:val="000000" w:themeColor="text1"/>
          <w:szCs w:val="18"/>
        </w:rPr>
        <w:t>K</w:t>
      </w:r>
      <w:r w:rsidR="003349FF" w:rsidRPr="001A7742">
        <w:rPr>
          <w:rStyle w:val="062pasj-URL"/>
          <w:rFonts w:ascii="Times New Roman" w:hAnsi="Times New Roman"/>
          <w:color w:val="000000" w:themeColor="text1"/>
          <w:szCs w:val="18"/>
        </w:rPr>
        <w:t>yoto</w:t>
      </w:r>
      <w:r w:rsidR="00884640" w:rsidRPr="001A7742">
        <w:rPr>
          <w:rStyle w:val="062pasj-URL"/>
          <w:rFonts w:ascii="Times New Roman" w:hAnsi="Times New Roman"/>
          <w:color w:val="000000" w:themeColor="text1"/>
          <w:szCs w:val="18"/>
        </w:rPr>
        <w:t>, Japan</w:t>
      </w:r>
      <w:r w:rsidR="003C4F1D" w:rsidRPr="001A7742">
        <w:rPr>
          <w:rStyle w:val="062pasj-URL"/>
          <w:rFonts w:ascii="Times New Roman" w:hAnsi="Times New Roman"/>
          <w:color w:val="000000" w:themeColor="text1"/>
          <w:szCs w:val="18"/>
        </w:rPr>
        <w:t xml:space="preserve">, </w:t>
      </w:r>
      <w:r w:rsidR="003349FF" w:rsidRPr="001A7742">
        <w:rPr>
          <w:rStyle w:val="062pasj-URL"/>
          <w:rFonts w:ascii="Times New Roman" w:hAnsi="Times New Roman"/>
          <w:color w:val="000000" w:themeColor="text1"/>
          <w:szCs w:val="18"/>
        </w:rPr>
        <w:t>Jul</w:t>
      </w:r>
      <w:r w:rsidR="00F37214" w:rsidRPr="001A7742">
        <w:rPr>
          <w:rStyle w:val="062pasj-URL"/>
          <w:rFonts w:ascii="Times New Roman" w:hAnsi="Times New Roman"/>
          <w:color w:val="000000" w:themeColor="text1"/>
          <w:szCs w:val="18"/>
        </w:rPr>
        <w:t>.</w:t>
      </w:r>
      <w:r w:rsidR="00D51298" w:rsidRPr="001A7742">
        <w:rPr>
          <w:rStyle w:val="062pasj-URL"/>
          <w:rFonts w:ascii="Times New Roman" w:hAnsi="Times New Roman"/>
          <w:color w:val="000000" w:themeColor="text1"/>
          <w:szCs w:val="18"/>
        </w:rPr>
        <w:t>-Aug.</w:t>
      </w:r>
      <w:r w:rsidR="00F37214" w:rsidRPr="001A7742">
        <w:rPr>
          <w:rStyle w:val="062pasj-URL"/>
          <w:rFonts w:ascii="Times New Roman" w:hAnsi="Times New Roman"/>
          <w:color w:val="000000" w:themeColor="text1"/>
          <w:szCs w:val="18"/>
        </w:rPr>
        <w:t xml:space="preserve"> </w:t>
      </w:r>
      <w:r w:rsidRPr="001A7742">
        <w:rPr>
          <w:rStyle w:val="062pasj-URL"/>
          <w:rFonts w:ascii="Times New Roman" w:hAnsi="Times New Roman"/>
          <w:color w:val="000000" w:themeColor="text1"/>
          <w:szCs w:val="18"/>
        </w:rPr>
        <w:t>20</w:t>
      </w:r>
      <w:r w:rsidR="003349FF" w:rsidRPr="001A7742">
        <w:rPr>
          <w:rStyle w:val="062pasj-URL"/>
          <w:rFonts w:ascii="Times New Roman" w:hAnsi="Times New Roman"/>
          <w:color w:val="000000" w:themeColor="text1"/>
          <w:szCs w:val="18"/>
        </w:rPr>
        <w:t>19</w:t>
      </w:r>
      <w:r w:rsidR="003C4F1D" w:rsidRPr="001A7742">
        <w:rPr>
          <w:rStyle w:val="062pasj-URL"/>
          <w:rFonts w:ascii="Times New Roman" w:hAnsi="Times New Roman"/>
          <w:color w:val="000000" w:themeColor="text1"/>
          <w:szCs w:val="18"/>
        </w:rPr>
        <w:t>, pp. 10-1</w:t>
      </w:r>
      <w:r w:rsidR="00584455" w:rsidRPr="001A7742">
        <w:rPr>
          <w:rStyle w:val="062pasj-URL"/>
          <w:rFonts w:ascii="Times New Roman" w:hAnsi="Times New Roman"/>
          <w:color w:val="000000" w:themeColor="text1"/>
          <w:szCs w:val="18"/>
        </w:rPr>
        <w:t>3</w:t>
      </w:r>
      <w:r w:rsidR="003C4F1D" w:rsidRPr="001A7742">
        <w:rPr>
          <w:rStyle w:val="062pasj-URL"/>
          <w:rFonts w:ascii="Times New Roman" w:hAnsi="Times New Roman"/>
          <w:color w:val="000000" w:themeColor="text1"/>
          <w:szCs w:val="18"/>
        </w:rPr>
        <w:t>.</w:t>
      </w:r>
    </w:p>
    <w:p w14:paraId="770FAF10" w14:textId="77777777" w:rsidR="002E3AC6" w:rsidRPr="001A7742" w:rsidRDefault="002E3AC6" w:rsidP="00814682">
      <w:pPr>
        <w:pStyle w:val="062pasj-10"/>
        <w:rPr>
          <w:rStyle w:val="062pasj-URL"/>
        </w:rPr>
      </w:pPr>
      <w:r w:rsidRPr="001A7742">
        <w:rPr>
          <w:rStyle w:val="062pasj-URL"/>
        </w:rPr>
        <w:t>[10]</w:t>
      </w:r>
      <w:r w:rsidR="00D36566">
        <w:rPr>
          <w:rStyle w:val="062pasj-URL"/>
        </w:rPr>
        <w:tab/>
      </w:r>
      <w:r w:rsidR="00D51298" w:rsidRPr="001A7742">
        <w:rPr>
          <w:rStyle w:val="062pasj-URL"/>
        </w:rPr>
        <w:t>I</w:t>
      </w:r>
      <w:r w:rsidR="00F37214" w:rsidRPr="001A7742">
        <w:rPr>
          <w:rStyle w:val="062pasj-URL"/>
        </w:rPr>
        <w:t>.</w:t>
      </w:r>
      <w:r w:rsidR="0000363D">
        <w:rPr>
          <w:rStyle w:val="062pasj-URL"/>
          <w:lang w:val="en-US"/>
        </w:rPr>
        <w:t> </w:t>
      </w:r>
      <w:r w:rsidR="00D51298" w:rsidRPr="001A7742">
        <w:rPr>
          <w:rStyle w:val="062pasj-URL"/>
        </w:rPr>
        <w:t>S</w:t>
      </w:r>
      <w:r w:rsidR="003A42DA" w:rsidRPr="001A7742">
        <w:rPr>
          <w:rStyle w:val="062pasj-URL"/>
        </w:rPr>
        <w:t>uzuki</w:t>
      </w:r>
      <w:r w:rsidRPr="001A7742">
        <w:rPr>
          <w:rStyle w:val="062pasj-URL"/>
        </w:rPr>
        <w:t xml:space="preserve"> </w:t>
      </w:r>
      <w:r w:rsidRPr="001A7742">
        <w:rPr>
          <w:rStyle w:val="062pasj-URL"/>
          <w:i/>
        </w:rPr>
        <w:t>et al</w:t>
      </w:r>
      <w:r w:rsidRPr="001A7742">
        <w:rPr>
          <w:rStyle w:val="062pasj-URL"/>
        </w:rPr>
        <w:t>., “Virtual sample of reference description</w:t>
      </w:r>
      <w:r w:rsidRPr="001A7742">
        <w:rPr>
          <w:rStyle w:val="062pasj-URL"/>
          <w:rFonts w:hint="eastAsia"/>
        </w:rPr>
        <w:t xml:space="preserve"> II</w:t>
      </w:r>
      <w:r w:rsidRPr="001A7742">
        <w:rPr>
          <w:rStyle w:val="062pasj-URL"/>
        </w:rPr>
        <w:t xml:space="preserve">”, </w:t>
      </w:r>
      <w:r w:rsidR="00884640" w:rsidRPr="001A7742">
        <w:rPr>
          <w:rStyle w:val="062pasj-URL"/>
        </w:rPr>
        <w:t>Proc</w:t>
      </w:r>
      <w:r w:rsidR="003A42DA" w:rsidRPr="001A7742">
        <w:rPr>
          <w:rStyle w:val="062pasj-URL"/>
        </w:rPr>
        <w:t xml:space="preserve">. </w:t>
      </w:r>
      <w:r w:rsidR="00884640" w:rsidRPr="001A7742">
        <w:rPr>
          <w:rStyle w:val="062pasj-URL"/>
        </w:rPr>
        <w:t>19th Annual Meeting of Particle Accelerator Society of Japan</w:t>
      </w:r>
      <w:r w:rsidR="003A42DA" w:rsidRPr="001A7742">
        <w:rPr>
          <w:rStyle w:val="062pasj-URL"/>
        </w:rPr>
        <w:t xml:space="preserve"> (PASJ2022)</w:t>
      </w:r>
      <w:r w:rsidR="00884640" w:rsidRPr="001A7742">
        <w:rPr>
          <w:rStyle w:val="062pasj-URL"/>
        </w:rPr>
        <w:t xml:space="preserve">, </w:t>
      </w:r>
      <w:r w:rsidR="003A42DA" w:rsidRPr="001A7742">
        <w:rPr>
          <w:rStyle w:val="062pasj-URL"/>
        </w:rPr>
        <w:t>Kitakyusyu (Online meeting), Japan</w:t>
      </w:r>
      <w:r w:rsidR="00884640" w:rsidRPr="001A7742">
        <w:rPr>
          <w:rStyle w:val="062pasj-URL"/>
        </w:rPr>
        <w:t xml:space="preserve">, </w:t>
      </w:r>
      <w:r w:rsidR="003A42DA" w:rsidRPr="001A7742">
        <w:rPr>
          <w:rStyle w:val="062pasj-URL"/>
        </w:rPr>
        <w:t xml:space="preserve">Oct. </w:t>
      </w:r>
      <w:r w:rsidR="00884640" w:rsidRPr="001A7742">
        <w:rPr>
          <w:rStyle w:val="062pasj-URL"/>
        </w:rPr>
        <w:t>2022, pp. 1</w:t>
      </w:r>
      <w:r w:rsidR="00584455" w:rsidRPr="001A7742">
        <w:rPr>
          <w:rStyle w:val="062pasj-URL"/>
        </w:rPr>
        <w:t>4</w:t>
      </w:r>
      <w:r w:rsidR="00884640" w:rsidRPr="001A7742">
        <w:rPr>
          <w:rStyle w:val="062pasj-URL"/>
        </w:rPr>
        <w:t>-</w:t>
      </w:r>
      <w:r w:rsidR="00584455" w:rsidRPr="001A7742">
        <w:rPr>
          <w:rStyle w:val="062pasj-URL"/>
        </w:rPr>
        <w:t>16</w:t>
      </w:r>
      <w:r w:rsidR="00884640" w:rsidRPr="001A7742">
        <w:rPr>
          <w:rStyle w:val="062pasj-URL"/>
        </w:rPr>
        <w:t>.</w:t>
      </w:r>
    </w:p>
    <w:p w14:paraId="2FBBE8C2" w14:textId="77777777" w:rsidR="003C4F1D" w:rsidRPr="001A7742" w:rsidRDefault="003C4F1D" w:rsidP="00814682">
      <w:pPr>
        <w:pStyle w:val="062pasj-10"/>
        <w:rPr>
          <w:rStyle w:val="062pasj-URL"/>
        </w:rPr>
      </w:pPr>
      <w:r w:rsidRPr="001A7742">
        <w:rPr>
          <w:rStyle w:val="062pasj-URL"/>
        </w:rPr>
        <w:t>[1</w:t>
      </w:r>
      <w:r w:rsidR="002E3AC6" w:rsidRPr="001A7742">
        <w:rPr>
          <w:rStyle w:val="062pasj-URL"/>
        </w:rPr>
        <w:t>1</w:t>
      </w:r>
      <w:r w:rsidRPr="001A7742">
        <w:rPr>
          <w:rStyle w:val="062pasj-URL"/>
        </w:rPr>
        <w:t>]</w:t>
      </w:r>
      <w:r w:rsidRPr="001A7742">
        <w:rPr>
          <w:rStyle w:val="062pasj-URL"/>
        </w:rPr>
        <w:tab/>
      </w:r>
      <w:r w:rsidR="0081597A" w:rsidRPr="001A7742">
        <w:rPr>
          <w:rStyle w:val="062pasj-URL"/>
        </w:rPr>
        <w:t>A</w:t>
      </w:r>
      <w:r w:rsidR="00D51298" w:rsidRPr="001A7742">
        <w:rPr>
          <w:rStyle w:val="062pasj-URL"/>
        </w:rPr>
        <w:t>.</w:t>
      </w:r>
      <w:r w:rsidR="0000363D">
        <w:rPr>
          <w:rStyle w:val="062pasj-URL"/>
          <w:lang w:val="en-US"/>
        </w:rPr>
        <w:t> </w:t>
      </w:r>
      <w:r w:rsidR="003A42DA" w:rsidRPr="001A7742">
        <w:rPr>
          <w:rStyle w:val="062pasj-URL"/>
        </w:rPr>
        <w:t>Sato</w:t>
      </w:r>
      <w:r w:rsidRPr="001A7742">
        <w:rPr>
          <w:rStyle w:val="062pasj-URL"/>
        </w:rPr>
        <w:t xml:space="preserve"> </w:t>
      </w:r>
      <w:r w:rsidRPr="001A7742">
        <w:rPr>
          <w:rStyle w:val="062pasj-URL"/>
          <w:i/>
        </w:rPr>
        <w:t>et al</w:t>
      </w:r>
      <w:r w:rsidRPr="001A7742">
        <w:rPr>
          <w:rStyle w:val="062pasj-URL"/>
        </w:rPr>
        <w:t xml:space="preserve">., “Virtual sample of reference description I”, </w:t>
      </w:r>
      <w:r w:rsidR="0081597A" w:rsidRPr="001A7742">
        <w:rPr>
          <w:rStyle w:val="062pasj-URL"/>
        </w:rPr>
        <w:t>Proc. PASJ2019, Kyoto, Japan, Jul.-Aug. 2019, pp. 10-13.</w:t>
      </w:r>
    </w:p>
    <w:p w14:paraId="56DD1C30" w14:textId="77777777" w:rsidR="0081597A" w:rsidRPr="001A7742" w:rsidRDefault="0081597A" w:rsidP="00814682">
      <w:pPr>
        <w:pStyle w:val="062pasj-10"/>
      </w:pPr>
      <w:r w:rsidRPr="001A7742">
        <w:rPr>
          <w:rStyle w:val="062pasj-URL"/>
        </w:rPr>
        <w:t>[12]</w:t>
      </w:r>
      <w:r w:rsidRPr="001A7742">
        <w:rPr>
          <w:rStyle w:val="062pasj-URL"/>
        </w:rPr>
        <w:tab/>
        <w:t>I.</w:t>
      </w:r>
      <w:r w:rsidR="0000363D">
        <w:rPr>
          <w:rStyle w:val="062pasj-URL"/>
          <w:lang w:val="en-US"/>
        </w:rPr>
        <w:t> </w:t>
      </w:r>
      <w:r w:rsidRPr="001A7742">
        <w:rPr>
          <w:rStyle w:val="062pasj-URL"/>
        </w:rPr>
        <w:t xml:space="preserve">Suzuki </w:t>
      </w:r>
      <w:r w:rsidRPr="001A7742">
        <w:rPr>
          <w:rStyle w:val="062pasj-URL"/>
          <w:i/>
        </w:rPr>
        <w:t>et al</w:t>
      </w:r>
      <w:r w:rsidRPr="001A7742">
        <w:rPr>
          <w:rStyle w:val="062pasj-URL"/>
        </w:rPr>
        <w:t>., “Virtual sample of reference description II”, Proc. PASJ202</w:t>
      </w:r>
      <w:r w:rsidRPr="001A7742">
        <w:rPr>
          <w:rStyle w:val="062pasj-URL"/>
          <w:rFonts w:hint="eastAsia"/>
        </w:rPr>
        <w:t>2</w:t>
      </w:r>
      <w:r w:rsidRPr="001A7742">
        <w:rPr>
          <w:rStyle w:val="062pasj-URL"/>
        </w:rPr>
        <w:t>, Kitakyusyu (Online meeting), Japan, Oct. 2022, pp. 14-16.</w:t>
      </w:r>
    </w:p>
    <w:p w14:paraId="7B8F42BD" w14:textId="77777777" w:rsidR="00486EA2" w:rsidRPr="001A7742" w:rsidRDefault="00486EA2" w:rsidP="00814682">
      <w:pPr>
        <w:pStyle w:val="062pasj-10"/>
      </w:pPr>
      <w:r w:rsidRPr="001A7742">
        <w:rPr>
          <w:rStyle w:val="062pasj-URL"/>
        </w:rPr>
        <w:t>[1</w:t>
      </w:r>
      <w:r w:rsidR="0081597A" w:rsidRPr="001A7742">
        <w:rPr>
          <w:rStyle w:val="062pasj-URL"/>
        </w:rPr>
        <w:t>3</w:t>
      </w:r>
      <w:r w:rsidRPr="001A7742">
        <w:rPr>
          <w:rStyle w:val="062pasj-URL"/>
        </w:rPr>
        <w:t>]</w:t>
      </w:r>
      <w:r w:rsidR="00814682">
        <w:rPr>
          <w:rStyle w:val="062pasj-URL"/>
        </w:rPr>
        <w:tab/>
      </w:r>
      <w:r w:rsidR="003A42DA" w:rsidRPr="001A7742">
        <w:rPr>
          <w:rStyle w:val="062pasj-URL"/>
        </w:rPr>
        <w:t>E.</w:t>
      </w:r>
      <w:r w:rsidR="0000363D">
        <w:rPr>
          <w:rStyle w:val="062pasj-URL"/>
          <w:lang w:val="en-US"/>
        </w:rPr>
        <w:t> </w:t>
      </w:r>
      <w:r w:rsidR="003A42DA" w:rsidRPr="001A7742">
        <w:rPr>
          <w:rStyle w:val="062pasj-URL"/>
        </w:rPr>
        <w:t>Sasaki</w:t>
      </w:r>
      <w:r w:rsidRPr="001A7742">
        <w:rPr>
          <w:rStyle w:val="062pasj-URL"/>
        </w:rPr>
        <w:t xml:space="preserve"> </w:t>
      </w:r>
      <w:r w:rsidRPr="001A7742">
        <w:rPr>
          <w:rStyle w:val="062pasj-URL"/>
          <w:i/>
        </w:rPr>
        <w:t>et al</w:t>
      </w:r>
      <w:r w:rsidRPr="001A7742">
        <w:rPr>
          <w:rStyle w:val="062pasj-URL"/>
        </w:rPr>
        <w:t>., “Virtual sample of reference description I</w:t>
      </w:r>
      <w:r w:rsidR="0081597A" w:rsidRPr="001A7742">
        <w:rPr>
          <w:rStyle w:val="062pasj-URL"/>
        </w:rPr>
        <w:t>II</w:t>
      </w:r>
      <w:r w:rsidRPr="001A7742">
        <w:rPr>
          <w:rStyle w:val="062pasj-URL"/>
        </w:rPr>
        <w:t>”,</w:t>
      </w:r>
      <w:r w:rsidR="00C57337">
        <w:rPr>
          <w:rStyle w:val="062pasj-URL"/>
        </w:rPr>
        <w:t xml:space="preserve"> </w:t>
      </w:r>
      <w:r w:rsidR="00634C1B" w:rsidRPr="001A7742">
        <w:rPr>
          <w:rStyle w:val="062pasj-URL"/>
        </w:rPr>
        <w:t>T</w:t>
      </w:r>
      <w:r w:rsidR="003A42DA" w:rsidRPr="001A7742">
        <w:rPr>
          <w:rStyle w:val="062pasj-URL"/>
        </w:rPr>
        <w:t>he</w:t>
      </w:r>
      <w:r w:rsidRPr="001A7742">
        <w:rPr>
          <w:rStyle w:val="062pasj-URL"/>
        </w:rPr>
        <w:t xml:space="preserve"> 1</w:t>
      </w:r>
      <w:r w:rsidR="003A42DA" w:rsidRPr="001A7742">
        <w:rPr>
          <w:rStyle w:val="062pasj-URL"/>
        </w:rPr>
        <w:t>5</w:t>
      </w:r>
      <w:r w:rsidRPr="001A7742">
        <w:rPr>
          <w:rStyle w:val="062pasj-URL"/>
        </w:rPr>
        <w:t>th Annual Meeting of Particle Accelerator Society of Japan</w:t>
      </w:r>
      <w:r w:rsidR="00277660" w:rsidRPr="001A7742">
        <w:rPr>
          <w:rStyle w:val="062pasj-URL"/>
        </w:rPr>
        <w:t xml:space="preserve"> (PASJ2018)</w:t>
      </w:r>
      <w:r w:rsidRPr="001A7742">
        <w:rPr>
          <w:rStyle w:val="062pasj-URL"/>
        </w:rPr>
        <w:t xml:space="preserve">, </w:t>
      </w:r>
      <w:r w:rsidR="003A42DA" w:rsidRPr="001A7742">
        <w:rPr>
          <w:rStyle w:val="062pasj-URL"/>
        </w:rPr>
        <w:t>Nagaoka</w:t>
      </w:r>
      <w:r w:rsidRPr="001A7742">
        <w:rPr>
          <w:rStyle w:val="062pasj-URL"/>
        </w:rPr>
        <w:t xml:space="preserve">, Japan, </w:t>
      </w:r>
      <w:r w:rsidR="003A42DA" w:rsidRPr="001A7742">
        <w:rPr>
          <w:rStyle w:val="062pasj-URL"/>
        </w:rPr>
        <w:t xml:space="preserve">Aug. </w:t>
      </w:r>
      <w:r w:rsidRPr="001A7742">
        <w:rPr>
          <w:rStyle w:val="062pasj-URL"/>
        </w:rPr>
        <w:t>20</w:t>
      </w:r>
      <w:r w:rsidR="003A42DA" w:rsidRPr="001A7742">
        <w:rPr>
          <w:rStyle w:val="062pasj-URL"/>
        </w:rPr>
        <w:t>18</w:t>
      </w:r>
      <w:r w:rsidR="00277660" w:rsidRPr="001A7742">
        <w:rPr>
          <w:rStyle w:val="062pasj-URL"/>
        </w:rPr>
        <w:t>, THP011</w:t>
      </w:r>
      <w:r w:rsidR="00DC2493" w:rsidRPr="001A7742">
        <w:rPr>
          <w:rStyle w:val="062pasj-URL"/>
        </w:rPr>
        <w:t>, this meeting</w:t>
      </w:r>
      <w:r w:rsidRPr="001A7742">
        <w:rPr>
          <w:rStyle w:val="062pasj-URL"/>
        </w:rPr>
        <w:t>.</w:t>
      </w:r>
    </w:p>
    <w:p w14:paraId="42003CAE" w14:textId="77777777" w:rsidR="00486EA2" w:rsidRPr="001A7742" w:rsidRDefault="00486EA2" w:rsidP="00814682">
      <w:pPr>
        <w:pStyle w:val="062pasj-10"/>
      </w:pPr>
      <w:r w:rsidRPr="001A7742">
        <w:rPr>
          <w:rStyle w:val="062pasj-URL"/>
        </w:rPr>
        <w:t>[1</w:t>
      </w:r>
      <w:r w:rsidR="0081597A" w:rsidRPr="001A7742">
        <w:rPr>
          <w:rStyle w:val="062pasj-URL"/>
        </w:rPr>
        <w:t>4</w:t>
      </w:r>
      <w:r w:rsidRPr="001A7742">
        <w:rPr>
          <w:rStyle w:val="062pasj-URL"/>
        </w:rPr>
        <w:t>]</w:t>
      </w:r>
      <w:r w:rsidRPr="001A7742">
        <w:rPr>
          <w:rStyle w:val="062pasj-URL"/>
        </w:rPr>
        <w:tab/>
      </w:r>
      <w:r w:rsidR="00277660" w:rsidRPr="001A7742">
        <w:rPr>
          <w:rStyle w:val="062pasj-URL"/>
        </w:rPr>
        <w:t>O.</w:t>
      </w:r>
      <w:r w:rsidR="0000363D">
        <w:rPr>
          <w:rStyle w:val="062pasj-URL"/>
          <w:lang w:val="en-US"/>
        </w:rPr>
        <w:t> </w:t>
      </w:r>
      <w:r w:rsidR="00277660" w:rsidRPr="001A7742">
        <w:rPr>
          <w:rStyle w:val="062pasj-URL"/>
        </w:rPr>
        <w:t>Takahashi</w:t>
      </w:r>
      <w:r w:rsidRPr="001A7742">
        <w:rPr>
          <w:rStyle w:val="062pasj-URL"/>
        </w:rPr>
        <w:t xml:space="preserve"> </w:t>
      </w:r>
      <w:r w:rsidRPr="001A7742">
        <w:rPr>
          <w:rStyle w:val="062pasj-URL"/>
          <w:i/>
        </w:rPr>
        <w:t>et al</w:t>
      </w:r>
      <w:r w:rsidRPr="001A7742">
        <w:rPr>
          <w:rStyle w:val="062pasj-URL"/>
        </w:rPr>
        <w:t>., “Virtual s</w:t>
      </w:r>
      <w:r w:rsidR="00277660" w:rsidRPr="001A7742">
        <w:rPr>
          <w:rStyle w:val="062pasj-URL"/>
        </w:rPr>
        <w:t xml:space="preserve">ample of reference description </w:t>
      </w:r>
      <w:r w:rsidR="0081597A" w:rsidRPr="001A7742">
        <w:rPr>
          <w:rStyle w:val="062pasj-URL"/>
        </w:rPr>
        <w:t>I</w:t>
      </w:r>
      <w:r w:rsidRPr="001A7742">
        <w:rPr>
          <w:rStyle w:val="062pasj-URL"/>
        </w:rPr>
        <w:t>V”, PASJ20</w:t>
      </w:r>
      <w:r w:rsidR="00277660" w:rsidRPr="001A7742">
        <w:rPr>
          <w:rStyle w:val="062pasj-URL"/>
        </w:rPr>
        <w:t>1</w:t>
      </w:r>
      <w:r w:rsidR="00634C1B" w:rsidRPr="001A7742">
        <w:rPr>
          <w:rStyle w:val="062pasj-URL"/>
        </w:rPr>
        <w:t>7</w:t>
      </w:r>
      <w:r w:rsidRPr="001A7742">
        <w:rPr>
          <w:rStyle w:val="062pasj-URL"/>
        </w:rPr>
        <w:t xml:space="preserve">, </w:t>
      </w:r>
      <w:r w:rsidR="00634C1B" w:rsidRPr="001A7742">
        <w:rPr>
          <w:rStyle w:val="062pasj-URL"/>
        </w:rPr>
        <w:t>Sapporo</w:t>
      </w:r>
      <w:r w:rsidRPr="001A7742">
        <w:rPr>
          <w:rStyle w:val="062pasj-URL"/>
        </w:rPr>
        <w:t xml:space="preserve">, Japan, </w:t>
      </w:r>
      <w:r w:rsidR="00277660" w:rsidRPr="001A7742">
        <w:rPr>
          <w:rStyle w:val="062pasj-URL"/>
        </w:rPr>
        <w:t xml:space="preserve">Aug. </w:t>
      </w:r>
      <w:r w:rsidRPr="001A7742">
        <w:rPr>
          <w:rStyle w:val="062pasj-URL"/>
        </w:rPr>
        <w:t>20</w:t>
      </w:r>
      <w:r w:rsidR="00277660" w:rsidRPr="001A7742">
        <w:rPr>
          <w:rStyle w:val="062pasj-URL"/>
        </w:rPr>
        <w:t>1</w:t>
      </w:r>
      <w:r w:rsidR="00634C1B" w:rsidRPr="001A7742">
        <w:rPr>
          <w:rStyle w:val="062pasj-URL"/>
        </w:rPr>
        <w:t>7</w:t>
      </w:r>
      <w:r w:rsidRPr="001A7742">
        <w:rPr>
          <w:rStyle w:val="062pasj-URL"/>
        </w:rPr>
        <w:t>, T</w:t>
      </w:r>
      <w:r w:rsidR="00277660" w:rsidRPr="001A7742">
        <w:rPr>
          <w:rStyle w:val="062pasj-URL"/>
        </w:rPr>
        <w:t>U</w:t>
      </w:r>
      <w:r w:rsidRPr="001A7742">
        <w:rPr>
          <w:rStyle w:val="062pasj-URL"/>
        </w:rPr>
        <w:t>P</w:t>
      </w:r>
      <w:r w:rsidR="008400BE" w:rsidRPr="001A7742">
        <w:rPr>
          <w:rStyle w:val="062pasj-URL"/>
        </w:rPr>
        <w:t>123</w:t>
      </w:r>
      <w:r w:rsidR="00DC2493" w:rsidRPr="001A7742">
        <w:rPr>
          <w:rStyle w:val="062pasj-URL"/>
          <w:rFonts w:hint="eastAsia"/>
        </w:rPr>
        <w:t>,</w:t>
      </w:r>
      <w:r w:rsidR="00DC2493" w:rsidRPr="001A7742">
        <w:rPr>
          <w:rStyle w:val="062pasj-URL"/>
        </w:rPr>
        <w:t xml:space="preserve"> this meeting</w:t>
      </w:r>
      <w:r w:rsidRPr="001A7742">
        <w:rPr>
          <w:rStyle w:val="062pasj-URL"/>
        </w:rPr>
        <w:t>.</w:t>
      </w:r>
    </w:p>
    <w:p w14:paraId="1E24A7F8" w14:textId="77777777" w:rsidR="00E52C6C" w:rsidRDefault="00E52C6C" w:rsidP="009501C6">
      <w:pPr>
        <w:pStyle w:val="062pasj-9"/>
        <w:sectPr w:rsidR="00E52C6C" w:rsidSect="004A7767">
          <w:headerReference w:type="even" r:id="rId17"/>
          <w:footnotePr>
            <w:pos w:val="beneathText"/>
            <w:numFmt w:val="chicago"/>
            <w:numStart w:val="2"/>
          </w:footnotePr>
          <w:type w:val="continuous"/>
          <w:pgSz w:w="11907" w:h="16840" w:code="9"/>
          <w:pgMar w:top="2098" w:right="1134" w:bottom="1077" w:left="1134" w:header="2098" w:footer="1077" w:gutter="0"/>
          <w:cols w:num="2" w:space="289"/>
        </w:sectPr>
      </w:pPr>
    </w:p>
    <w:p w14:paraId="7F4C96E1" w14:textId="77777777" w:rsidR="006B6C3D" w:rsidRPr="001A7742" w:rsidRDefault="006B6C3D" w:rsidP="009501C6">
      <w:pPr>
        <w:pStyle w:val="062pasj-9"/>
      </w:pPr>
    </w:p>
    <w:sectPr w:rsidR="006B6C3D" w:rsidRPr="001A7742" w:rsidSect="004A7767">
      <w:footnotePr>
        <w:pos w:val="beneathText"/>
        <w:numFmt w:val="chicago"/>
        <w:numStart w:val="2"/>
      </w:footnotePr>
      <w:type w:val="continuous"/>
      <w:pgSz w:w="11907" w:h="16840" w:code="9"/>
      <w:pgMar w:top="2098" w:right="1134" w:bottom="1077" w:left="1134" w:header="2098" w:footer="1077" w:gutter="0"/>
      <w:cols w:num="2" w:space="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C1E228" w14:textId="77777777" w:rsidR="00C06EF5" w:rsidRDefault="00C06EF5">
      <w:r>
        <w:separator/>
      </w:r>
    </w:p>
  </w:endnote>
  <w:endnote w:type="continuationSeparator" w:id="0">
    <w:p w14:paraId="52F1EBD3" w14:textId="77777777" w:rsidR="00C06EF5" w:rsidRDefault="00C06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ＭＳ Ｐ明朝">
    <w:altName w:val="MS PMincho"/>
    <w:panose1 w:val="02020600040205080304"/>
    <w:charset w:val="80"/>
    <w:family w:val="roman"/>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E1B930" w14:textId="77777777" w:rsidR="00C06EF5" w:rsidRDefault="00C06EF5">
      <w:pPr>
        <w:rPr>
          <w:rFonts w:ascii="Times New Roman" w:hAnsi="Times New Roman"/>
        </w:rPr>
      </w:pPr>
      <w:r>
        <w:rPr>
          <w:rFonts w:ascii="Times New Roman" w:hAnsi="Times New Roman"/>
        </w:rPr>
        <w:separator/>
      </w:r>
    </w:p>
  </w:footnote>
  <w:footnote w:type="continuationSeparator" w:id="0">
    <w:p w14:paraId="5FC4DF09" w14:textId="77777777" w:rsidR="00C06EF5" w:rsidRDefault="00C06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A30B82" w14:textId="77777777" w:rsidR="00D51298" w:rsidRDefault="00D5129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F0766348"/>
    <w:lvl w:ilvl="0">
      <w:start w:val="1"/>
      <w:numFmt w:val="decimal"/>
      <w:lvlText w:val="%1."/>
      <w:lvlJc w:val="left"/>
      <w:pPr>
        <w:tabs>
          <w:tab w:val="num" w:pos="360"/>
        </w:tabs>
        <w:ind w:left="360" w:hangingChars="200" w:hanging="360"/>
      </w:pPr>
    </w:lvl>
  </w:abstractNum>
  <w:abstractNum w:abstractNumId="1" w15:restartNumberingAfterBreak="0">
    <w:nsid w:val="11324CD7"/>
    <w:multiLevelType w:val="hybridMultilevel"/>
    <w:tmpl w:val="139A6130"/>
    <w:lvl w:ilvl="0" w:tplc="CC94D678">
      <w:start w:val="1"/>
      <w:numFmt w:val="bullet"/>
      <w:pStyle w:val="07pasj-051"/>
      <w:lvlText w:val=""/>
      <w:lvlJc w:val="left"/>
      <w:pPr>
        <w:tabs>
          <w:tab w:val="num" w:pos="454"/>
        </w:tabs>
        <w:ind w:left="454" w:hanging="267"/>
      </w:pPr>
      <w:rPr>
        <w:rFonts w:ascii="Symbol" w:hAnsi="Symbol" w:hint="default"/>
        <w:b w:val="0"/>
        <w:i w:val="0"/>
        <w:color w:val="auto"/>
        <w:sz w:val="20"/>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 w15:restartNumberingAfterBreak="0">
    <w:nsid w:val="15CF5FE9"/>
    <w:multiLevelType w:val="hybridMultilevel"/>
    <w:tmpl w:val="51604FB6"/>
    <w:lvl w:ilvl="0" w:tplc="720CA3B0">
      <w:start w:val="1"/>
      <w:numFmt w:val="decimal"/>
      <w:lvlText w:val="%1) "/>
      <w:lvlJc w:val="left"/>
      <w:pPr>
        <w:ind w:left="546" w:hanging="420"/>
      </w:pPr>
      <w:rPr>
        <w:rFonts w:hint="eastAsia"/>
      </w:rPr>
    </w:lvl>
    <w:lvl w:ilvl="1" w:tplc="04090017" w:tentative="1">
      <w:start w:val="1"/>
      <w:numFmt w:val="aiueoFullWidth"/>
      <w:lvlText w:val="(%2)"/>
      <w:lvlJc w:val="left"/>
      <w:pPr>
        <w:ind w:left="966" w:hanging="420"/>
      </w:pPr>
    </w:lvl>
    <w:lvl w:ilvl="2" w:tplc="04090011" w:tentative="1">
      <w:start w:val="1"/>
      <w:numFmt w:val="decimalEnclosedCircle"/>
      <w:lvlText w:val="%3"/>
      <w:lvlJc w:val="left"/>
      <w:pPr>
        <w:ind w:left="1386" w:hanging="420"/>
      </w:pPr>
    </w:lvl>
    <w:lvl w:ilvl="3" w:tplc="0409000F" w:tentative="1">
      <w:start w:val="1"/>
      <w:numFmt w:val="decimal"/>
      <w:lvlText w:val="%4."/>
      <w:lvlJc w:val="left"/>
      <w:pPr>
        <w:ind w:left="1806" w:hanging="420"/>
      </w:pPr>
    </w:lvl>
    <w:lvl w:ilvl="4" w:tplc="04090017" w:tentative="1">
      <w:start w:val="1"/>
      <w:numFmt w:val="aiueoFullWidth"/>
      <w:lvlText w:val="(%5)"/>
      <w:lvlJc w:val="left"/>
      <w:pPr>
        <w:ind w:left="2226" w:hanging="420"/>
      </w:pPr>
    </w:lvl>
    <w:lvl w:ilvl="5" w:tplc="04090011" w:tentative="1">
      <w:start w:val="1"/>
      <w:numFmt w:val="decimalEnclosedCircle"/>
      <w:lvlText w:val="%6"/>
      <w:lvlJc w:val="left"/>
      <w:pPr>
        <w:ind w:left="2646" w:hanging="420"/>
      </w:pPr>
    </w:lvl>
    <w:lvl w:ilvl="6" w:tplc="0409000F" w:tentative="1">
      <w:start w:val="1"/>
      <w:numFmt w:val="decimal"/>
      <w:lvlText w:val="%7."/>
      <w:lvlJc w:val="left"/>
      <w:pPr>
        <w:ind w:left="3066" w:hanging="420"/>
      </w:pPr>
    </w:lvl>
    <w:lvl w:ilvl="7" w:tplc="04090017" w:tentative="1">
      <w:start w:val="1"/>
      <w:numFmt w:val="aiueoFullWidth"/>
      <w:lvlText w:val="(%8)"/>
      <w:lvlJc w:val="left"/>
      <w:pPr>
        <w:ind w:left="3486" w:hanging="420"/>
      </w:pPr>
    </w:lvl>
    <w:lvl w:ilvl="8" w:tplc="04090011" w:tentative="1">
      <w:start w:val="1"/>
      <w:numFmt w:val="decimalEnclosedCircle"/>
      <w:lvlText w:val="%9"/>
      <w:lvlJc w:val="left"/>
      <w:pPr>
        <w:ind w:left="3906" w:hanging="420"/>
      </w:pPr>
    </w:lvl>
  </w:abstractNum>
  <w:abstractNum w:abstractNumId="3" w15:restartNumberingAfterBreak="0">
    <w:nsid w:val="1BFD6B8D"/>
    <w:multiLevelType w:val="hybridMultilevel"/>
    <w:tmpl w:val="F1E6CBA2"/>
    <w:lvl w:ilvl="0" w:tplc="19E010B2">
      <w:start w:val="1"/>
      <w:numFmt w:val="lowerRoman"/>
      <w:lvlText w:val="%1."/>
      <w:lvlJc w:val="right"/>
      <w:pPr>
        <w:ind w:left="620" w:hanging="420"/>
      </w:p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4" w15:restartNumberingAfterBreak="0">
    <w:nsid w:val="21E210FC"/>
    <w:multiLevelType w:val="hybridMultilevel"/>
    <w:tmpl w:val="96AA7292"/>
    <w:lvl w:ilvl="0" w:tplc="4BB820F2">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36C7F71"/>
    <w:multiLevelType w:val="hybridMultilevel"/>
    <w:tmpl w:val="6C1A8D52"/>
    <w:lvl w:ilvl="0" w:tplc="803AAF94">
      <w:start w:val="1"/>
      <w:numFmt w:val="decimal"/>
      <w:lvlText w:val="%1."/>
      <w:lvlJc w:val="left"/>
      <w:pPr>
        <w:ind w:left="562"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038310581">
    <w:abstractNumId w:val="1"/>
  </w:num>
  <w:num w:numId="2" w16cid:durableId="1594321607">
    <w:abstractNumId w:val="5"/>
  </w:num>
  <w:num w:numId="3" w16cid:durableId="1364865428">
    <w:abstractNumId w:val="4"/>
  </w:num>
  <w:num w:numId="4" w16cid:durableId="490869582">
    <w:abstractNumId w:val="3"/>
  </w:num>
  <w:num w:numId="5" w16cid:durableId="1549948460">
    <w:abstractNumId w:val="0"/>
  </w:num>
  <w:num w:numId="6" w16cid:durableId="688869581">
    <w:abstractNumId w:val="2"/>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bordersDoNotSurroundHeader/>
  <w:bordersDoNotSurroundFooter/>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852"/>
  <w:doNotHyphenateCaps/>
  <w:drawingGridHorizontalSpacing w:val="120"/>
  <w:drawingGridVerticalSpacing w:val="120"/>
  <w:displayHorizontalDrawingGridEvery w:val="0"/>
  <w:displayVerticalDrawingGridEvery w:val="3"/>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D2"/>
    <w:rsid w:val="0000363D"/>
    <w:rsid w:val="00014232"/>
    <w:rsid w:val="00014457"/>
    <w:rsid w:val="0001789E"/>
    <w:rsid w:val="00027F57"/>
    <w:rsid w:val="00030167"/>
    <w:rsid w:val="00032EC0"/>
    <w:rsid w:val="000352A0"/>
    <w:rsid w:val="00035DFA"/>
    <w:rsid w:val="00036D48"/>
    <w:rsid w:val="00037065"/>
    <w:rsid w:val="0004629D"/>
    <w:rsid w:val="000501CD"/>
    <w:rsid w:val="00062655"/>
    <w:rsid w:val="000631DB"/>
    <w:rsid w:val="00070CA3"/>
    <w:rsid w:val="00071CA0"/>
    <w:rsid w:val="00073AA0"/>
    <w:rsid w:val="00073D3C"/>
    <w:rsid w:val="00073E27"/>
    <w:rsid w:val="000763F0"/>
    <w:rsid w:val="00087544"/>
    <w:rsid w:val="00087F6F"/>
    <w:rsid w:val="00095D2A"/>
    <w:rsid w:val="00096275"/>
    <w:rsid w:val="000A3150"/>
    <w:rsid w:val="000A42CC"/>
    <w:rsid w:val="000B6DFD"/>
    <w:rsid w:val="000C00CF"/>
    <w:rsid w:val="000C3889"/>
    <w:rsid w:val="000C5326"/>
    <w:rsid w:val="000D05CA"/>
    <w:rsid w:val="000F041A"/>
    <w:rsid w:val="000F3E19"/>
    <w:rsid w:val="0010306C"/>
    <w:rsid w:val="00104418"/>
    <w:rsid w:val="0010748F"/>
    <w:rsid w:val="00112D51"/>
    <w:rsid w:val="0012020F"/>
    <w:rsid w:val="001207AC"/>
    <w:rsid w:val="0012614A"/>
    <w:rsid w:val="001316BD"/>
    <w:rsid w:val="001361E3"/>
    <w:rsid w:val="00154DE5"/>
    <w:rsid w:val="00154FCA"/>
    <w:rsid w:val="00156B70"/>
    <w:rsid w:val="00156CAC"/>
    <w:rsid w:val="0016196D"/>
    <w:rsid w:val="00164342"/>
    <w:rsid w:val="001777BC"/>
    <w:rsid w:val="00182E9A"/>
    <w:rsid w:val="00184BD4"/>
    <w:rsid w:val="00195D82"/>
    <w:rsid w:val="00195F8F"/>
    <w:rsid w:val="00197007"/>
    <w:rsid w:val="001A0839"/>
    <w:rsid w:val="001A4BBA"/>
    <w:rsid w:val="001A6236"/>
    <w:rsid w:val="001A7742"/>
    <w:rsid w:val="001D253C"/>
    <w:rsid w:val="001E1420"/>
    <w:rsid w:val="001E3D33"/>
    <w:rsid w:val="001E4DD0"/>
    <w:rsid w:val="001F213F"/>
    <w:rsid w:val="00200E70"/>
    <w:rsid w:val="00203251"/>
    <w:rsid w:val="00204DDD"/>
    <w:rsid w:val="002070B7"/>
    <w:rsid w:val="0021465A"/>
    <w:rsid w:val="002166F2"/>
    <w:rsid w:val="002212B8"/>
    <w:rsid w:val="00234EAB"/>
    <w:rsid w:val="00241991"/>
    <w:rsid w:val="00247D92"/>
    <w:rsid w:val="00253AB2"/>
    <w:rsid w:val="00254AA3"/>
    <w:rsid w:val="0027305B"/>
    <w:rsid w:val="00273533"/>
    <w:rsid w:val="00274D33"/>
    <w:rsid w:val="00277469"/>
    <w:rsid w:val="00277660"/>
    <w:rsid w:val="002930DA"/>
    <w:rsid w:val="00294EEB"/>
    <w:rsid w:val="00295AAD"/>
    <w:rsid w:val="0029755F"/>
    <w:rsid w:val="002A6603"/>
    <w:rsid w:val="002A6683"/>
    <w:rsid w:val="002B4B90"/>
    <w:rsid w:val="002B4DA4"/>
    <w:rsid w:val="002C0194"/>
    <w:rsid w:val="002C2568"/>
    <w:rsid w:val="002C2C55"/>
    <w:rsid w:val="002C3420"/>
    <w:rsid w:val="002C3CA5"/>
    <w:rsid w:val="002C4BFD"/>
    <w:rsid w:val="002C5370"/>
    <w:rsid w:val="002C5C58"/>
    <w:rsid w:val="002C7853"/>
    <w:rsid w:val="002D1A8D"/>
    <w:rsid w:val="002D2BAE"/>
    <w:rsid w:val="002D42A3"/>
    <w:rsid w:val="002D4FB0"/>
    <w:rsid w:val="002D6526"/>
    <w:rsid w:val="002E0804"/>
    <w:rsid w:val="002E2006"/>
    <w:rsid w:val="002E3AC6"/>
    <w:rsid w:val="002E4367"/>
    <w:rsid w:val="002E67A9"/>
    <w:rsid w:val="00300800"/>
    <w:rsid w:val="0030115D"/>
    <w:rsid w:val="003077BA"/>
    <w:rsid w:val="0031499D"/>
    <w:rsid w:val="00321C35"/>
    <w:rsid w:val="00324D20"/>
    <w:rsid w:val="00327C87"/>
    <w:rsid w:val="003349FF"/>
    <w:rsid w:val="00336900"/>
    <w:rsid w:val="00342E7D"/>
    <w:rsid w:val="003456AB"/>
    <w:rsid w:val="003479AE"/>
    <w:rsid w:val="003567CD"/>
    <w:rsid w:val="003568E5"/>
    <w:rsid w:val="00362FCD"/>
    <w:rsid w:val="003630D3"/>
    <w:rsid w:val="00363EBE"/>
    <w:rsid w:val="003651E6"/>
    <w:rsid w:val="00365277"/>
    <w:rsid w:val="00366FFD"/>
    <w:rsid w:val="0037008A"/>
    <w:rsid w:val="003704D7"/>
    <w:rsid w:val="0037390F"/>
    <w:rsid w:val="003752B2"/>
    <w:rsid w:val="003762F0"/>
    <w:rsid w:val="00385AF3"/>
    <w:rsid w:val="00385B86"/>
    <w:rsid w:val="0039044C"/>
    <w:rsid w:val="00391F56"/>
    <w:rsid w:val="003936E5"/>
    <w:rsid w:val="003A0DF1"/>
    <w:rsid w:val="003A0F06"/>
    <w:rsid w:val="003A1FB3"/>
    <w:rsid w:val="003A3EAD"/>
    <w:rsid w:val="003A42DA"/>
    <w:rsid w:val="003B6B84"/>
    <w:rsid w:val="003C077F"/>
    <w:rsid w:val="003C14D9"/>
    <w:rsid w:val="003C3234"/>
    <w:rsid w:val="003C4F1D"/>
    <w:rsid w:val="003C700A"/>
    <w:rsid w:val="003C7918"/>
    <w:rsid w:val="003D14C0"/>
    <w:rsid w:val="003D78DF"/>
    <w:rsid w:val="003E3720"/>
    <w:rsid w:val="003F0C65"/>
    <w:rsid w:val="003F4EF5"/>
    <w:rsid w:val="003F6008"/>
    <w:rsid w:val="00402596"/>
    <w:rsid w:val="00416652"/>
    <w:rsid w:val="004236AB"/>
    <w:rsid w:val="00430F65"/>
    <w:rsid w:val="004353FA"/>
    <w:rsid w:val="004376CF"/>
    <w:rsid w:val="00443763"/>
    <w:rsid w:val="0045038B"/>
    <w:rsid w:val="00453D81"/>
    <w:rsid w:val="004605C3"/>
    <w:rsid w:val="00461B8C"/>
    <w:rsid w:val="00470965"/>
    <w:rsid w:val="00477CC1"/>
    <w:rsid w:val="00484A8B"/>
    <w:rsid w:val="004852AA"/>
    <w:rsid w:val="00485862"/>
    <w:rsid w:val="00486EA2"/>
    <w:rsid w:val="00486F4F"/>
    <w:rsid w:val="00493727"/>
    <w:rsid w:val="004939CE"/>
    <w:rsid w:val="004A1C23"/>
    <w:rsid w:val="004A3B78"/>
    <w:rsid w:val="004A3BBF"/>
    <w:rsid w:val="004A70FD"/>
    <w:rsid w:val="004A7767"/>
    <w:rsid w:val="004B3CCA"/>
    <w:rsid w:val="004C0580"/>
    <w:rsid w:val="004C358E"/>
    <w:rsid w:val="004C557C"/>
    <w:rsid w:val="004D273E"/>
    <w:rsid w:val="004D4E38"/>
    <w:rsid w:val="004E671A"/>
    <w:rsid w:val="004F1F9E"/>
    <w:rsid w:val="004F2A2F"/>
    <w:rsid w:val="004F3404"/>
    <w:rsid w:val="004F4DFB"/>
    <w:rsid w:val="004F688A"/>
    <w:rsid w:val="00500ED1"/>
    <w:rsid w:val="00501535"/>
    <w:rsid w:val="00501D81"/>
    <w:rsid w:val="00516E1F"/>
    <w:rsid w:val="005252FE"/>
    <w:rsid w:val="00536753"/>
    <w:rsid w:val="00540A74"/>
    <w:rsid w:val="00545186"/>
    <w:rsid w:val="0054723D"/>
    <w:rsid w:val="0055018B"/>
    <w:rsid w:val="005540DD"/>
    <w:rsid w:val="00554E40"/>
    <w:rsid w:val="0055594B"/>
    <w:rsid w:val="0055634E"/>
    <w:rsid w:val="00561BA7"/>
    <w:rsid w:val="005632BF"/>
    <w:rsid w:val="0056403A"/>
    <w:rsid w:val="005707D2"/>
    <w:rsid w:val="00571026"/>
    <w:rsid w:val="00572BB3"/>
    <w:rsid w:val="005761AA"/>
    <w:rsid w:val="00580F48"/>
    <w:rsid w:val="00581692"/>
    <w:rsid w:val="005832E5"/>
    <w:rsid w:val="00584455"/>
    <w:rsid w:val="00584A01"/>
    <w:rsid w:val="0058637C"/>
    <w:rsid w:val="00586B73"/>
    <w:rsid w:val="00590061"/>
    <w:rsid w:val="00593DF0"/>
    <w:rsid w:val="005A1167"/>
    <w:rsid w:val="005A2CD2"/>
    <w:rsid w:val="005A7656"/>
    <w:rsid w:val="005B1BF9"/>
    <w:rsid w:val="005B5361"/>
    <w:rsid w:val="005B580B"/>
    <w:rsid w:val="005B6BE3"/>
    <w:rsid w:val="005B6D6D"/>
    <w:rsid w:val="005C166D"/>
    <w:rsid w:val="005C67EB"/>
    <w:rsid w:val="005D1383"/>
    <w:rsid w:val="005D4077"/>
    <w:rsid w:val="005D57C8"/>
    <w:rsid w:val="005E1ADC"/>
    <w:rsid w:val="005E5FF0"/>
    <w:rsid w:val="005F3FE0"/>
    <w:rsid w:val="005F418F"/>
    <w:rsid w:val="005F7B17"/>
    <w:rsid w:val="00601040"/>
    <w:rsid w:val="006020CF"/>
    <w:rsid w:val="006028EA"/>
    <w:rsid w:val="00603650"/>
    <w:rsid w:val="006162FF"/>
    <w:rsid w:val="00626DDA"/>
    <w:rsid w:val="00630752"/>
    <w:rsid w:val="00634C1B"/>
    <w:rsid w:val="00637812"/>
    <w:rsid w:val="00640189"/>
    <w:rsid w:val="006421EC"/>
    <w:rsid w:val="00645C16"/>
    <w:rsid w:val="006514D5"/>
    <w:rsid w:val="00651C17"/>
    <w:rsid w:val="006620A6"/>
    <w:rsid w:val="00681ED0"/>
    <w:rsid w:val="00684676"/>
    <w:rsid w:val="00686F9B"/>
    <w:rsid w:val="0069372A"/>
    <w:rsid w:val="0069435B"/>
    <w:rsid w:val="006A28B1"/>
    <w:rsid w:val="006A46DE"/>
    <w:rsid w:val="006B2931"/>
    <w:rsid w:val="006B6C3D"/>
    <w:rsid w:val="006D1310"/>
    <w:rsid w:val="006E7764"/>
    <w:rsid w:val="006E77AB"/>
    <w:rsid w:val="006F6C05"/>
    <w:rsid w:val="007145F4"/>
    <w:rsid w:val="00716854"/>
    <w:rsid w:val="00721DDC"/>
    <w:rsid w:val="0073339B"/>
    <w:rsid w:val="00745F1C"/>
    <w:rsid w:val="00764B0D"/>
    <w:rsid w:val="00765FE3"/>
    <w:rsid w:val="00767BCF"/>
    <w:rsid w:val="00770ADD"/>
    <w:rsid w:val="00775117"/>
    <w:rsid w:val="007756DE"/>
    <w:rsid w:val="0078210C"/>
    <w:rsid w:val="007826E6"/>
    <w:rsid w:val="00783946"/>
    <w:rsid w:val="007921A6"/>
    <w:rsid w:val="007967FD"/>
    <w:rsid w:val="007A56E4"/>
    <w:rsid w:val="007B1F71"/>
    <w:rsid w:val="007B4A5E"/>
    <w:rsid w:val="007B4E36"/>
    <w:rsid w:val="007B5AF4"/>
    <w:rsid w:val="007B5DAA"/>
    <w:rsid w:val="007B66C3"/>
    <w:rsid w:val="007C1E4B"/>
    <w:rsid w:val="007C1F50"/>
    <w:rsid w:val="007C4605"/>
    <w:rsid w:val="007C5F9A"/>
    <w:rsid w:val="007C6CF5"/>
    <w:rsid w:val="007D4770"/>
    <w:rsid w:val="007D6DC7"/>
    <w:rsid w:val="007E1DF5"/>
    <w:rsid w:val="007E2A4F"/>
    <w:rsid w:val="007E2D7F"/>
    <w:rsid w:val="007F604D"/>
    <w:rsid w:val="007F709B"/>
    <w:rsid w:val="00801369"/>
    <w:rsid w:val="00803BCB"/>
    <w:rsid w:val="008063A4"/>
    <w:rsid w:val="00811088"/>
    <w:rsid w:val="008110A1"/>
    <w:rsid w:val="0081147C"/>
    <w:rsid w:val="00814682"/>
    <w:rsid w:val="0081597A"/>
    <w:rsid w:val="008159D1"/>
    <w:rsid w:val="00820C33"/>
    <w:rsid w:val="008272E3"/>
    <w:rsid w:val="00832C77"/>
    <w:rsid w:val="00835249"/>
    <w:rsid w:val="00836275"/>
    <w:rsid w:val="00837360"/>
    <w:rsid w:val="008400BE"/>
    <w:rsid w:val="00845002"/>
    <w:rsid w:val="00850675"/>
    <w:rsid w:val="008521F4"/>
    <w:rsid w:val="0085511E"/>
    <w:rsid w:val="00856062"/>
    <w:rsid w:val="00862382"/>
    <w:rsid w:val="0087200E"/>
    <w:rsid w:val="008740DE"/>
    <w:rsid w:val="00877C0B"/>
    <w:rsid w:val="00881D31"/>
    <w:rsid w:val="00881D77"/>
    <w:rsid w:val="008835AD"/>
    <w:rsid w:val="00884640"/>
    <w:rsid w:val="00894ACA"/>
    <w:rsid w:val="008A4E5A"/>
    <w:rsid w:val="008B04A5"/>
    <w:rsid w:val="008B4BF3"/>
    <w:rsid w:val="008C3B73"/>
    <w:rsid w:val="008C7218"/>
    <w:rsid w:val="008C7829"/>
    <w:rsid w:val="008D008B"/>
    <w:rsid w:val="008D439C"/>
    <w:rsid w:val="008D6327"/>
    <w:rsid w:val="008E5C5D"/>
    <w:rsid w:val="008F1769"/>
    <w:rsid w:val="008F6814"/>
    <w:rsid w:val="00900787"/>
    <w:rsid w:val="00907037"/>
    <w:rsid w:val="009113B8"/>
    <w:rsid w:val="00913262"/>
    <w:rsid w:val="00913E97"/>
    <w:rsid w:val="00916038"/>
    <w:rsid w:val="00917DA1"/>
    <w:rsid w:val="00924622"/>
    <w:rsid w:val="009267CA"/>
    <w:rsid w:val="00930913"/>
    <w:rsid w:val="00930DA1"/>
    <w:rsid w:val="00930FFF"/>
    <w:rsid w:val="009433BA"/>
    <w:rsid w:val="00944BAF"/>
    <w:rsid w:val="009462AF"/>
    <w:rsid w:val="009501C6"/>
    <w:rsid w:val="00952E54"/>
    <w:rsid w:val="00953601"/>
    <w:rsid w:val="00954AE4"/>
    <w:rsid w:val="00961F75"/>
    <w:rsid w:val="00966F99"/>
    <w:rsid w:val="00971753"/>
    <w:rsid w:val="009728D0"/>
    <w:rsid w:val="00972FD3"/>
    <w:rsid w:val="00977898"/>
    <w:rsid w:val="00985269"/>
    <w:rsid w:val="009854EA"/>
    <w:rsid w:val="00987C36"/>
    <w:rsid w:val="00992080"/>
    <w:rsid w:val="00996AEB"/>
    <w:rsid w:val="009A213C"/>
    <w:rsid w:val="009A5C56"/>
    <w:rsid w:val="009A70D0"/>
    <w:rsid w:val="009B2AF7"/>
    <w:rsid w:val="009B51C5"/>
    <w:rsid w:val="009C6B36"/>
    <w:rsid w:val="009C760D"/>
    <w:rsid w:val="009D0308"/>
    <w:rsid w:val="009D1C35"/>
    <w:rsid w:val="009D7005"/>
    <w:rsid w:val="009E0210"/>
    <w:rsid w:val="009E32D6"/>
    <w:rsid w:val="009E62A6"/>
    <w:rsid w:val="009F49CB"/>
    <w:rsid w:val="00A00D22"/>
    <w:rsid w:val="00A039AA"/>
    <w:rsid w:val="00A11936"/>
    <w:rsid w:val="00A137E0"/>
    <w:rsid w:val="00A138C4"/>
    <w:rsid w:val="00A14CAD"/>
    <w:rsid w:val="00A1519B"/>
    <w:rsid w:val="00A16121"/>
    <w:rsid w:val="00A24CD8"/>
    <w:rsid w:val="00A27CF5"/>
    <w:rsid w:val="00A27D14"/>
    <w:rsid w:val="00A335DD"/>
    <w:rsid w:val="00A35754"/>
    <w:rsid w:val="00A36FB8"/>
    <w:rsid w:val="00A407ED"/>
    <w:rsid w:val="00A409DF"/>
    <w:rsid w:val="00A415EA"/>
    <w:rsid w:val="00A50857"/>
    <w:rsid w:val="00A51753"/>
    <w:rsid w:val="00A53066"/>
    <w:rsid w:val="00A54A74"/>
    <w:rsid w:val="00A61ACA"/>
    <w:rsid w:val="00A63571"/>
    <w:rsid w:val="00A66C4A"/>
    <w:rsid w:val="00A74AAC"/>
    <w:rsid w:val="00A80459"/>
    <w:rsid w:val="00A85B68"/>
    <w:rsid w:val="00A93CEA"/>
    <w:rsid w:val="00A9434B"/>
    <w:rsid w:val="00A94B6E"/>
    <w:rsid w:val="00A97508"/>
    <w:rsid w:val="00AA48A6"/>
    <w:rsid w:val="00AA5D18"/>
    <w:rsid w:val="00AA5E8E"/>
    <w:rsid w:val="00AB0C3D"/>
    <w:rsid w:val="00AB11ED"/>
    <w:rsid w:val="00AB2248"/>
    <w:rsid w:val="00AB76A8"/>
    <w:rsid w:val="00AC239D"/>
    <w:rsid w:val="00AC2F0B"/>
    <w:rsid w:val="00AD1E3B"/>
    <w:rsid w:val="00AD4BDC"/>
    <w:rsid w:val="00AE2105"/>
    <w:rsid w:val="00AE69C2"/>
    <w:rsid w:val="00AF2110"/>
    <w:rsid w:val="00AF2343"/>
    <w:rsid w:val="00AF41C4"/>
    <w:rsid w:val="00AF78E6"/>
    <w:rsid w:val="00B06EFC"/>
    <w:rsid w:val="00B07870"/>
    <w:rsid w:val="00B10CAA"/>
    <w:rsid w:val="00B124D5"/>
    <w:rsid w:val="00B129AD"/>
    <w:rsid w:val="00B156DD"/>
    <w:rsid w:val="00B25E31"/>
    <w:rsid w:val="00B358F9"/>
    <w:rsid w:val="00B41E9A"/>
    <w:rsid w:val="00B453A3"/>
    <w:rsid w:val="00B51878"/>
    <w:rsid w:val="00B62930"/>
    <w:rsid w:val="00B703D3"/>
    <w:rsid w:val="00B872EE"/>
    <w:rsid w:val="00B87465"/>
    <w:rsid w:val="00B87B30"/>
    <w:rsid w:val="00B9306B"/>
    <w:rsid w:val="00BA3952"/>
    <w:rsid w:val="00BA4205"/>
    <w:rsid w:val="00BA4F71"/>
    <w:rsid w:val="00BA783E"/>
    <w:rsid w:val="00BB2A2D"/>
    <w:rsid w:val="00BC0D45"/>
    <w:rsid w:val="00BC2968"/>
    <w:rsid w:val="00BC3E0C"/>
    <w:rsid w:val="00BC589C"/>
    <w:rsid w:val="00BD31AA"/>
    <w:rsid w:val="00BD32A6"/>
    <w:rsid w:val="00BE72EF"/>
    <w:rsid w:val="00BF6168"/>
    <w:rsid w:val="00C01520"/>
    <w:rsid w:val="00C06EF5"/>
    <w:rsid w:val="00C0708A"/>
    <w:rsid w:val="00C07C45"/>
    <w:rsid w:val="00C11B43"/>
    <w:rsid w:val="00C12324"/>
    <w:rsid w:val="00C162A4"/>
    <w:rsid w:val="00C2202C"/>
    <w:rsid w:val="00C2237D"/>
    <w:rsid w:val="00C227A2"/>
    <w:rsid w:val="00C32B41"/>
    <w:rsid w:val="00C42370"/>
    <w:rsid w:val="00C44E7D"/>
    <w:rsid w:val="00C45E6C"/>
    <w:rsid w:val="00C46871"/>
    <w:rsid w:val="00C50EC3"/>
    <w:rsid w:val="00C51ACB"/>
    <w:rsid w:val="00C57032"/>
    <w:rsid w:val="00C57337"/>
    <w:rsid w:val="00C57F5C"/>
    <w:rsid w:val="00C70A9E"/>
    <w:rsid w:val="00C76B7D"/>
    <w:rsid w:val="00C83F83"/>
    <w:rsid w:val="00C86147"/>
    <w:rsid w:val="00C920CE"/>
    <w:rsid w:val="00C9439B"/>
    <w:rsid w:val="00C954B4"/>
    <w:rsid w:val="00CA60C4"/>
    <w:rsid w:val="00CB2B89"/>
    <w:rsid w:val="00CC7C4C"/>
    <w:rsid w:val="00CD1B1D"/>
    <w:rsid w:val="00CE04B7"/>
    <w:rsid w:val="00CE1838"/>
    <w:rsid w:val="00CE3108"/>
    <w:rsid w:val="00CE7095"/>
    <w:rsid w:val="00CF58D4"/>
    <w:rsid w:val="00CF7A50"/>
    <w:rsid w:val="00D03406"/>
    <w:rsid w:val="00D04996"/>
    <w:rsid w:val="00D07E85"/>
    <w:rsid w:val="00D16491"/>
    <w:rsid w:val="00D16C31"/>
    <w:rsid w:val="00D172D7"/>
    <w:rsid w:val="00D1751C"/>
    <w:rsid w:val="00D21651"/>
    <w:rsid w:val="00D24F6E"/>
    <w:rsid w:val="00D34006"/>
    <w:rsid w:val="00D35792"/>
    <w:rsid w:val="00D36566"/>
    <w:rsid w:val="00D37770"/>
    <w:rsid w:val="00D40A16"/>
    <w:rsid w:val="00D41503"/>
    <w:rsid w:val="00D44EBA"/>
    <w:rsid w:val="00D4768C"/>
    <w:rsid w:val="00D51298"/>
    <w:rsid w:val="00D52328"/>
    <w:rsid w:val="00D551A9"/>
    <w:rsid w:val="00D60452"/>
    <w:rsid w:val="00D62228"/>
    <w:rsid w:val="00D62388"/>
    <w:rsid w:val="00D72624"/>
    <w:rsid w:val="00D80FD2"/>
    <w:rsid w:val="00D845E4"/>
    <w:rsid w:val="00D9307C"/>
    <w:rsid w:val="00DA1DE3"/>
    <w:rsid w:val="00DA7E74"/>
    <w:rsid w:val="00DB0E21"/>
    <w:rsid w:val="00DB21DA"/>
    <w:rsid w:val="00DB5085"/>
    <w:rsid w:val="00DC127A"/>
    <w:rsid w:val="00DC2493"/>
    <w:rsid w:val="00DC2796"/>
    <w:rsid w:val="00DC2D35"/>
    <w:rsid w:val="00DC643F"/>
    <w:rsid w:val="00DC6B0C"/>
    <w:rsid w:val="00DD3382"/>
    <w:rsid w:val="00DE550F"/>
    <w:rsid w:val="00DE6137"/>
    <w:rsid w:val="00DF0AB2"/>
    <w:rsid w:val="00DF3D38"/>
    <w:rsid w:val="00E00BAC"/>
    <w:rsid w:val="00E04A6F"/>
    <w:rsid w:val="00E04B2C"/>
    <w:rsid w:val="00E21D46"/>
    <w:rsid w:val="00E24458"/>
    <w:rsid w:val="00E2763E"/>
    <w:rsid w:val="00E44ECA"/>
    <w:rsid w:val="00E52C6C"/>
    <w:rsid w:val="00E5428F"/>
    <w:rsid w:val="00E56EE4"/>
    <w:rsid w:val="00E64C74"/>
    <w:rsid w:val="00E67225"/>
    <w:rsid w:val="00E71028"/>
    <w:rsid w:val="00E72B21"/>
    <w:rsid w:val="00E81718"/>
    <w:rsid w:val="00E836F3"/>
    <w:rsid w:val="00E83893"/>
    <w:rsid w:val="00E859DC"/>
    <w:rsid w:val="00E91C46"/>
    <w:rsid w:val="00E945C1"/>
    <w:rsid w:val="00E95A4C"/>
    <w:rsid w:val="00EA3946"/>
    <w:rsid w:val="00EB29D1"/>
    <w:rsid w:val="00EB2C97"/>
    <w:rsid w:val="00EB2DD0"/>
    <w:rsid w:val="00EB585A"/>
    <w:rsid w:val="00EB63FC"/>
    <w:rsid w:val="00EB6821"/>
    <w:rsid w:val="00EC306C"/>
    <w:rsid w:val="00ED1365"/>
    <w:rsid w:val="00EE3E85"/>
    <w:rsid w:val="00EE413A"/>
    <w:rsid w:val="00EF525E"/>
    <w:rsid w:val="00F019D1"/>
    <w:rsid w:val="00F01BD8"/>
    <w:rsid w:val="00F15576"/>
    <w:rsid w:val="00F161F3"/>
    <w:rsid w:val="00F17549"/>
    <w:rsid w:val="00F208FF"/>
    <w:rsid w:val="00F2192E"/>
    <w:rsid w:val="00F25810"/>
    <w:rsid w:val="00F37214"/>
    <w:rsid w:val="00F50750"/>
    <w:rsid w:val="00F6060D"/>
    <w:rsid w:val="00F66B2F"/>
    <w:rsid w:val="00F742FC"/>
    <w:rsid w:val="00F74D96"/>
    <w:rsid w:val="00F87554"/>
    <w:rsid w:val="00F911B8"/>
    <w:rsid w:val="00F938F3"/>
    <w:rsid w:val="00F93AF2"/>
    <w:rsid w:val="00FA6F45"/>
    <w:rsid w:val="00FA7430"/>
    <w:rsid w:val="00FB2DB7"/>
    <w:rsid w:val="00FC4CA6"/>
    <w:rsid w:val="00FD13E2"/>
    <w:rsid w:val="00FD1921"/>
    <w:rsid w:val="00FD19F7"/>
    <w:rsid w:val="00FD3317"/>
    <w:rsid w:val="00FE00B0"/>
    <w:rsid w:val="00FE1B4F"/>
    <w:rsid w:val="00FE4AD5"/>
    <w:rsid w:val="00FE58E2"/>
    <w:rsid w:val="00FE5E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1453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479AE"/>
    <w:pPr>
      <w:widowControl w:val="0"/>
      <w:adjustRightInd w:val="0"/>
      <w:jc w:val="both"/>
      <w:textAlignment w:val="baseline"/>
    </w:pPr>
    <w:rPr>
      <w:rFonts w:ascii="Times" w:eastAsia="ＭＳ Ｐ明朝" w:hAnsi="Times"/>
    </w:rPr>
  </w:style>
  <w:style w:type="paragraph" w:styleId="1">
    <w:name w:val="heading 1"/>
    <w:basedOn w:val="04pasj-"/>
    <w:next w:val="a"/>
    <w:qFormat/>
    <w:rsid w:val="009E6D0E"/>
  </w:style>
  <w:style w:type="paragraph" w:styleId="2">
    <w:name w:val="heading 2"/>
    <w:basedOn w:val="05pasj-"/>
    <w:next w:val="a"/>
    <w:link w:val="20"/>
    <w:qFormat/>
    <w:rsid w:val="009E6D0E"/>
  </w:style>
  <w:style w:type="paragraph" w:styleId="3">
    <w:name w:val="heading 3"/>
    <w:basedOn w:val="a"/>
    <w:next w:val="a"/>
    <w:qFormat/>
    <w:rsid w:val="00604623"/>
    <w:pPr>
      <w:keepNext/>
      <w:outlineLvl w:val="2"/>
    </w:pPr>
    <w:rPr>
      <w:rFonts w:ascii="Arial" w:hAnsi="Arial"/>
    </w:rPr>
  </w:style>
  <w:style w:type="paragraph" w:styleId="4">
    <w:name w:val="heading 4"/>
    <w:basedOn w:val="a"/>
    <w:next w:val="a"/>
    <w:qFormat/>
    <w:rsid w:val="00604623"/>
    <w:pPr>
      <w:keepNext/>
      <w:jc w:val="center"/>
      <w:outlineLvl w:val="3"/>
    </w:pPr>
    <w:rPr>
      <w:b/>
      <w:lang w:val="en-GB"/>
    </w:rPr>
  </w:style>
  <w:style w:type="paragraph" w:styleId="5">
    <w:name w:val="heading 5"/>
    <w:basedOn w:val="a"/>
    <w:next w:val="a"/>
    <w:qFormat/>
    <w:rsid w:val="00604623"/>
    <w:pPr>
      <w:keepNext/>
      <w:outlineLvl w:val="4"/>
    </w:pPr>
    <w:rPr>
      <w:b/>
      <w:lang w:val="en-GB"/>
    </w:rPr>
  </w:style>
  <w:style w:type="paragraph" w:styleId="6">
    <w:name w:val="heading 6"/>
    <w:basedOn w:val="a"/>
    <w:next w:val="a"/>
    <w:qFormat/>
    <w:rsid w:val="00604623"/>
    <w:pPr>
      <w:keepNext/>
      <w:outlineLvl w:val="5"/>
    </w:pPr>
    <w:rPr>
      <w:b/>
    </w:rPr>
  </w:style>
  <w:style w:type="paragraph" w:styleId="7">
    <w:name w:val="heading 7"/>
    <w:basedOn w:val="a"/>
    <w:next w:val="a"/>
    <w:qFormat/>
    <w:rsid w:val="00604623"/>
    <w:pPr>
      <w:keepNext/>
      <w:outlineLvl w:val="6"/>
    </w:pPr>
  </w:style>
  <w:style w:type="paragraph" w:styleId="8">
    <w:name w:val="heading 8"/>
    <w:basedOn w:val="a"/>
    <w:next w:val="a"/>
    <w:qFormat/>
    <w:rsid w:val="00604623"/>
    <w:pPr>
      <w:keepNext/>
      <w:outlineLvl w:val="7"/>
    </w:pPr>
  </w:style>
  <w:style w:type="paragraph" w:styleId="9">
    <w:name w:val="heading 9"/>
    <w:basedOn w:val="a"/>
    <w:next w:val="a"/>
    <w:qFormat/>
    <w:rsid w:val="00604623"/>
    <w:pPr>
      <w:keepNext/>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4pasj-">
    <w:name w:val="04) pasj-章見出し"/>
    <w:basedOn w:val="a"/>
    <w:next w:val="00pasj-"/>
    <w:rsid w:val="00D52328"/>
    <w:pPr>
      <w:keepNext/>
      <w:keepLines/>
      <w:spacing w:before="180" w:after="60"/>
      <w:ind w:left="482" w:hanging="482"/>
      <w:outlineLvl w:val="0"/>
    </w:pPr>
    <w:rPr>
      <w:rFonts w:ascii="ＭＳ Ｐゴシック" w:eastAsia="ＭＳ Ｐゴシック" w:cs="ＭＳ 明朝"/>
      <w:sz w:val="24"/>
    </w:rPr>
  </w:style>
  <w:style w:type="paragraph" w:customStyle="1" w:styleId="05pasj-">
    <w:name w:val="05) pasj-節見出し"/>
    <w:basedOn w:val="a"/>
    <w:next w:val="00pasj-"/>
    <w:rsid w:val="008159D1"/>
    <w:pPr>
      <w:keepNext/>
      <w:keepLines/>
      <w:tabs>
        <w:tab w:val="left" w:pos="480"/>
      </w:tabs>
      <w:spacing w:before="120"/>
      <w:ind w:left="482" w:hanging="482"/>
      <w:outlineLvl w:val="1"/>
    </w:pPr>
    <w:rPr>
      <w:rFonts w:cs="ＭＳ 明朝"/>
    </w:rPr>
  </w:style>
  <w:style w:type="character" w:customStyle="1" w:styleId="20">
    <w:name w:val="見出し 2 (文字)"/>
    <w:basedOn w:val="a0"/>
    <w:link w:val="2"/>
    <w:rsid w:val="009E6D0E"/>
    <w:rPr>
      <w:rFonts w:ascii="Times" w:eastAsia="ＭＳ 明朝" w:hAnsi="Times" w:cs="ＭＳ 明朝"/>
      <w:lang w:val="en-US" w:eastAsia="ja-JP" w:bidi="ar-SA"/>
    </w:rPr>
  </w:style>
  <w:style w:type="paragraph" w:customStyle="1" w:styleId="061pasj-">
    <w:name w:val="061) pasj-参考文献見出し"/>
    <w:basedOn w:val="a"/>
    <w:next w:val="062pasj-"/>
    <w:rsid w:val="00CF7A50"/>
    <w:pPr>
      <w:spacing w:before="180" w:after="60"/>
    </w:pPr>
    <w:rPr>
      <w:rFonts w:eastAsia="ＭＳ Ｐゴシック" w:cs="ＭＳ 明朝"/>
      <w:sz w:val="24"/>
    </w:rPr>
  </w:style>
  <w:style w:type="paragraph" w:customStyle="1" w:styleId="062pasj-">
    <w:name w:val="062) pasj-参考文献"/>
    <w:basedOn w:val="a"/>
    <w:rsid w:val="009501C6"/>
    <w:pPr>
      <w:spacing w:after="60" w:line="200" w:lineRule="exact"/>
      <w:ind w:left="295" w:hanging="295"/>
    </w:pPr>
    <w:rPr>
      <w:sz w:val="18"/>
      <w:lang w:val="en-GB"/>
    </w:rPr>
  </w:style>
  <w:style w:type="paragraph" w:styleId="a3">
    <w:name w:val="footer"/>
    <w:basedOn w:val="a"/>
    <w:semiHidden/>
    <w:rsid w:val="00604623"/>
    <w:pPr>
      <w:tabs>
        <w:tab w:val="center" w:pos="4252"/>
        <w:tab w:val="right" w:pos="8504"/>
      </w:tabs>
    </w:pPr>
  </w:style>
  <w:style w:type="paragraph" w:styleId="a4">
    <w:name w:val="header"/>
    <w:basedOn w:val="a"/>
    <w:semiHidden/>
    <w:rsid w:val="00604623"/>
    <w:pPr>
      <w:tabs>
        <w:tab w:val="center" w:pos="4320"/>
        <w:tab w:val="right" w:pos="8640"/>
      </w:tabs>
    </w:pPr>
    <w:rPr>
      <w:lang w:val="en-GB"/>
    </w:rPr>
  </w:style>
  <w:style w:type="paragraph" w:customStyle="1" w:styleId="020pasj-">
    <w:name w:val="020) pasj-著者"/>
    <w:basedOn w:val="a"/>
    <w:next w:val="00pasj-"/>
    <w:link w:val="020pasj-0"/>
    <w:rsid w:val="00D52328"/>
    <w:pPr>
      <w:snapToGrid w:val="0"/>
      <w:spacing w:line="280" w:lineRule="exact"/>
      <w:jc w:val="center"/>
    </w:pPr>
    <w:rPr>
      <w:lang w:val="en-GB"/>
    </w:rPr>
  </w:style>
  <w:style w:type="character" w:customStyle="1" w:styleId="020pasj-0">
    <w:name w:val="020) pasj-著者 (文字)"/>
    <w:basedOn w:val="a0"/>
    <w:link w:val="020pasj-"/>
    <w:rsid w:val="00D52328"/>
    <w:rPr>
      <w:rFonts w:ascii="Times" w:eastAsia="ＭＳ Ｐ明朝" w:hAnsi="Times"/>
      <w:lang w:val="en-GB"/>
    </w:rPr>
  </w:style>
  <w:style w:type="paragraph" w:customStyle="1" w:styleId="SectionHeading">
    <w:name w:val="Section Heading"/>
    <w:basedOn w:val="a"/>
    <w:semiHidden/>
    <w:rsid w:val="00604623"/>
    <w:pPr>
      <w:keepNext/>
      <w:spacing w:before="240" w:after="80"/>
      <w:jc w:val="center"/>
    </w:pPr>
    <w:rPr>
      <w:b/>
      <w:caps/>
      <w:sz w:val="24"/>
      <w:lang w:val="en-GB"/>
    </w:rPr>
  </w:style>
  <w:style w:type="paragraph" w:customStyle="1" w:styleId="SubsectionHeading">
    <w:name w:val="Subsection Heading"/>
    <w:basedOn w:val="a"/>
    <w:semiHidden/>
    <w:rsid w:val="00604623"/>
    <w:pPr>
      <w:keepNext/>
      <w:spacing w:before="160" w:after="120"/>
      <w:jc w:val="left"/>
    </w:pPr>
    <w:rPr>
      <w:i/>
      <w:sz w:val="24"/>
      <w:lang w:val="en-GB"/>
    </w:rPr>
  </w:style>
  <w:style w:type="character" w:styleId="a5">
    <w:name w:val="annotation reference"/>
    <w:basedOn w:val="a0"/>
    <w:rsid w:val="006162FF"/>
    <w:rPr>
      <w:sz w:val="18"/>
      <w:szCs w:val="18"/>
    </w:rPr>
  </w:style>
  <w:style w:type="paragraph" w:customStyle="1" w:styleId="Paragraph">
    <w:name w:val="Paragraph"/>
    <w:basedOn w:val="a"/>
    <w:semiHidden/>
    <w:rsid w:val="00604623"/>
    <w:pPr>
      <w:spacing w:line="240" w:lineRule="exact"/>
      <w:ind w:firstLine="198"/>
    </w:pPr>
    <w:rPr>
      <w:lang w:val="en-GB"/>
    </w:rPr>
  </w:style>
  <w:style w:type="paragraph" w:customStyle="1" w:styleId="012pasj-">
    <w:name w:val="012) pasj-英文タイトル"/>
    <w:basedOn w:val="a"/>
    <w:next w:val="00pasj-"/>
    <w:rsid w:val="00D52328"/>
    <w:pPr>
      <w:snapToGrid w:val="0"/>
      <w:spacing w:after="240"/>
      <w:jc w:val="center"/>
    </w:pPr>
    <w:rPr>
      <w:rFonts w:cs="ＭＳ 明朝"/>
      <w:b/>
      <w:bCs/>
      <w:caps/>
      <w:sz w:val="24"/>
    </w:rPr>
  </w:style>
  <w:style w:type="paragraph" w:customStyle="1" w:styleId="32pasj-05mm">
    <w:name w:val="32) pasj-表タイトル複数行　右インデント +0.5mm"/>
    <w:basedOn w:val="a"/>
    <w:next w:val="00pasj-"/>
    <w:rsid w:val="00900787"/>
    <w:pPr>
      <w:spacing w:before="120" w:after="120" w:line="240" w:lineRule="exact"/>
      <w:ind w:right="28"/>
    </w:pPr>
    <w:rPr>
      <w:rFonts w:cs="ＭＳ 明朝"/>
    </w:rPr>
  </w:style>
  <w:style w:type="paragraph" w:styleId="a6">
    <w:name w:val="Plain Text"/>
    <w:basedOn w:val="a"/>
    <w:rsid w:val="00604623"/>
    <w:rPr>
      <w:rFonts w:ascii="ＭＳ 明朝" w:hAnsi="Courier New" w:cs="Courier New"/>
      <w:szCs w:val="21"/>
    </w:rPr>
  </w:style>
  <w:style w:type="paragraph" w:customStyle="1" w:styleId="07pasj-051">
    <w:name w:val="07) pasj-箇条書き ●印　左0.5字 ぶら下げ1字"/>
    <w:basedOn w:val="00pasj-"/>
    <w:rsid w:val="00CE04B7"/>
    <w:pPr>
      <w:numPr>
        <w:numId w:val="1"/>
      </w:numPr>
      <w:tabs>
        <w:tab w:val="clear" w:pos="454"/>
        <w:tab w:val="num" w:pos="426"/>
      </w:tabs>
      <w:ind w:leftChars="50" w:left="150" w:hangingChars="100" w:hanging="100"/>
    </w:pPr>
    <w:rPr>
      <w:lang w:val="en-GB"/>
    </w:rPr>
  </w:style>
  <w:style w:type="paragraph" w:customStyle="1" w:styleId="03pasj-Abstract">
    <w:name w:val="03) pasj-Abstract見出し"/>
    <w:basedOn w:val="a"/>
    <w:rsid w:val="00D52328"/>
    <w:pPr>
      <w:spacing w:before="240"/>
    </w:pPr>
    <w:rPr>
      <w:rFonts w:cs="ＭＳ 明朝"/>
      <w:i/>
      <w:iCs/>
      <w:sz w:val="24"/>
    </w:rPr>
  </w:style>
  <w:style w:type="paragraph" w:customStyle="1" w:styleId="21pasj-1">
    <w:name w:val="21) pasj-図タイトル1行"/>
    <w:basedOn w:val="a"/>
    <w:next w:val="00pasj-"/>
    <w:rsid w:val="00CF7A50"/>
    <w:pPr>
      <w:spacing w:before="120" w:after="120" w:line="240" w:lineRule="exact"/>
      <w:jc w:val="center"/>
    </w:pPr>
    <w:rPr>
      <w:rFonts w:cs="ＭＳ 明朝"/>
    </w:rPr>
  </w:style>
  <w:style w:type="paragraph" w:customStyle="1" w:styleId="060pasj-">
    <w:name w:val="060) pasj-参考文献参照番号"/>
    <w:basedOn w:val="00pasj-"/>
    <w:next w:val="00pasj-"/>
    <w:link w:val="060pasj-0"/>
    <w:rsid w:val="00681ED0"/>
  </w:style>
  <w:style w:type="character" w:customStyle="1" w:styleId="060pasj-0">
    <w:name w:val="060) pasj-参考文献参照番号 (文字)"/>
    <w:basedOn w:val="a0"/>
    <w:link w:val="060pasj-"/>
    <w:rsid w:val="00681ED0"/>
    <w:rPr>
      <w:rFonts w:ascii="Times" w:hAnsi="Times" w:cs="ＭＳ 明朝"/>
    </w:rPr>
  </w:style>
  <w:style w:type="paragraph" w:customStyle="1" w:styleId="20pasj-">
    <w:name w:val="20) pasj-図"/>
    <w:basedOn w:val="a"/>
    <w:next w:val="00pasj-"/>
    <w:rsid w:val="00CF7A50"/>
    <w:pPr>
      <w:spacing w:before="60"/>
      <w:jc w:val="center"/>
    </w:pPr>
    <w:rPr>
      <w:rFonts w:cs="ＭＳ 明朝"/>
    </w:rPr>
  </w:style>
  <w:style w:type="paragraph" w:customStyle="1" w:styleId="00pasj-">
    <w:name w:val="00) pasj-本文"/>
    <w:basedOn w:val="a"/>
    <w:rsid w:val="00D52328"/>
    <w:pPr>
      <w:spacing w:line="240" w:lineRule="exact"/>
      <w:ind w:firstLineChars="100" w:firstLine="100"/>
    </w:pPr>
    <w:rPr>
      <w:rFonts w:cs="ＭＳ 明朝"/>
    </w:rPr>
  </w:style>
  <w:style w:type="paragraph" w:customStyle="1" w:styleId="30pasj-">
    <w:name w:val="30) pasj-表"/>
    <w:basedOn w:val="a"/>
    <w:next w:val="00pasj-"/>
    <w:rsid w:val="00CF7A50"/>
    <w:pPr>
      <w:keepNext/>
      <w:keepLines/>
      <w:spacing w:before="60" w:after="60" w:line="220" w:lineRule="exact"/>
      <w:jc w:val="left"/>
    </w:pPr>
    <w:rPr>
      <w:rFonts w:cs="ＭＳ 明朝"/>
      <w:kern w:val="16"/>
      <w:sz w:val="18"/>
    </w:rPr>
  </w:style>
  <w:style w:type="paragraph" w:customStyle="1" w:styleId="011pasj-MSP">
    <w:name w:val="011) pasj-和文タイトル 英数字も含め MSPゴシック"/>
    <w:basedOn w:val="a"/>
    <w:next w:val="00pasj-"/>
    <w:rsid w:val="00EB2DD0"/>
    <w:pPr>
      <w:snapToGrid w:val="0"/>
      <w:spacing w:before="120" w:after="120"/>
      <w:jc w:val="center"/>
    </w:pPr>
    <w:rPr>
      <w:rFonts w:ascii="ＭＳ Ｐゴシック" w:eastAsia="ＭＳ Ｐゴシック" w:cs="ＭＳ 明朝"/>
      <w:sz w:val="28"/>
    </w:rPr>
  </w:style>
  <w:style w:type="paragraph" w:customStyle="1" w:styleId="31pasj-1">
    <w:name w:val="31) pasj-表タイトル1行"/>
    <w:basedOn w:val="a"/>
    <w:next w:val="00pasj-"/>
    <w:rsid w:val="007756DE"/>
    <w:pPr>
      <w:keepNext/>
      <w:spacing w:before="120" w:after="120" w:line="240" w:lineRule="exact"/>
      <w:jc w:val="center"/>
    </w:pPr>
    <w:rPr>
      <w:rFonts w:cs="ＭＳ 明朝"/>
    </w:rPr>
  </w:style>
  <w:style w:type="paragraph" w:customStyle="1" w:styleId="22pasj-">
    <w:name w:val="22) pasj-図タイトル複数行"/>
    <w:basedOn w:val="a"/>
    <w:next w:val="00pasj-"/>
    <w:qFormat/>
    <w:rsid w:val="00070CA3"/>
    <w:pPr>
      <w:spacing w:before="120" w:after="120" w:line="240" w:lineRule="exact"/>
    </w:pPr>
    <w:rPr>
      <w:rFonts w:cs="ＭＳ 明朝"/>
    </w:rPr>
  </w:style>
  <w:style w:type="table" w:styleId="a7">
    <w:name w:val="Table Grid"/>
    <w:basedOn w:val="a1"/>
    <w:rsid w:val="00B40743"/>
    <w:pPr>
      <w:widowControl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0pasj-">
    <w:name w:val="40) pasj-数式"/>
    <w:basedOn w:val="a"/>
    <w:next w:val="00pasj-"/>
    <w:rsid w:val="007756DE"/>
    <w:pPr>
      <w:tabs>
        <w:tab w:val="left" w:pos="960"/>
        <w:tab w:val="left" w:pos="4080"/>
      </w:tabs>
      <w:spacing w:before="240" w:after="240"/>
      <w:jc w:val="left"/>
    </w:pPr>
  </w:style>
  <w:style w:type="paragraph" w:customStyle="1" w:styleId="021pasj-">
    <w:name w:val="021) pasj-著者脚注上付記号"/>
    <w:basedOn w:val="020pasj-"/>
    <w:next w:val="00pasj-"/>
    <w:link w:val="021pasj-0"/>
    <w:rsid w:val="005832E5"/>
    <w:rPr>
      <w:rFonts w:ascii="Times New Roman" w:eastAsia="Times New Roman" w:hAnsi="Times New Roman"/>
      <w:vertAlign w:val="superscript"/>
    </w:rPr>
  </w:style>
  <w:style w:type="character" w:customStyle="1" w:styleId="021pasj-0">
    <w:name w:val="021) pasj-著者脚注上付記号 (文字)"/>
    <w:basedOn w:val="a0"/>
    <w:link w:val="021pasj-"/>
    <w:rsid w:val="005832E5"/>
    <w:rPr>
      <w:rFonts w:ascii="Times New Roman" w:eastAsia="Times New Roman" w:hAnsi="Times New Roman"/>
      <w:vertAlign w:val="superscript"/>
      <w:lang w:val="en-GB"/>
    </w:rPr>
  </w:style>
  <w:style w:type="paragraph" w:styleId="a8">
    <w:name w:val="annotation text"/>
    <w:basedOn w:val="a"/>
    <w:link w:val="a9"/>
    <w:rsid w:val="006162FF"/>
    <w:pPr>
      <w:jc w:val="left"/>
    </w:pPr>
  </w:style>
  <w:style w:type="character" w:customStyle="1" w:styleId="a9">
    <w:name w:val="コメント文字列 (文字)"/>
    <w:basedOn w:val="a0"/>
    <w:link w:val="a8"/>
    <w:rsid w:val="006162FF"/>
    <w:rPr>
      <w:rFonts w:ascii="Times" w:hAnsi="Times"/>
    </w:rPr>
  </w:style>
  <w:style w:type="paragraph" w:styleId="aa">
    <w:name w:val="Body Text Indent"/>
    <w:link w:val="ab"/>
    <w:rsid w:val="00923B61"/>
    <w:pPr>
      <w:ind w:firstLine="187"/>
      <w:jc w:val="both"/>
    </w:pPr>
    <w:rPr>
      <w:rFonts w:ascii="Times New Roman" w:hAnsi="Times New Roman"/>
      <w:lang w:val="en-GB" w:eastAsia="en-US"/>
    </w:rPr>
  </w:style>
  <w:style w:type="paragraph" w:customStyle="1" w:styleId="022pasj-">
    <w:name w:val="022) pasj-著者脚注"/>
    <w:basedOn w:val="a6"/>
    <w:rsid w:val="00D52328"/>
    <w:pPr>
      <w:keepNext/>
    </w:pPr>
    <w:rPr>
      <w:rFonts w:ascii="Times" w:hAnsi="Times"/>
      <w:sz w:val="18"/>
    </w:rPr>
  </w:style>
  <w:style w:type="paragraph" w:styleId="ac">
    <w:name w:val="annotation subject"/>
    <w:basedOn w:val="a8"/>
    <w:next w:val="a8"/>
    <w:link w:val="ad"/>
    <w:rsid w:val="006162FF"/>
    <w:rPr>
      <w:b/>
      <w:bCs/>
    </w:rPr>
  </w:style>
  <w:style w:type="character" w:customStyle="1" w:styleId="ad">
    <w:name w:val="コメント内容 (文字)"/>
    <w:basedOn w:val="a9"/>
    <w:link w:val="ac"/>
    <w:rsid w:val="006162FF"/>
    <w:rPr>
      <w:rFonts w:ascii="Times" w:hAnsi="Times"/>
      <w:b/>
      <w:bCs/>
    </w:rPr>
  </w:style>
  <w:style w:type="paragraph" w:styleId="ae">
    <w:name w:val="Balloon Text"/>
    <w:basedOn w:val="a"/>
    <w:link w:val="af"/>
    <w:rsid w:val="006162FF"/>
    <w:rPr>
      <w:rFonts w:ascii="Arial" w:eastAsia="ＭＳ ゴシック" w:hAnsi="Arial"/>
      <w:sz w:val="18"/>
      <w:szCs w:val="18"/>
    </w:rPr>
  </w:style>
  <w:style w:type="character" w:customStyle="1" w:styleId="af">
    <w:name w:val="吹き出し (文字)"/>
    <w:basedOn w:val="a0"/>
    <w:link w:val="ae"/>
    <w:rsid w:val="006162FF"/>
    <w:rPr>
      <w:rFonts w:ascii="Arial" w:eastAsia="ＭＳ ゴシック" w:hAnsi="Arial" w:cs="Times New Roman"/>
      <w:sz w:val="18"/>
      <w:szCs w:val="18"/>
    </w:rPr>
  </w:style>
  <w:style w:type="character" w:styleId="af0">
    <w:name w:val="Placeholder Text"/>
    <w:basedOn w:val="a0"/>
    <w:uiPriority w:val="99"/>
    <w:semiHidden/>
    <w:rsid w:val="000D05CA"/>
    <w:rPr>
      <w:color w:val="808080"/>
    </w:rPr>
  </w:style>
  <w:style w:type="character" w:styleId="af1">
    <w:name w:val="Hyperlink"/>
    <w:basedOn w:val="a0"/>
    <w:unhideWhenUsed/>
    <w:rsid w:val="006B6C3D"/>
    <w:rPr>
      <w:color w:val="0000FF" w:themeColor="hyperlink"/>
      <w:u w:val="single"/>
    </w:rPr>
  </w:style>
  <w:style w:type="character" w:customStyle="1" w:styleId="ab">
    <w:name w:val="本文インデント (文字)"/>
    <w:basedOn w:val="a0"/>
    <w:link w:val="aa"/>
    <w:rsid w:val="0078210C"/>
    <w:rPr>
      <w:rFonts w:ascii="Times New Roman" w:hAnsi="Times New Roman"/>
      <w:lang w:val="en-GB" w:eastAsia="en-US"/>
    </w:rPr>
  </w:style>
  <w:style w:type="character" w:customStyle="1" w:styleId="062pasj-URL">
    <w:name w:val="062) pasj-参考文献(URL)"/>
    <w:basedOn w:val="a0"/>
    <w:rsid w:val="00F17549"/>
    <w:rPr>
      <w:kern w:val="0"/>
    </w:rPr>
  </w:style>
  <w:style w:type="paragraph" w:customStyle="1" w:styleId="06pasj-">
    <w:name w:val="06) pasj-項見出し"/>
    <w:basedOn w:val="a"/>
    <w:next w:val="00pasj-"/>
    <w:rsid w:val="008159D1"/>
    <w:pPr>
      <w:tabs>
        <w:tab w:val="left" w:pos="640"/>
      </w:tabs>
      <w:spacing w:before="60"/>
    </w:pPr>
    <w:rPr>
      <w:rFonts w:ascii="Times New Roman" w:hAnsi="Times New Roman"/>
    </w:rPr>
  </w:style>
  <w:style w:type="paragraph" w:customStyle="1" w:styleId="063pasj-">
    <w:name w:val="063) pasj-謝辞見出し"/>
    <w:basedOn w:val="a"/>
    <w:next w:val="00pasj-"/>
    <w:rsid w:val="00EE413A"/>
    <w:pPr>
      <w:spacing w:before="180" w:after="60"/>
    </w:pPr>
    <w:rPr>
      <w:rFonts w:ascii="Times New Roman" w:eastAsia="ＭＳ Ｐゴシック" w:hAnsi="Times New Roman"/>
      <w:sz w:val="24"/>
    </w:rPr>
  </w:style>
  <w:style w:type="paragraph" w:styleId="af2">
    <w:name w:val="endnote text"/>
    <w:basedOn w:val="a"/>
    <w:link w:val="af3"/>
    <w:semiHidden/>
    <w:unhideWhenUsed/>
    <w:rsid w:val="00C0708A"/>
    <w:pPr>
      <w:snapToGrid w:val="0"/>
      <w:jc w:val="left"/>
    </w:pPr>
  </w:style>
  <w:style w:type="character" w:customStyle="1" w:styleId="af3">
    <w:name w:val="文末脚注文字列 (文字)"/>
    <w:basedOn w:val="a0"/>
    <w:link w:val="af2"/>
    <w:semiHidden/>
    <w:rsid w:val="00C0708A"/>
    <w:rPr>
      <w:rFonts w:ascii="Times" w:eastAsia="ＭＳ Ｐ明朝" w:hAnsi="Times"/>
    </w:rPr>
  </w:style>
  <w:style w:type="character" w:styleId="af4">
    <w:name w:val="endnote reference"/>
    <w:basedOn w:val="a0"/>
    <w:semiHidden/>
    <w:unhideWhenUsed/>
    <w:rsid w:val="00C0708A"/>
    <w:rPr>
      <w:vertAlign w:val="superscript"/>
    </w:rPr>
  </w:style>
  <w:style w:type="paragraph" w:styleId="af5">
    <w:name w:val="footnote text"/>
    <w:basedOn w:val="a"/>
    <w:link w:val="af6"/>
    <w:semiHidden/>
    <w:unhideWhenUsed/>
    <w:rsid w:val="00C0708A"/>
    <w:pPr>
      <w:snapToGrid w:val="0"/>
      <w:jc w:val="left"/>
    </w:pPr>
  </w:style>
  <w:style w:type="character" w:customStyle="1" w:styleId="af6">
    <w:name w:val="脚注文字列 (文字)"/>
    <w:basedOn w:val="a0"/>
    <w:link w:val="af5"/>
    <w:semiHidden/>
    <w:rsid w:val="00C0708A"/>
    <w:rPr>
      <w:rFonts w:ascii="Times" w:eastAsia="ＭＳ Ｐ明朝" w:hAnsi="Times"/>
    </w:rPr>
  </w:style>
  <w:style w:type="character" w:styleId="af7">
    <w:name w:val="footnote reference"/>
    <w:basedOn w:val="a0"/>
    <w:semiHidden/>
    <w:unhideWhenUsed/>
    <w:rsid w:val="00C0708A"/>
    <w:rPr>
      <w:vertAlign w:val="superscript"/>
    </w:rPr>
  </w:style>
  <w:style w:type="paragraph" w:customStyle="1" w:styleId="22pasj-05mm">
    <w:name w:val="22) pasj-図タイトル複数行　右インデント +0.5mm"/>
    <w:basedOn w:val="a"/>
    <w:next w:val="00pasj-"/>
    <w:rsid w:val="00D172D7"/>
    <w:pPr>
      <w:spacing w:before="120" w:after="120" w:line="240" w:lineRule="exact"/>
      <w:ind w:right="28"/>
    </w:pPr>
    <w:rPr>
      <w:rFonts w:ascii="Times New Roman" w:hAnsi="Times New Roman"/>
      <w:color w:val="000000" w:themeColor="text1"/>
    </w:rPr>
  </w:style>
  <w:style w:type="paragraph" w:customStyle="1" w:styleId="062pasj-9">
    <w:name w:val="062) pasj-参考文献　参照数 9件以下"/>
    <w:basedOn w:val="062pasj-"/>
    <w:rsid w:val="00820C33"/>
    <w:pPr>
      <w:widowControl/>
      <w:adjustRightInd/>
    </w:pPr>
    <w:rPr>
      <w:kern w:val="16"/>
    </w:rPr>
  </w:style>
  <w:style w:type="paragraph" w:customStyle="1" w:styleId="062pasj-109">
    <w:name w:val="062) pasj-参考文献　参照数10件以上で 9番まで"/>
    <w:basedOn w:val="062pasj-"/>
    <w:rsid w:val="008740DE"/>
    <w:pPr>
      <w:widowControl/>
      <w:adjustRightInd/>
      <w:ind w:left="386"/>
    </w:pPr>
    <w:rPr>
      <w:iCs/>
    </w:rPr>
  </w:style>
  <w:style w:type="paragraph" w:customStyle="1" w:styleId="062pasj-10">
    <w:name w:val="062) pasj-参考文献　参照番号10番以降"/>
    <w:basedOn w:val="a"/>
    <w:rsid w:val="009B51C5"/>
    <w:pPr>
      <w:widowControl/>
      <w:adjustRightInd/>
      <w:spacing w:after="60" w:line="200" w:lineRule="exact"/>
      <w:ind w:left="386" w:hanging="386"/>
    </w:pPr>
    <w:rPr>
      <w:rFonts w:ascii="Times New Roman" w:hAnsi="Times New Roman"/>
      <w:iCs/>
      <w:color w:val="000000" w:themeColor="text1"/>
      <w:kern w:val="16"/>
      <w:sz w:val="18"/>
      <w:szCs w:val="18"/>
      <w:lang w:val="en-GB"/>
    </w:rPr>
  </w:style>
  <w:style w:type="paragraph" w:customStyle="1" w:styleId="070pasj-015">
    <w:name w:val="070) pasj-箇条書き　任意番号 左0字 ぶら下げ1.5字"/>
    <w:basedOn w:val="00pasj-"/>
    <w:rsid w:val="001D253C"/>
    <w:pPr>
      <w:adjustRightInd/>
      <w:ind w:left="150" w:hangingChars="150" w:hanging="150"/>
    </w:pPr>
    <w:rPr>
      <w:rFonts w:ascii="Times New Roman" w:hAnsi="Times New Roman"/>
      <w:color w:val="000000" w:themeColor="text1"/>
    </w:rPr>
  </w:style>
  <w:style w:type="paragraph" w:customStyle="1" w:styleId="073pasj-215">
    <w:name w:val="073) pasj-箇条書き　任意番号 左2字 ぶら下げ1.5字"/>
    <w:basedOn w:val="af8"/>
    <w:rsid w:val="00AC2F0B"/>
    <w:pPr>
      <w:spacing w:line="240" w:lineRule="exact"/>
      <w:ind w:leftChars="200" w:left="501" w:hanging="301"/>
    </w:pPr>
  </w:style>
  <w:style w:type="paragraph" w:customStyle="1" w:styleId="32pasj-">
    <w:name w:val="32) pasj-表タイトル複数行"/>
    <w:basedOn w:val="a"/>
    <w:next w:val="00pasj-"/>
    <w:rsid w:val="00900787"/>
    <w:pPr>
      <w:spacing w:before="120" w:after="120" w:line="240" w:lineRule="exact"/>
    </w:pPr>
  </w:style>
  <w:style w:type="paragraph" w:styleId="af8">
    <w:name w:val="Body Text"/>
    <w:basedOn w:val="a"/>
    <w:link w:val="af9"/>
    <w:semiHidden/>
    <w:unhideWhenUsed/>
    <w:rsid w:val="009728D0"/>
  </w:style>
  <w:style w:type="character" w:customStyle="1" w:styleId="af9">
    <w:name w:val="本文 (文字)"/>
    <w:basedOn w:val="a0"/>
    <w:link w:val="af8"/>
    <w:semiHidden/>
    <w:rsid w:val="009728D0"/>
    <w:rPr>
      <w:rFonts w:ascii="Times" w:eastAsia="ＭＳ Ｐ明朝" w:hAnsi="Times"/>
    </w:rPr>
  </w:style>
  <w:style w:type="paragraph" w:customStyle="1" w:styleId="072pasj-1515">
    <w:name w:val="072) pasj-箇条書き　任意番号 左1.5字 ぶら下げ1.5字"/>
    <w:basedOn w:val="a"/>
    <w:rsid w:val="00B10CAA"/>
    <w:pPr>
      <w:adjustRightInd/>
      <w:spacing w:line="240" w:lineRule="exact"/>
      <w:ind w:leftChars="150" w:left="600" w:hangingChars="150" w:hanging="300"/>
    </w:pPr>
    <w:rPr>
      <w:rFonts w:ascii="Times New Roman" w:hAnsi="Times New Roman" w:cs="ＭＳ 明朝"/>
      <w:color w:val="000000" w:themeColor="text1"/>
    </w:rPr>
  </w:style>
  <w:style w:type="paragraph" w:customStyle="1" w:styleId="071pasj-0515">
    <w:name w:val="071) pasj-箇条書き　任意番号 左0.5字 ぶら下げ1.5字"/>
    <w:basedOn w:val="a"/>
    <w:rsid w:val="006B2931"/>
    <w:pPr>
      <w:spacing w:line="240" w:lineRule="exact"/>
      <w:ind w:leftChars="50" w:left="200" w:hangingChars="150" w:hanging="150"/>
    </w:pPr>
  </w:style>
  <w:style w:type="paragraph" w:customStyle="1" w:styleId="07pasj-251">
    <w:name w:val="07) pasj-箇条書き ●印　左2.5字 ぶら下げ1字"/>
    <w:basedOn w:val="07pasj-051"/>
    <w:rsid w:val="00CE04B7"/>
    <w:pPr>
      <w:adjustRightInd/>
      <w:ind w:leftChars="250" w:left="350"/>
    </w:pPr>
  </w:style>
  <w:style w:type="paragraph" w:customStyle="1" w:styleId="40pasj-0">
    <w:name w:val="40) pasj-数式　行間１行 右揃え　文字高さ中央"/>
    <w:basedOn w:val="00pasj-"/>
    <w:next w:val="00pasj-"/>
    <w:rsid w:val="00D04996"/>
    <w:pPr>
      <w:spacing w:line="240" w:lineRule="auto"/>
      <w:ind w:left="425" w:firstLineChars="0" w:firstLine="0"/>
      <w:jc w:val="right"/>
      <w:textAlignment w:val="center"/>
    </w:pPr>
    <w:rPr>
      <w:rFonts w:ascii="Times New Roman" w:hAnsi="Times New Roman"/>
      <w:color w:val="000000" w:themeColor="text1"/>
    </w:rPr>
  </w:style>
  <w:style w:type="paragraph" w:customStyle="1" w:styleId="40pasj-1">
    <w:name w:val="40) pasj-数式　行間１行 右揃え　英字下揃え"/>
    <w:basedOn w:val="40pasj-0"/>
    <w:rsid w:val="00D04996"/>
    <w:pPr>
      <w:ind w:left="0"/>
      <w:textAlignment w:val="baseline"/>
    </w:pPr>
  </w:style>
  <w:style w:type="paragraph" w:customStyle="1" w:styleId="074pasj-151">
    <w:name w:val="074) pasj-箇条書き　任意記号 左1.5字 ぶら下げ1字"/>
    <w:basedOn w:val="07pasj-051"/>
    <w:rsid w:val="00AF78E6"/>
    <w:pPr>
      <w:numPr>
        <w:numId w:val="0"/>
      </w:numPr>
      <w:ind w:leftChars="150" w:left="250" w:hangingChars="100" w:hanging="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6DA8E-0CB1-4057-A11C-04A61A23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Proc_Template2026_Word.dotx</Template>
  <TotalTime>6</TotalTime>
  <Pages>7</Pages>
  <Words>2311</Words>
  <Characters>13176</Characters>
  <Application>Microsoft Office Word</Application>
  <DocSecurity>0</DocSecurity>
  <Lines>109</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加速器学会年会プロシーディングス</vt:lpstr>
      <vt:lpstr>加速器学会年会プロシーディングス</vt:lpstr>
    </vt:vector>
  </TitlesOfParts>
  <Manager/>
  <Company/>
  <LinksUpToDate>false</LinksUpToDate>
  <CharactersWithSpaces>15457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加速器学会年会プロシーディングス</dc:title>
  <dc:subject/>
  <dc:creator>Kazuro Furukawa</dc:creator>
  <cp:keywords/>
  <dc:description/>
  <cp:lastModifiedBy>FURUKAWA Kazuro</cp:lastModifiedBy>
  <cp:revision>1</cp:revision>
  <cp:lastPrinted>2022-06-02T09:45:00Z</cp:lastPrinted>
  <dcterms:created xsi:type="dcterms:W3CDTF">2026-07-19T06:48:00Z</dcterms:created>
  <dcterms:modified xsi:type="dcterms:W3CDTF">2026-07-19T13:23:00Z</dcterms:modified>
  <cp:category/>
</cp:coreProperties>
</file>